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F33E8" w14:textId="36C2FDCC" w:rsidR="00507088" w:rsidRPr="00A253B9" w:rsidRDefault="00507088" w:rsidP="00A3290D">
      <w:pPr>
        <w:jc w:val="center"/>
        <w:rPr>
          <w:sz w:val="48"/>
          <w:szCs w:val="48"/>
        </w:rPr>
      </w:pPr>
      <w:r w:rsidRPr="00A253B9">
        <w:rPr>
          <w:sz w:val="48"/>
          <w:szCs w:val="48"/>
        </w:rPr>
        <w:t>Examenopdrachten</w:t>
      </w:r>
    </w:p>
    <w:p w14:paraId="32371277" w14:textId="4DC49E47" w:rsidR="008E0EE0" w:rsidRPr="00A253B9" w:rsidRDefault="00507088" w:rsidP="00A3290D">
      <w:pPr>
        <w:jc w:val="center"/>
        <w:rPr>
          <w:sz w:val="40"/>
          <w:szCs w:val="40"/>
        </w:rPr>
      </w:pPr>
      <w:r w:rsidRPr="00A253B9">
        <w:rPr>
          <w:sz w:val="40"/>
          <w:szCs w:val="40"/>
        </w:rPr>
        <w:t>Examenportfolio</w:t>
      </w:r>
      <w:r w:rsidR="00A8622F" w:rsidRPr="00A253B9">
        <w:rPr>
          <w:sz w:val="40"/>
          <w:szCs w:val="40"/>
        </w:rPr>
        <w:t xml:space="preserve"> </w:t>
      </w:r>
      <w:r w:rsidR="007158A6">
        <w:rPr>
          <w:sz w:val="40"/>
          <w:szCs w:val="40"/>
        </w:rPr>
        <w:t>PF1</w:t>
      </w:r>
      <w:r w:rsidR="007E7971" w:rsidRPr="00A253B9">
        <w:rPr>
          <w:sz w:val="40"/>
          <w:szCs w:val="40"/>
        </w:rPr>
        <w:t xml:space="preserve"> </w:t>
      </w:r>
      <w:r w:rsidR="00A8622F" w:rsidRPr="00A253B9">
        <w:rPr>
          <w:sz w:val="40"/>
          <w:szCs w:val="40"/>
        </w:rPr>
        <w:t xml:space="preserve">– </w:t>
      </w:r>
      <w:r w:rsidR="009F3D6F">
        <w:rPr>
          <w:sz w:val="40"/>
          <w:szCs w:val="40"/>
        </w:rPr>
        <w:t>1</w:t>
      </w:r>
      <w:r w:rsidR="00202370" w:rsidRPr="00A253B9">
        <w:rPr>
          <w:sz w:val="40"/>
          <w:szCs w:val="40"/>
        </w:rPr>
        <w:t>v</w:t>
      </w:r>
      <w:r w:rsidR="009F3D6F">
        <w:rPr>
          <w:sz w:val="40"/>
          <w:szCs w:val="40"/>
        </w:rPr>
        <w:t>1</w:t>
      </w:r>
    </w:p>
    <w:p w14:paraId="05CC2824" w14:textId="77777777" w:rsidR="0017583A" w:rsidRPr="00A253B9" w:rsidRDefault="0017583A" w:rsidP="00A3290D"/>
    <w:p w14:paraId="042C9671" w14:textId="77777777" w:rsidR="0059632B" w:rsidRPr="00A253B9" w:rsidRDefault="0059632B" w:rsidP="00A3290D"/>
    <w:p w14:paraId="3D942AB8" w14:textId="77777777" w:rsidR="00E20EB2" w:rsidRPr="00A253B9" w:rsidRDefault="00E20EB2" w:rsidP="00A3290D"/>
    <w:p w14:paraId="274AF1E4" w14:textId="77777777" w:rsidR="00E20EB2" w:rsidRPr="00A253B9" w:rsidRDefault="00E20EB2" w:rsidP="00A3290D"/>
    <w:p w14:paraId="669541EE" w14:textId="77777777" w:rsidR="00237180" w:rsidRPr="00A253B9" w:rsidRDefault="00237180" w:rsidP="00A3290D"/>
    <w:p w14:paraId="070F24D3" w14:textId="77777777" w:rsidR="00237180" w:rsidRPr="00A253B9" w:rsidRDefault="00237180" w:rsidP="00A3290D"/>
    <w:p w14:paraId="6B047290" w14:textId="77777777" w:rsidR="00237180" w:rsidRPr="00A253B9" w:rsidRDefault="00237180" w:rsidP="00A3290D"/>
    <w:p w14:paraId="24ABFC32" w14:textId="77777777" w:rsidR="00237180" w:rsidRPr="00A253B9" w:rsidRDefault="00237180" w:rsidP="00A3290D"/>
    <w:tbl>
      <w:tblPr>
        <w:tblStyle w:val="SPLVeldnamendonkerpaars-1ekolomentotaalrijgroen"/>
        <w:tblW w:w="9180" w:type="dxa"/>
        <w:tblLook w:val="04A0" w:firstRow="1" w:lastRow="0" w:firstColumn="1" w:lastColumn="0" w:noHBand="0" w:noVBand="1"/>
      </w:tblPr>
      <w:tblGrid>
        <w:gridCol w:w="2830"/>
        <w:gridCol w:w="4536"/>
        <w:gridCol w:w="1814"/>
      </w:tblGrid>
      <w:tr w:rsidR="00A8622F" w:rsidRPr="00A253B9" w14:paraId="39BC03E8"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gridSpan w:val="3"/>
            <w:shd w:val="clear" w:color="auto" w:fill="56355B"/>
          </w:tcPr>
          <w:p w14:paraId="74F6C3A2" w14:textId="77777777" w:rsidR="00A8622F" w:rsidRPr="00A253B9" w:rsidRDefault="00A8622F" w:rsidP="00A3290D">
            <w:pPr>
              <w:jc w:val="center"/>
              <w:rPr>
                <w:b/>
              </w:rPr>
            </w:pPr>
            <w:r w:rsidRPr="00A253B9">
              <w:rPr>
                <w:b/>
                <w:color w:val="FFFFFF" w:themeColor="background1"/>
              </w:rPr>
              <w:t>Algemene informatie</w:t>
            </w:r>
          </w:p>
        </w:tc>
      </w:tr>
      <w:tr w:rsidR="00A8622F" w:rsidRPr="00A253B9" w14:paraId="39623F0A" w14:textId="77777777" w:rsidTr="009D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CEE9E0A" w14:textId="77777777" w:rsidR="00A8622F" w:rsidRPr="00A253B9" w:rsidRDefault="00A8622F" w:rsidP="00A3290D">
            <w:r w:rsidRPr="00A253B9">
              <w:t>Examenvorm</w:t>
            </w:r>
          </w:p>
        </w:tc>
        <w:tc>
          <w:tcPr>
            <w:tcW w:w="6350" w:type="dxa"/>
            <w:gridSpan w:val="2"/>
          </w:tcPr>
          <w:p w14:paraId="6931DFC4" w14:textId="3833ED69" w:rsidR="00A8622F" w:rsidRPr="00A253B9" w:rsidRDefault="000B59A9" w:rsidP="00A3290D">
            <w:pPr>
              <w:cnfStyle w:val="000000100000" w:firstRow="0" w:lastRow="0" w:firstColumn="0" w:lastColumn="0" w:oddVBand="0" w:evenVBand="0" w:oddHBand="1" w:evenHBand="0" w:firstRowFirstColumn="0" w:firstRowLastColumn="0" w:lastRowFirstColumn="0" w:lastRowLastColumn="0"/>
            </w:pPr>
            <w:r w:rsidRPr="00A253B9">
              <w:t>Examenportfolio - Praktijkexamen in de beroepspraktijk en/of in een gesimuleerde omgeving</w:t>
            </w:r>
          </w:p>
        </w:tc>
      </w:tr>
      <w:tr w:rsidR="00A8622F" w:rsidRPr="00A253B9" w14:paraId="17B16771" w14:textId="77777777" w:rsidTr="009D15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9193E80" w14:textId="77777777" w:rsidR="00A8622F" w:rsidRPr="00A253B9" w:rsidRDefault="00A8622F" w:rsidP="00A3290D">
            <w:r w:rsidRPr="00A253B9">
              <w:t>Kwalificatiedossier</w:t>
            </w:r>
          </w:p>
        </w:tc>
        <w:tc>
          <w:tcPr>
            <w:tcW w:w="4536" w:type="dxa"/>
          </w:tcPr>
          <w:p w14:paraId="287F5C24" w14:textId="151BEADE" w:rsidR="00A8622F"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Software develop</w:t>
            </w:r>
            <w:r w:rsidR="00BA0367" w:rsidRPr="00A253B9">
              <w:t>ment</w:t>
            </w:r>
          </w:p>
        </w:tc>
        <w:tc>
          <w:tcPr>
            <w:tcW w:w="0" w:type="dxa"/>
          </w:tcPr>
          <w:p w14:paraId="38FE87ED" w14:textId="658E61AB" w:rsidR="00A8622F" w:rsidRPr="00A253B9" w:rsidRDefault="00A8622F" w:rsidP="00A3290D">
            <w:pPr>
              <w:cnfStyle w:val="000000010000" w:firstRow="0" w:lastRow="0" w:firstColumn="0" w:lastColumn="0" w:oddVBand="0" w:evenVBand="0" w:oddHBand="0" w:evenHBand="1" w:firstRowFirstColumn="0" w:firstRowLastColumn="0" w:lastRowFirstColumn="0" w:lastRowLastColumn="0"/>
            </w:pPr>
            <w:r w:rsidRPr="00185E5D">
              <w:t>20</w:t>
            </w:r>
            <w:r w:rsidR="003452F1" w:rsidRPr="00185E5D">
              <w:t>2</w:t>
            </w:r>
            <w:r w:rsidR="00A458D4" w:rsidRPr="00185E5D">
              <w:t>4</w:t>
            </w:r>
            <w:r w:rsidRPr="00A253B9">
              <w:t xml:space="preserve"> en verder</w:t>
            </w:r>
          </w:p>
        </w:tc>
      </w:tr>
      <w:tr w:rsidR="00A8622F" w:rsidRPr="00A253B9" w14:paraId="6AD2B741" w14:textId="77777777" w:rsidTr="009D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BDA1373" w14:textId="77777777" w:rsidR="00A8622F" w:rsidRPr="00A253B9" w:rsidRDefault="00A8622F" w:rsidP="00A3290D">
            <w:r w:rsidRPr="00A253B9">
              <w:t>Profiel, niveau en crebocode</w:t>
            </w:r>
          </w:p>
        </w:tc>
        <w:tc>
          <w:tcPr>
            <w:tcW w:w="4536" w:type="dxa"/>
          </w:tcPr>
          <w:p w14:paraId="4828DB7F" w14:textId="067D9B5F" w:rsidR="00A8622F"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 xml:space="preserve">P1: Software </w:t>
            </w:r>
            <w:proofErr w:type="spellStart"/>
            <w:r w:rsidRPr="00A253B9">
              <w:t>developer</w:t>
            </w:r>
            <w:proofErr w:type="spellEnd"/>
            <w:r w:rsidRPr="00A253B9">
              <w:t xml:space="preserve">, </w:t>
            </w:r>
            <w:r w:rsidR="00E335E6" w:rsidRPr="00A253B9">
              <w:t xml:space="preserve">niveau </w:t>
            </w:r>
            <w:r w:rsidRPr="00A253B9">
              <w:t>4</w:t>
            </w:r>
          </w:p>
        </w:tc>
        <w:tc>
          <w:tcPr>
            <w:tcW w:w="0" w:type="dxa"/>
          </w:tcPr>
          <w:p w14:paraId="6279843B" w14:textId="18C4629F" w:rsidR="00A8622F" w:rsidRPr="00A253B9" w:rsidRDefault="00E46ED7" w:rsidP="00A3290D">
            <w:pPr>
              <w:cnfStyle w:val="000000100000" w:firstRow="0" w:lastRow="0" w:firstColumn="0" w:lastColumn="0" w:oddVBand="0" w:evenVBand="0" w:oddHBand="1" w:evenHBand="0" w:firstRowFirstColumn="0" w:firstRowLastColumn="0" w:lastRowFirstColumn="0" w:lastRowLastColumn="0"/>
            </w:pPr>
            <w:r>
              <w:t>25998</w:t>
            </w:r>
          </w:p>
        </w:tc>
      </w:tr>
      <w:tr w:rsidR="003452F1" w:rsidRPr="00A253B9" w14:paraId="15AC1660" w14:textId="77777777" w:rsidTr="009D15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0CD2111" w14:textId="77777777" w:rsidR="003452F1" w:rsidRPr="00A253B9" w:rsidRDefault="003452F1" w:rsidP="00A3290D">
            <w:r w:rsidRPr="00A253B9">
              <w:t xml:space="preserve">Kerntaak </w:t>
            </w:r>
          </w:p>
        </w:tc>
        <w:tc>
          <w:tcPr>
            <w:tcW w:w="6350" w:type="dxa"/>
            <w:gridSpan w:val="2"/>
          </w:tcPr>
          <w:p w14:paraId="3A120986" w14:textId="77777777"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B1-K1: Realiseert software</w:t>
            </w:r>
          </w:p>
          <w:p w14:paraId="487A44BE" w14:textId="54D2C2E5"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 xml:space="preserve">B1-K2: </w:t>
            </w:r>
            <w:r w:rsidR="00A458D4" w:rsidRPr="006F689A">
              <w:t>Voert ICT-projecten</w:t>
            </w:r>
            <w:r w:rsidR="00C645CB" w:rsidRPr="00D45531">
              <w:t xml:space="preserve"> uit</w:t>
            </w:r>
          </w:p>
        </w:tc>
      </w:tr>
      <w:tr w:rsidR="003452F1" w:rsidRPr="00A253B9" w14:paraId="30120DB1" w14:textId="77777777" w:rsidTr="009D15E1">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830" w:type="dxa"/>
            <w:vMerge w:val="restart"/>
          </w:tcPr>
          <w:p w14:paraId="05E32331" w14:textId="77777777" w:rsidR="003452F1" w:rsidRPr="00A253B9" w:rsidRDefault="003452F1" w:rsidP="00A3290D">
            <w:r w:rsidRPr="00A253B9">
              <w:t>Werkprocessen en opdrachtnummers</w:t>
            </w:r>
          </w:p>
        </w:tc>
        <w:tc>
          <w:tcPr>
            <w:tcW w:w="4536" w:type="dxa"/>
            <w:tcBorders>
              <w:bottom w:val="single" w:sz="4" w:space="0" w:color="auto"/>
            </w:tcBorders>
          </w:tcPr>
          <w:p w14:paraId="56C1DFE3" w14:textId="575B3C40"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 xml:space="preserve">B1-K1-W1: </w:t>
            </w:r>
            <w:r w:rsidR="00A458D4" w:rsidRPr="00185E5D" w:rsidDel="00B16C56">
              <w:t xml:space="preserve">Stemt </w:t>
            </w:r>
            <w:r w:rsidR="009923C2">
              <w:t xml:space="preserve">de </w:t>
            </w:r>
            <w:r w:rsidR="00A458D4" w:rsidRPr="00185E5D" w:rsidDel="00B16C56">
              <w:t>opdracht af</w:t>
            </w:r>
            <w:r w:rsidR="00A458D4" w:rsidRPr="00185E5D">
              <w:t xml:space="preserve">, </w:t>
            </w:r>
            <w:r w:rsidR="00A458D4" w:rsidRPr="00185E5D" w:rsidDel="000D04A5">
              <w:t>plant werkzaamheden en bewaakt de voortgang</w:t>
            </w:r>
          </w:p>
        </w:tc>
        <w:tc>
          <w:tcPr>
            <w:tcW w:w="0" w:type="dxa"/>
            <w:tcBorders>
              <w:bottom w:val="single" w:sz="4" w:space="0" w:color="auto"/>
            </w:tcBorders>
          </w:tcPr>
          <w:p w14:paraId="66B6F994" w14:textId="63721B92"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1</w:t>
            </w:r>
          </w:p>
          <w:p w14:paraId="1491951C" w14:textId="23C9DFEA"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p>
        </w:tc>
      </w:tr>
      <w:tr w:rsidR="00FF7A6C" w:rsidRPr="00A253B9" w14:paraId="62F8314F" w14:textId="77777777" w:rsidTr="009D15E1">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30" w:type="dxa"/>
            <w:vMerge/>
          </w:tcPr>
          <w:p w14:paraId="0644DEDC" w14:textId="77777777" w:rsidR="00FF7A6C" w:rsidRPr="00A253B9" w:rsidRDefault="00FF7A6C" w:rsidP="00A3290D"/>
        </w:tc>
        <w:tc>
          <w:tcPr>
            <w:tcW w:w="4536" w:type="dxa"/>
            <w:tcBorders>
              <w:top w:val="single" w:sz="4" w:space="0" w:color="auto"/>
            </w:tcBorders>
          </w:tcPr>
          <w:p w14:paraId="1B265B71" w14:textId="57F869BD" w:rsidR="00FF7A6C" w:rsidRPr="00A253B9" w:rsidRDefault="00FF7A6C" w:rsidP="00A3290D">
            <w:pPr>
              <w:cnfStyle w:val="000000010000" w:firstRow="0" w:lastRow="0" w:firstColumn="0" w:lastColumn="0" w:oddVBand="0" w:evenVBand="0" w:oddHBand="0" w:evenHBand="1" w:firstRowFirstColumn="0" w:firstRowLastColumn="0" w:lastRowFirstColumn="0" w:lastRowLastColumn="0"/>
            </w:pPr>
            <w:r w:rsidRPr="00A253B9">
              <w:t xml:space="preserve">B1-K1-W2: </w:t>
            </w:r>
            <w:r w:rsidR="00A458D4" w:rsidRPr="006F689A">
              <w:t>Maakt een technisch ontwerp voor de software</w:t>
            </w:r>
          </w:p>
        </w:tc>
        <w:tc>
          <w:tcPr>
            <w:tcW w:w="0" w:type="dxa"/>
            <w:tcBorders>
              <w:top w:val="single" w:sz="4" w:space="0" w:color="auto"/>
            </w:tcBorders>
          </w:tcPr>
          <w:p w14:paraId="298EB666" w14:textId="301F5745" w:rsidR="00FF7A6C" w:rsidRPr="00A253B9" w:rsidRDefault="00FF7A6C" w:rsidP="00A3290D">
            <w:pPr>
              <w:cnfStyle w:val="000000010000" w:firstRow="0" w:lastRow="0" w:firstColumn="0" w:lastColumn="0" w:oddVBand="0" w:evenVBand="0" w:oddHBand="0" w:evenHBand="1" w:firstRowFirstColumn="0" w:firstRowLastColumn="0" w:lastRowFirstColumn="0" w:lastRowLastColumn="0"/>
            </w:pPr>
            <w:r w:rsidRPr="00A253B9">
              <w:t>Opdracht 1</w:t>
            </w:r>
          </w:p>
        </w:tc>
      </w:tr>
      <w:tr w:rsidR="003452F1" w:rsidRPr="00A253B9" w14:paraId="530714E1" w14:textId="77777777" w:rsidTr="009D15E1">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830" w:type="dxa"/>
            <w:vMerge/>
          </w:tcPr>
          <w:p w14:paraId="06E2E32C" w14:textId="77777777" w:rsidR="003452F1" w:rsidRPr="00A253B9" w:rsidRDefault="003452F1" w:rsidP="00A3290D"/>
        </w:tc>
        <w:tc>
          <w:tcPr>
            <w:tcW w:w="4536" w:type="dxa"/>
          </w:tcPr>
          <w:p w14:paraId="4931BECA" w14:textId="04268CBB"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B1-K1-W3: Realiseert (onderdelen van) software</w:t>
            </w:r>
          </w:p>
        </w:tc>
        <w:tc>
          <w:tcPr>
            <w:tcW w:w="0" w:type="dxa"/>
          </w:tcPr>
          <w:p w14:paraId="147120E1" w14:textId="1949C7BF"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2</w:t>
            </w:r>
          </w:p>
        </w:tc>
      </w:tr>
      <w:tr w:rsidR="003452F1" w:rsidRPr="00A253B9" w14:paraId="17F1448A" w14:textId="77777777" w:rsidTr="009D15E1">
        <w:trPr>
          <w:cnfStyle w:val="000000010000" w:firstRow="0" w:lastRow="0" w:firstColumn="0" w:lastColumn="0" w:oddVBand="0" w:evenVBand="0" w:oddHBand="0" w:evenHBand="1"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830" w:type="dxa"/>
            <w:vMerge/>
          </w:tcPr>
          <w:p w14:paraId="356E5054" w14:textId="77777777" w:rsidR="003452F1" w:rsidRPr="00A253B9" w:rsidRDefault="003452F1" w:rsidP="00A3290D"/>
        </w:tc>
        <w:tc>
          <w:tcPr>
            <w:tcW w:w="4536" w:type="dxa"/>
          </w:tcPr>
          <w:p w14:paraId="640C71D1" w14:textId="21DE76C0" w:rsidR="003452F1" w:rsidRPr="00CE3005" w:rsidRDefault="003452F1" w:rsidP="00A3290D">
            <w:pPr>
              <w:cnfStyle w:val="000000010000" w:firstRow="0" w:lastRow="0" w:firstColumn="0" w:lastColumn="0" w:oddVBand="0" w:evenVBand="0" w:oddHBand="0" w:evenHBand="1" w:firstRowFirstColumn="0" w:firstRowLastColumn="0" w:lastRowFirstColumn="0" w:lastRowLastColumn="0"/>
              <w:rPr>
                <w:lang w:val="en-US"/>
              </w:rPr>
            </w:pPr>
            <w:r w:rsidRPr="00CE3005">
              <w:rPr>
                <w:lang w:val="en-US"/>
              </w:rPr>
              <w:t>B1-K1-W4: Test software</w:t>
            </w:r>
          </w:p>
        </w:tc>
        <w:tc>
          <w:tcPr>
            <w:tcW w:w="0" w:type="dxa"/>
          </w:tcPr>
          <w:p w14:paraId="4C774DD2" w14:textId="6E7E739F"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Opdracht 3</w:t>
            </w:r>
          </w:p>
        </w:tc>
      </w:tr>
      <w:tr w:rsidR="003452F1" w:rsidRPr="00A253B9" w14:paraId="72215173" w14:textId="77777777" w:rsidTr="009D15E1">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830" w:type="dxa"/>
            <w:vMerge/>
          </w:tcPr>
          <w:p w14:paraId="174F77D1" w14:textId="77777777" w:rsidR="003452F1" w:rsidRPr="00A253B9" w:rsidRDefault="003452F1" w:rsidP="00A3290D"/>
        </w:tc>
        <w:tc>
          <w:tcPr>
            <w:tcW w:w="4536" w:type="dxa"/>
          </w:tcPr>
          <w:p w14:paraId="5EB446C5" w14:textId="22EAB996"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B1-K1-W5: Doet verbetervoorstellen voor de software</w:t>
            </w:r>
          </w:p>
        </w:tc>
        <w:tc>
          <w:tcPr>
            <w:tcW w:w="0" w:type="dxa"/>
          </w:tcPr>
          <w:p w14:paraId="450BD619" w14:textId="2632FB55"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4</w:t>
            </w:r>
          </w:p>
        </w:tc>
      </w:tr>
      <w:tr w:rsidR="003452F1" w:rsidRPr="00A253B9" w14:paraId="45F4CB5E" w14:textId="77777777" w:rsidTr="009D15E1">
        <w:trPr>
          <w:cnfStyle w:val="000000010000" w:firstRow="0" w:lastRow="0" w:firstColumn="0" w:lastColumn="0" w:oddVBand="0" w:evenVBand="0" w:oddHBand="0" w:evenHBand="1"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830" w:type="dxa"/>
            <w:vMerge/>
          </w:tcPr>
          <w:p w14:paraId="43D9CD4D" w14:textId="77777777" w:rsidR="003452F1" w:rsidRPr="00A253B9" w:rsidRDefault="003452F1" w:rsidP="00A3290D"/>
        </w:tc>
        <w:tc>
          <w:tcPr>
            <w:tcW w:w="4536" w:type="dxa"/>
          </w:tcPr>
          <w:p w14:paraId="15A5CCEE" w14:textId="043FBB4D"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 xml:space="preserve">B1-K2-W1: </w:t>
            </w:r>
            <w:r w:rsidR="00A458D4" w:rsidRPr="006F689A">
              <w:t>Werkt samen in een projectteam</w:t>
            </w:r>
          </w:p>
        </w:tc>
        <w:tc>
          <w:tcPr>
            <w:tcW w:w="0" w:type="dxa"/>
          </w:tcPr>
          <w:p w14:paraId="14B384A8" w14:textId="24CEE3DF"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Opdracht 5</w:t>
            </w:r>
          </w:p>
        </w:tc>
      </w:tr>
      <w:tr w:rsidR="003452F1" w:rsidRPr="00A253B9" w14:paraId="436DA627" w14:textId="77777777" w:rsidTr="009D15E1">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830" w:type="dxa"/>
            <w:vMerge/>
          </w:tcPr>
          <w:p w14:paraId="394F2884" w14:textId="77777777" w:rsidR="003452F1" w:rsidRPr="00A253B9" w:rsidRDefault="003452F1" w:rsidP="00A3290D"/>
        </w:tc>
        <w:tc>
          <w:tcPr>
            <w:tcW w:w="4536" w:type="dxa"/>
          </w:tcPr>
          <w:p w14:paraId="2CD229DE" w14:textId="09048613"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B1-K2-W2: Presenteert het opgeleverde werk</w:t>
            </w:r>
          </w:p>
        </w:tc>
        <w:tc>
          <w:tcPr>
            <w:tcW w:w="0" w:type="dxa"/>
          </w:tcPr>
          <w:p w14:paraId="159D024B" w14:textId="599A11B0"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6</w:t>
            </w:r>
          </w:p>
        </w:tc>
      </w:tr>
      <w:tr w:rsidR="003452F1" w:rsidRPr="00A253B9" w14:paraId="4D323FA8" w14:textId="77777777" w:rsidTr="009D15E1">
        <w:trPr>
          <w:cnfStyle w:val="000000010000" w:firstRow="0" w:lastRow="0" w:firstColumn="0" w:lastColumn="0" w:oddVBand="0" w:evenVBand="0" w:oddHBand="0" w:evenHBand="1"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830" w:type="dxa"/>
            <w:vMerge/>
          </w:tcPr>
          <w:p w14:paraId="4231DA02" w14:textId="77777777" w:rsidR="003452F1" w:rsidRPr="00A253B9" w:rsidRDefault="003452F1" w:rsidP="00A3290D"/>
        </w:tc>
        <w:tc>
          <w:tcPr>
            <w:tcW w:w="4536" w:type="dxa"/>
          </w:tcPr>
          <w:p w14:paraId="0D8555DF" w14:textId="0A544C80"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 xml:space="preserve">B1-K2-W3: </w:t>
            </w:r>
            <w:r w:rsidR="00A458D4" w:rsidRPr="006F689A">
              <w:t>Evalueert de samenwerking</w:t>
            </w:r>
          </w:p>
        </w:tc>
        <w:tc>
          <w:tcPr>
            <w:tcW w:w="0" w:type="dxa"/>
          </w:tcPr>
          <w:p w14:paraId="4F3C0901" w14:textId="115F1DBD"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Opdracht 7</w:t>
            </w:r>
          </w:p>
        </w:tc>
      </w:tr>
    </w:tbl>
    <w:p w14:paraId="3ACF63F8" w14:textId="77777777" w:rsidR="00E20EB2" w:rsidRPr="00A253B9" w:rsidRDefault="00E20EB2" w:rsidP="00A3290D"/>
    <w:p w14:paraId="413AF829" w14:textId="77777777" w:rsidR="0017583A" w:rsidRPr="00A253B9" w:rsidRDefault="0017583A" w:rsidP="00A3290D">
      <w:pPr>
        <w:sectPr w:rsidR="0017583A" w:rsidRPr="00A253B9" w:rsidSect="00F01BFC">
          <w:headerReference w:type="default" r:id="rId11"/>
          <w:pgSz w:w="11906" w:h="16838"/>
          <w:pgMar w:top="1418" w:right="1418" w:bottom="1418" w:left="1418" w:header="709" w:footer="709" w:gutter="0"/>
          <w:cols w:space="708"/>
          <w:vAlign w:val="bottom"/>
          <w:docGrid w:linePitch="360"/>
        </w:sectPr>
      </w:pPr>
    </w:p>
    <w:sdt>
      <w:sdtPr>
        <w:rPr>
          <w:rFonts w:ascii="Calibri" w:eastAsiaTheme="minorHAnsi" w:hAnsi="Calibri" w:cstheme="minorBidi"/>
          <w:b w:val="0"/>
          <w:color w:val="auto"/>
          <w:sz w:val="22"/>
          <w:szCs w:val="22"/>
          <w:lang w:eastAsia="en-US"/>
        </w:rPr>
        <w:id w:val="-1027783280"/>
        <w:docPartObj>
          <w:docPartGallery w:val="Table of Contents"/>
          <w:docPartUnique/>
        </w:docPartObj>
      </w:sdtPr>
      <w:sdtEndPr>
        <w:rPr>
          <w:bCs/>
        </w:rPr>
      </w:sdtEndPr>
      <w:sdtContent>
        <w:p w14:paraId="0E4F1949" w14:textId="77777777" w:rsidR="00C3697A" w:rsidRPr="00A253B9" w:rsidRDefault="00C3697A" w:rsidP="00A3290D">
          <w:pPr>
            <w:pStyle w:val="Kopvaninhoudsopgave"/>
          </w:pPr>
          <w:r w:rsidRPr="00A253B9">
            <w:t>Inhoud</w:t>
          </w:r>
        </w:p>
        <w:p w14:paraId="7DB2D680" w14:textId="5830576E" w:rsidR="00584C94" w:rsidRDefault="00C3697A">
          <w:pPr>
            <w:pStyle w:val="Inhopg1"/>
            <w:rPr>
              <w:rFonts w:asciiTheme="minorHAnsi" w:eastAsiaTheme="minorEastAsia" w:hAnsiTheme="minorHAnsi"/>
              <w:noProof/>
              <w:kern w:val="2"/>
              <w:sz w:val="24"/>
              <w:szCs w:val="24"/>
              <w:lang w:eastAsia="nl-NL"/>
              <w14:ligatures w14:val="standardContextual"/>
            </w:rPr>
          </w:pPr>
          <w:r w:rsidRPr="00A253B9">
            <w:fldChar w:fldCharType="begin"/>
          </w:r>
          <w:r w:rsidRPr="00A253B9">
            <w:instrText xml:space="preserve"> TOC \o "1-1" \h \z \u </w:instrText>
          </w:r>
          <w:r w:rsidRPr="00A253B9">
            <w:fldChar w:fldCharType="separate"/>
          </w:r>
          <w:hyperlink w:anchor="_Toc171340666" w:history="1">
            <w:r w:rsidR="00584C94" w:rsidRPr="004A73B0">
              <w:rPr>
                <w:rStyle w:val="Hyperlink"/>
                <w:noProof/>
              </w:rPr>
              <w:t>Opbouw examen</w:t>
            </w:r>
            <w:r w:rsidR="00584C94">
              <w:rPr>
                <w:noProof/>
                <w:webHidden/>
              </w:rPr>
              <w:tab/>
            </w:r>
            <w:r w:rsidR="00584C94">
              <w:rPr>
                <w:noProof/>
                <w:webHidden/>
              </w:rPr>
              <w:fldChar w:fldCharType="begin"/>
            </w:r>
            <w:r w:rsidR="00584C94">
              <w:rPr>
                <w:noProof/>
                <w:webHidden/>
              </w:rPr>
              <w:instrText xml:space="preserve"> PAGEREF _Toc171340666 \h </w:instrText>
            </w:r>
            <w:r w:rsidR="00584C94">
              <w:rPr>
                <w:noProof/>
                <w:webHidden/>
              </w:rPr>
            </w:r>
            <w:r w:rsidR="00584C94">
              <w:rPr>
                <w:noProof/>
                <w:webHidden/>
              </w:rPr>
              <w:fldChar w:fldCharType="separate"/>
            </w:r>
            <w:r w:rsidR="00584C94">
              <w:rPr>
                <w:noProof/>
                <w:webHidden/>
              </w:rPr>
              <w:t>3</w:t>
            </w:r>
            <w:r w:rsidR="00584C94">
              <w:rPr>
                <w:noProof/>
                <w:webHidden/>
              </w:rPr>
              <w:fldChar w:fldCharType="end"/>
            </w:r>
          </w:hyperlink>
        </w:p>
        <w:p w14:paraId="50DBF9D0" w14:textId="3D63D628"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67" w:history="1">
            <w:r w:rsidRPr="004A73B0">
              <w:rPr>
                <w:rStyle w:val="Hyperlink"/>
                <w:noProof/>
              </w:rPr>
              <w:t>Beoordeling</w:t>
            </w:r>
            <w:r>
              <w:rPr>
                <w:noProof/>
                <w:webHidden/>
              </w:rPr>
              <w:tab/>
            </w:r>
            <w:r>
              <w:rPr>
                <w:noProof/>
                <w:webHidden/>
              </w:rPr>
              <w:fldChar w:fldCharType="begin"/>
            </w:r>
            <w:r>
              <w:rPr>
                <w:noProof/>
                <w:webHidden/>
              </w:rPr>
              <w:instrText xml:space="preserve"> PAGEREF _Toc171340667 \h </w:instrText>
            </w:r>
            <w:r>
              <w:rPr>
                <w:noProof/>
                <w:webHidden/>
              </w:rPr>
            </w:r>
            <w:r>
              <w:rPr>
                <w:noProof/>
                <w:webHidden/>
              </w:rPr>
              <w:fldChar w:fldCharType="separate"/>
            </w:r>
            <w:r>
              <w:rPr>
                <w:noProof/>
                <w:webHidden/>
              </w:rPr>
              <w:t>4</w:t>
            </w:r>
            <w:r>
              <w:rPr>
                <w:noProof/>
                <w:webHidden/>
              </w:rPr>
              <w:fldChar w:fldCharType="end"/>
            </w:r>
          </w:hyperlink>
        </w:p>
        <w:p w14:paraId="220B9095" w14:textId="2BDEA7FD"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68" w:history="1">
            <w:r w:rsidRPr="004A73B0">
              <w:rPr>
                <w:rStyle w:val="Hyperlink"/>
                <w:noProof/>
              </w:rPr>
              <w:t>Opdrachten</w:t>
            </w:r>
            <w:r>
              <w:rPr>
                <w:noProof/>
                <w:webHidden/>
              </w:rPr>
              <w:tab/>
            </w:r>
            <w:r>
              <w:rPr>
                <w:noProof/>
                <w:webHidden/>
              </w:rPr>
              <w:fldChar w:fldCharType="begin"/>
            </w:r>
            <w:r>
              <w:rPr>
                <w:noProof/>
                <w:webHidden/>
              </w:rPr>
              <w:instrText xml:space="preserve"> PAGEREF _Toc171340668 \h </w:instrText>
            </w:r>
            <w:r>
              <w:rPr>
                <w:noProof/>
                <w:webHidden/>
              </w:rPr>
            </w:r>
            <w:r>
              <w:rPr>
                <w:noProof/>
                <w:webHidden/>
              </w:rPr>
              <w:fldChar w:fldCharType="separate"/>
            </w:r>
            <w:r>
              <w:rPr>
                <w:noProof/>
                <w:webHidden/>
              </w:rPr>
              <w:t>5</w:t>
            </w:r>
            <w:r>
              <w:rPr>
                <w:noProof/>
                <w:webHidden/>
              </w:rPr>
              <w:fldChar w:fldCharType="end"/>
            </w:r>
          </w:hyperlink>
        </w:p>
        <w:p w14:paraId="30B66CD0" w14:textId="0A681A25"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69" w:history="1">
            <w:r w:rsidRPr="004A73B0">
              <w:rPr>
                <w:rStyle w:val="Hyperlink"/>
                <w:noProof/>
              </w:rPr>
              <w:t>Opdracht 1: Afstemmen opdracht, plannen en ontwerp</w:t>
            </w:r>
            <w:r>
              <w:rPr>
                <w:noProof/>
                <w:webHidden/>
              </w:rPr>
              <w:tab/>
            </w:r>
            <w:r>
              <w:rPr>
                <w:noProof/>
                <w:webHidden/>
              </w:rPr>
              <w:fldChar w:fldCharType="begin"/>
            </w:r>
            <w:r>
              <w:rPr>
                <w:noProof/>
                <w:webHidden/>
              </w:rPr>
              <w:instrText xml:space="preserve"> PAGEREF _Toc171340669 \h </w:instrText>
            </w:r>
            <w:r>
              <w:rPr>
                <w:noProof/>
                <w:webHidden/>
              </w:rPr>
            </w:r>
            <w:r>
              <w:rPr>
                <w:noProof/>
                <w:webHidden/>
              </w:rPr>
              <w:fldChar w:fldCharType="separate"/>
            </w:r>
            <w:r>
              <w:rPr>
                <w:noProof/>
                <w:webHidden/>
              </w:rPr>
              <w:t>5</w:t>
            </w:r>
            <w:r>
              <w:rPr>
                <w:noProof/>
                <w:webHidden/>
              </w:rPr>
              <w:fldChar w:fldCharType="end"/>
            </w:r>
          </w:hyperlink>
        </w:p>
        <w:p w14:paraId="61792261" w14:textId="0BE59BE6"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0" w:history="1">
            <w:r w:rsidRPr="004A73B0">
              <w:rPr>
                <w:rStyle w:val="Hyperlink"/>
                <w:noProof/>
              </w:rPr>
              <w:t>Opdracht 2: Realiseren</w:t>
            </w:r>
            <w:r>
              <w:rPr>
                <w:noProof/>
                <w:webHidden/>
              </w:rPr>
              <w:tab/>
            </w:r>
            <w:r>
              <w:rPr>
                <w:noProof/>
                <w:webHidden/>
              </w:rPr>
              <w:fldChar w:fldCharType="begin"/>
            </w:r>
            <w:r>
              <w:rPr>
                <w:noProof/>
                <w:webHidden/>
              </w:rPr>
              <w:instrText xml:space="preserve"> PAGEREF _Toc171340670 \h </w:instrText>
            </w:r>
            <w:r>
              <w:rPr>
                <w:noProof/>
                <w:webHidden/>
              </w:rPr>
            </w:r>
            <w:r>
              <w:rPr>
                <w:noProof/>
                <w:webHidden/>
              </w:rPr>
              <w:fldChar w:fldCharType="separate"/>
            </w:r>
            <w:r>
              <w:rPr>
                <w:noProof/>
                <w:webHidden/>
              </w:rPr>
              <w:t>7</w:t>
            </w:r>
            <w:r>
              <w:rPr>
                <w:noProof/>
                <w:webHidden/>
              </w:rPr>
              <w:fldChar w:fldCharType="end"/>
            </w:r>
          </w:hyperlink>
        </w:p>
        <w:p w14:paraId="7F28D3A1" w14:textId="36F3DD9C"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1" w:history="1">
            <w:r w:rsidRPr="004A73B0">
              <w:rPr>
                <w:rStyle w:val="Hyperlink"/>
                <w:noProof/>
              </w:rPr>
              <w:t>Opdracht 3: Testen</w:t>
            </w:r>
            <w:r>
              <w:rPr>
                <w:noProof/>
                <w:webHidden/>
              </w:rPr>
              <w:tab/>
            </w:r>
            <w:r>
              <w:rPr>
                <w:noProof/>
                <w:webHidden/>
              </w:rPr>
              <w:fldChar w:fldCharType="begin"/>
            </w:r>
            <w:r>
              <w:rPr>
                <w:noProof/>
                <w:webHidden/>
              </w:rPr>
              <w:instrText xml:space="preserve"> PAGEREF _Toc171340671 \h </w:instrText>
            </w:r>
            <w:r>
              <w:rPr>
                <w:noProof/>
                <w:webHidden/>
              </w:rPr>
            </w:r>
            <w:r>
              <w:rPr>
                <w:noProof/>
                <w:webHidden/>
              </w:rPr>
              <w:fldChar w:fldCharType="separate"/>
            </w:r>
            <w:r>
              <w:rPr>
                <w:noProof/>
                <w:webHidden/>
              </w:rPr>
              <w:t>8</w:t>
            </w:r>
            <w:r>
              <w:rPr>
                <w:noProof/>
                <w:webHidden/>
              </w:rPr>
              <w:fldChar w:fldCharType="end"/>
            </w:r>
          </w:hyperlink>
        </w:p>
        <w:p w14:paraId="5C4BB302" w14:textId="2E92C942"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2" w:history="1">
            <w:r w:rsidRPr="004A73B0">
              <w:rPr>
                <w:rStyle w:val="Hyperlink"/>
                <w:noProof/>
              </w:rPr>
              <w:t>Opdracht 4: Verbetervoorstellen</w:t>
            </w:r>
            <w:r>
              <w:rPr>
                <w:noProof/>
                <w:webHidden/>
              </w:rPr>
              <w:tab/>
            </w:r>
            <w:r>
              <w:rPr>
                <w:noProof/>
                <w:webHidden/>
              </w:rPr>
              <w:fldChar w:fldCharType="begin"/>
            </w:r>
            <w:r>
              <w:rPr>
                <w:noProof/>
                <w:webHidden/>
              </w:rPr>
              <w:instrText xml:space="preserve"> PAGEREF _Toc171340672 \h </w:instrText>
            </w:r>
            <w:r>
              <w:rPr>
                <w:noProof/>
                <w:webHidden/>
              </w:rPr>
            </w:r>
            <w:r>
              <w:rPr>
                <w:noProof/>
                <w:webHidden/>
              </w:rPr>
              <w:fldChar w:fldCharType="separate"/>
            </w:r>
            <w:r>
              <w:rPr>
                <w:noProof/>
                <w:webHidden/>
              </w:rPr>
              <w:t>9</w:t>
            </w:r>
            <w:r>
              <w:rPr>
                <w:noProof/>
                <w:webHidden/>
              </w:rPr>
              <w:fldChar w:fldCharType="end"/>
            </w:r>
          </w:hyperlink>
        </w:p>
        <w:p w14:paraId="5F1F46BD" w14:textId="4A8FCC91"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3" w:history="1">
            <w:r w:rsidRPr="004A73B0">
              <w:rPr>
                <w:rStyle w:val="Hyperlink"/>
                <w:noProof/>
              </w:rPr>
              <w:t>Opdracht 5: Samenwerken</w:t>
            </w:r>
            <w:r>
              <w:rPr>
                <w:noProof/>
                <w:webHidden/>
              </w:rPr>
              <w:tab/>
            </w:r>
            <w:r>
              <w:rPr>
                <w:noProof/>
                <w:webHidden/>
              </w:rPr>
              <w:fldChar w:fldCharType="begin"/>
            </w:r>
            <w:r>
              <w:rPr>
                <w:noProof/>
                <w:webHidden/>
              </w:rPr>
              <w:instrText xml:space="preserve"> PAGEREF _Toc171340673 \h </w:instrText>
            </w:r>
            <w:r>
              <w:rPr>
                <w:noProof/>
                <w:webHidden/>
              </w:rPr>
            </w:r>
            <w:r>
              <w:rPr>
                <w:noProof/>
                <w:webHidden/>
              </w:rPr>
              <w:fldChar w:fldCharType="separate"/>
            </w:r>
            <w:r>
              <w:rPr>
                <w:noProof/>
                <w:webHidden/>
              </w:rPr>
              <w:t>10</w:t>
            </w:r>
            <w:r>
              <w:rPr>
                <w:noProof/>
                <w:webHidden/>
              </w:rPr>
              <w:fldChar w:fldCharType="end"/>
            </w:r>
          </w:hyperlink>
        </w:p>
        <w:p w14:paraId="4DE9B9E5" w14:textId="21808A86"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4" w:history="1">
            <w:r w:rsidRPr="004A73B0">
              <w:rPr>
                <w:rStyle w:val="Hyperlink"/>
                <w:noProof/>
              </w:rPr>
              <w:t>Opdracht 6: Presenteren</w:t>
            </w:r>
            <w:r>
              <w:rPr>
                <w:noProof/>
                <w:webHidden/>
              </w:rPr>
              <w:tab/>
            </w:r>
            <w:r>
              <w:rPr>
                <w:noProof/>
                <w:webHidden/>
              </w:rPr>
              <w:fldChar w:fldCharType="begin"/>
            </w:r>
            <w:r>
              <w:rPr>
                <w:noProof/>
                <w:webHidden/>
              </w:rPr>
              <w:instrText xml:space="preserve"> PAGEREF _Toc171340674 \h </w:instrText>
            </w:r>
            <w:r>
              <w:rPr>
                <w:noProof/>
                <w:webHidden/>
              </w:rPr>
            </w:r>
            <w:r>
              <w:rPr>
                <w:noProof/>
                <w:webHidden/>
              </w:rPr>
              <w:fldChar w:fldCharType="separate"/>
            </w:r>
            <w:r>
              <w:rPr>
                <w:noProof/>
                <w:webHidden/>
              </w:rPr>
              <w:t>11</w:t>
            </w:r>
            <w:r>
              <w:rPr>
                <w:noProof/>
                <w:webHidden/>
              </w:rPr>
              <w:fldChar w:fldCharType="end"/>
            </w:r>
          </w:hyperlink>
        </w:p>
        <w:p w14:paraId="1A8D5BFD" w14:textId="27873B88"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5" w:history="1">
            <w:r w:rsidRPr="004A73B0">
              <w:rPr>
                <w:rStyle w:val="Hyperlink"/>
                <w:noProof/>
              </w:rPr>
              <w:t>Opdracht 7: Evalueren</w:t>
            </w:r>
            <w:r>
              <w:rPr>
                <w:noProof/>
                <w:webHidden/>
              </w:rPr>
              <w:tab/>
            </w:r>
            <w:r>
              <w:rPr>
                <w:noProof/>
                <w:webHidden/>
              </w:rPr>
              <w:fldChar w:fldCharType="begin"/>
            </w:r>
            <w:r>
              <w:rPr>
                <w:noProof/>
                <w:webHidden/>
              </w:rPr>
              <w:instrText xml:space="preserve"> PAGEREF _Toc171340675 \h </w:instrText>
            </w:r>
            <w:r>
              <w:rPr>
                <w:noProof/>
                <w:webHidden/>
              </w:rPr>
            </w:r>
            <w:r>
              <w:rPr>
                <w:noProof/>
                <w:webHidden/>
              </w:rPr>
              <w:fldChar w:fldCharType="separate"/>
            </w:r>
            <w:r>
              <w:rPr>
                <w:noProof/>
                <w:webHidden/>
              </w:rPr>
              <w:t>12</w:t>
            </w:r>
            <w:r>
              <w:rPr>
                <w:noProof/>
                <w:webHidden/>
              </w:rPr>
              <w:fldChar w:fldCharType="end"/>
            </w:r>
          </w:hyperlink>
        </w:p>
        <w:p w14:paraId="3C0EAB90" w14:textId="66EFBDBB" w:rsidR="00584C94" w:rsidRDefault="00584C94">
          <w:pPr>
            <w:pStyle w:val="Inhopg1"/>
            <w:rPr>
              <w:rFonts w:asciiTheme="minorHAnsi" w:eastAsiaTheme="minorEastAsia" w:hAnsiTheme="minorHAnsi"/>
              <w:noProof/>
              <w:kern w:val="2"/>
              <w:sz w:val="24"/>
              <w:szCs w:val="24"/>
              <w:lang w:eastAsia="nl-NL"/>
              <w14:ligatures w14:val="standardContextual"/>
            </w:rPr>
          </w:pPr>
          <w:hyperlink w:anchor="_Toc171340676" w:history="1">
            <w:r w:rsidRPr="004A73B0">
              <w:rPr>
                <w:rStyle w:val="Hyperlink"/>
                <w:noProof/>
              </w:rPr>
              <w:t>Bijlage 1: Voorbereiding eindgesprek</w:t>
            </w:r>
            <w:r>
              <w:rPr>
                <w:noProof/>
                <w:webHidden/>
              </w:rPr>
              <w:tab/>
            </w:r>
            <w:r>
              <w:rPr>
                <w:noProof/>
                <w:webHidden/>
              </w:rPr>
              <w:fldChar w:fldCharType="begin"/>
            </w:r>
            <w:r>
              <w:rPr>
                <w:noProof/>
                <w:webHidden/>
              </w:rPr>
              <w:instrText xml:space="preserve"> PAGEREF _Toc171340676 \h </w:instrText>
            </w:r>
            <w:r>
              <w:rPr>
                <w:noProof/>
                <w:webHidden/>
              </w:rPr>
            </w:r>
            <w:r>
              <w:rPr>
                <w:noProof/>
                <w:webHidden/>
              </w:rPr>
              <w:fldChar w:fldCharType="separate"/>
            </w:r>
            <w:r>
              <w:rPr>
                <w:noProof/>
                <w:webHidden/>
              </w:rPr>
              <w:t>13</w:t>
            </w:r>
            <w:r>
              <w:rPr>
                <w:noProof/>
                <w:webHidden/>
              </w:rPr>
              <w:fldChar w:fldCharType="end"/>
            </w:r>
          </w:hyperlink>
        </w:p>
        <w:p w14:paraId="7EA2F3DE" w14:textId="19D88510" w:rsidR="00C3697A" w:rsidRPr="00A253B9" w:rsidRDefault="00C3697A" w:rsidP="00A3290D">
          <w:r w:rsidRPr="00A253B9">
            <w:fldChar w:fldCharType="end"/>
          </w:r>
        </w:p>
      </w:sdtContent>
    </w:sdt>
    <w:p w14:paraId="4C7285DB" w14:textId="77777777" w:rsidR="00C3697A" w:rsidRPr="00A253B9" w:rsidRDefault="00C3697A" w:rsidP="00A3290D">
      <w:r w:rsidRPr="00A253B9">
        <w:br w:type="page"/>
      </w:r>
    </w:p>
    <w:p w14:paraId="60860649" w14:textId="77777777" w:rsidR="00507088" w:rsidRPr="00A253B9" w:rsidRDefault="00C3697A" w:rsidP="00A3290D">
      <w:pPr>
        <w:pStyle w:val="Kop1"/>
      </w:pPr>
      <w:bookmarkStart w:id="0" w:name="_Toc171340666"/>
      <w:r w:rsidRPr="00A253B9">
        <w:lastRenderedPageBreak/>
        <w:t>Opbouw examen</w:t>
      </w:r>
      <w:bookmarkEnd w:id="0"/>
    </w:p>
    <w:p w14:paraId="3540C4FF" w14:textId="65192619" w:rsidR="003123E4" w:rsidRPr="00A253B9" w:rsidRDefault="003123E4" w:rsidP="00A3290D">
      <w:r w:rsidRPr="00A253B9">
        <w:t>Met dit examen laat je zien dat je de kerntaken B1-K1</w:t>
      </w:r>
      <w:r w:rsidR="001A44E4" w:rsidRPr="00A253B9">
        <w:t xml:space="preserve">: </w:t>
      </w:r>
      <w:r w:rsidR="008C6136" w:rsidRPr="00A253B9">
        <w:rPr>
          <w:i/>
          <w:iCs/>
        </w:rPr>
        <w:t>Realiseert software</w:t>
      </w:r>
      <w:r w:rsidRPr="00A253B9">
        <w:t xml:space="preserve"> en B1-K2</w:t>
      </w:r>
      <w:r w:rsidR="000762A9" w:rsidRPr="00A253B9">
        <w:t xml:space="preserve">: </w:t>
      </w:r>
      <w:r w:rsidR="00682689">
        <w:rPr>
          <w:i/>
          <w:iCs/>
        </w:rPr>
        <w:t>Voert ICT</w:t>
      </w:r>
      <w:r w:rsidR="00E31E89">
        <w:rPr>
          <w:i/>
          <w:iCs/>
        </w:rPr>
        <w:t>-projecten uit</w:t>
      </w:r>
      <w:r w:rsidRPr="00A253B9">
        <w:t xml:space="preserve"> beheerst.</w:t>
      </w:r>
    </w:p>
    <w:p w14:paraId="445969E8" w14:textId="77777777" w:rsidR="003123E4" w:rsidRPr="00A253B9" w:rsidRDefault="003123E4" w:rsidP="00A3290D"/>
    <w:p w14:paraId="557E3434" w14:textId="77777777" w:rsidR="003123E4" w:rsidRPr="00A253B9" w:rsidRDefault="003123E4" w:rsidP="00A3290D">
      <w:r w:rsidRPr="00A253B9">
        <w:t>Neem hiervoor de volgende stappen.</w:t>
      </w:r>
    </w:p>
    <w:p w14:paraId="65A5819C" w14:textId="77777777" w:rsidR="003123E4" w:rsidRPr="00A253B9" w:rsidRDefault="003123E4" w:rsidP="001D4210">
      <w:pPr>
        <w:pStyle w:val="Lijstalinea"/>
        <w:numPr>
          <w:ilvl w:val="0"/>
          <w:numId w:val="22"/>
        </w:numPr>
      </w:pPr>
      <w:r w:rsidRPr="00A253B9">
        <w:t>Voer de opdrachten in dit document uit.</w:t>
      </w:r>
    </w:p>
    <w:p w14:paraId="196A2BE5" w14:textId="7FB5AB51" w:rsidR="003123E4" w:rsidRDefault="003123E4" w:rsidP="001D4210">
      <w:pPr>
        <w:pStyle w:val="Lijstalinea"/>
        <w:numPr>
          <w:ilvl w:val="1"/>
          <w:numId w:val="22"/>
        </w:numPr>
      </w:pPr>
      <w:r w:rsidRPr="00A253B9">
        <w:t xml:space="preserve">Dit kan tijdens een examenmoment, maar ook tijdens bijvoorbeeld een stage, </w:t>
      </w:r>
      <w:r w:rsidR="000A4D71" w:rsidRPr="00A253B9">
        <w:t xml:space="preserve">een </w:t>
      </w:r>
      <w:r w:rsidRPr="00A253B9">
        <w:t xml:space="preserve">les of </w:t>
      </w:r>
      <w:r w:rsidR="000A4D71" w:rsidRPr="00A253B9">
        <w:t xml:space="preserve">een </w:t>
      </w:r>
      <w:r w:rsidRPr="00A253B9">
        <w:t>bijbaan.</w:t>
      </w:r>
    </w:p>
    <w:p w14:paraId="0D7510A4" w14:textId="78781201" w:rsidR="00CA1DAA" w:rsidRDefault="00C2220B" w:rsidP="004305E0">
      <w:pPr>
        <w:pStyle w:val="Lijstalinea"/>
        <w:numPr>
          <w:ilvl w:val="1"/>
          <w:numId w:val="22"/>
        </w:numPr>
      </w:pPr>
      <w:r>
        <w:t xml:space="preserve"> </w:t>
      </w:r>
      <w:r w:rsidR="00F32A86">
        <w:t xml:space="preserve">Als je een bewijsstuk </w:t>
      </w:r>
      <w:r w:rsidR="00CA1DAA">
        <w:t>al hebt, dan hoef je de opdracht niet meer uit te voeren.</w:t>
      </w:r>
    </w:p>
    <w:p w14:paraId="4F3BF369" w14:textId="18AB83E0" w:rsidR="004305E0" w:rsidRPr="00A253B9" w:rsidRDefault="004305E0" w:rsidP="00D24238">
      <w:pPr>
        <w:pStyle w:val="Lijstalinea"/>
        <w:numPr>
          <w:ilvl w:val="1"/>
          <w:numId w:val="22"/>
        </w:numPr>
      </w:pPr>
      <w:r>
        <w:t>i. Let op! Het bewijsstuk</w:t>
      </w:r>
      <w:r w:rsidR="00D24238">
        <w:t xml:space="preserve"> moet voldoen aan alle eisen uit de opdracht</w:t>
      </w:r>
    </w:p>
    <w:p w14:paraId="1922AB16" w14:textId="77777777" w:rsidR="003123E4" w:rsidRPr="00A253B9" w:rsidRDefault="003123E4" w:rsidP="001D4210">
      <w:pPr>
        <w:pStyle w:val="Lijstalinea"/>
        <w:numPr>
          <w:ilvl w:val="0"/>
          <w:numId w:val="22"/>
        </w:numPr>
      </w:pPr>
      <w:r w:rsidRPr="00A253B9">
        <w:t>Stel een examenportfolio samen.</w:t>
      </w:r>
    </w:p>
    <w:p w14:paraId="620A3BFD" w14:textId="77777777" w:rsidR="003123E4" w:rsidRPr="00A253B9" w:rsidRDefault="003123E4" w:rsidP="001D4210">
      <w:pPr>
        <w:pStyle w:val="Lijstalinea"/>
        <w:numPr>
          <w:ilvl w:val="1"/>
          <w:numId w:val="22"/>
        </w:numPr>
      </w:pPr>
      <w:r w:rsidRPr="00A253B9">
        <w:t>Gebruik hiervoor de bewijsstukken van de uitgevoerde opdrachten.</w:t>
      </w:r>
    </w:p>
    <w:p w14:paraId="605F17E8" w14:textId="77777777" w:rsidR="00315A53" w:rsidRPr="00A253B9" w:rsidRDefault="003123E4" w:rsidP="001D4210">
      <w:pPr>
        <w:pStyle w:val="Lijstalinea"/>
        <w:numPr>
          <w:ilvl w:val="2"/>
          <w:numId w:val="22"/>
        </w:numPr>
      </w:pPr>
      <w:r w:rsidRPr="00A253B9">
        <w:t>Met de bewijsstukken moeten de beoordelaars je kunnen beoordelen op de criteria uit het beoordelingsformulier.</w:t>
      </w:r>
    </w:p>
    <w:p w14:paraId="142C0A04" w14:textId="17AAE98A" w:rsidR="003123E4" w:rsidRPr="00A253B9" w:rsidRDefault="003123E4" w:rsidP="001D4210">
      <w:pPr>
        <w:pStyle w:val="Lijstalinea"/>
        <w:numPr>
          <w:ilvl w:val="2"/>
          <w:numId w:val="22"/>
        </w:numPr>
      </w:pPr>
      <w:r w:rsidRPr="00A253B9">
        <w:t>Kies voor het</w:t>
      </w:r>
      <w:r w:rsidR="001A2643">
        <w:t xml:space="preserve"> </w:t>
      </w:r>
      <w:r w:rsidRPr="00A253B9">
        <w:t xml:space="preserve">bewijsstuk </w:t>
      </w:r>
      <w:r w:rsidR="004A5F2C">
        <w:t xml:space="preserve">dat je het beste vindt </w:t>
      </w:r>
      <w:r w:rsidRPr="00A253B9">
        <w:t>als je</w:t>
      </w:r>
      <w:r w:rsidR="001A2643">
        <w:t xml:space="preserve"> </w:t>
      </w:r>
      <w:r w:rsidRPr="00A253B9">
        <w:t>k</w:t>
      </w:r>
      <w:r w:rsidR="000A4D71" w:rsidRPr="00A253B9">
        <w:t>u</w:t>
      </w:r>
      <w:r w:rsidRPr="00A253B9">
        <w:t>n</w:t>
      </w:r>
      <w:r w:rsidR="000A4D71" w:rsidRPr="00A253B9">
        <w:t>t</w:t>
      </w:r>
      <w:r w:rsidRPr="00A253B9">
        <w:t xml:space="preserve"> kiezen uit</w:t>
      </w:r>
      <w:r w:rsidR="001A2643">
        <w:t xml:space="preserve"> </w:t>
      </w:r>
      <w:r w:rsidR="004A5F2C">
        <w:t>meerdere</w:t>
      </w:r>
      <w:r w:rsidRPr="00A253B9">
        <w:t xml:space="preserve"> bewijsstukken.</w:t>
      </w:r>
    </w:p>
    <w:p w14:paraId="788903D5" w14:textId="77777777" w:rsidR="003123E4" w:rsidRPr="00A253B9" w:rsidRDefault="003123E4" w:rsidP="001D4210">
      <w:pPr>
        <w:pStyle w:val="Lijstalinea"/>
        <w:numPr>
          <w:ilvl w:val="1"/>
          <w:numId w:val="22"/>
        </w:numPr>
      </w:pPr>
      <w:r w:rsidRPr="00A253B9">
        <w:t>Overleg met de examinator welke bewijsstukken je mag gebruiken voor je examenportfolio.</w:t>
      </w:r>
    </w:p>
    <w:p w14:paraId="3B64EE0D" w14:textId="77777777" w:rsidR="003123E4" w:rsidRPr="00A253B9" w:rsidRDefault="003123E4" w:rsidP="001D4210">
      <w:pPr>
        <w:pStyle w:val="Lijstalinea"/>
        <w:numPr>
          <w:ilvl w:val="1"/>
          <w:numId w:val="22"/>
        </w:numPr>
      </w:pPr>
      <w:r w:rsidRPr="00A253B9">
        <w:t>De examinator geeft aan wanneer en hoe je het examenportfolio moet inleveren.</w:t>
      </w:r>
    </w:p>
    <w:p w14:paraId="2A0D4350" w14:textId="77777777" w:rsidR="003123E4" w:rsidRPr="00A253B9" w:rsidRDefault="003123E4" w:rsidP="001D4210">
      <w:pPr>
        <w:pStyle w:val="Lijstalinea"/>
        <w:numPr>
          <w:ilvl w:val="1"/>
          <w:numId w:val="22"/>
        </w:numPr>
      </w:pPr>
      <w:r w:rsidRPr="00A253B9">
        <w:t>Controleer voor het inleveren of je examenportfolio compleet is.</w:t>
      </w:r>
    </w:p>
    <w:p w14:paraId="76067431" w14:textId="77777777" w:rsidR="00DB6A6A" w:rsidRPr="00A253B9" w:rsidRDefault="00DB6A6A" w:rsidP="001D4210">
      <w:pPr>
        <w:pStyle w:val="Lijstalinea"/>
        <w:numPr>
          <w:ilvl w:val="0"/>
          <w:numId w:val="22"/>
        </w:numPr>
      </w:pPr>
      <w:r w:rsidRPr="00A253B9">
        <w:t>Voer een eindgesprek.</w:t>
      </w:r>
    </w:p>
    <w:p w14:paraId="70A46B37" w14:textId="77777777" w:rsidR="00DB6A6A" w:rsidRPr="00A253B9" w:rsidRDefault="00DB6A6A" w:rsidP="001D4210">
      <w:pPr>
        <w:pStyle w:val="Lijstalinea"/>
        <w:numPr>
          <w:ilvl w:val="1"/>
          <w:numId w:val="22"/>
        </w:numPr>
      </w:pPr>
      <w:r w:rsidRPr="00A253B9">
        <w:t>De examinator geeft aan wanneer en waar het eindgesprek is.</w:t>
      </w:r>
    </w:p>
    <w:p w14:paraId="6EB22114" w14:textId="52C9369E" w:rsidR="00DB6A6A" w:rsidRPr="00A253B9" w:rsidRDefault="00DB6A6A" w:rsidP="001D4210">
      <w:pPr>
        <w:pStyle w:val="Lijstalinea"/>
        <w:numPr>
          <w:ilvl w:val="1"/>
          <w:numId w:val="22"/>
        </w:numPr>
      </w:pPr>
      <w:r w:rsidRPr="00A253B9">
        <w:t xml:space="preserve">Zie voor meer informatie </w:t>
      </w:r>
      <w:r w:rsidRPr="00A253B9">
        <w:rPr>
          <w:i/>
          <w:iCs/>
        </w:rPr>
        <w:t xml:space="preserve">Bijlage </w:t>
      </w:r>
      <w:r w:rsidR="00216CCB">
        <w:rPr>
          <w:i/>
          <w:iCs/>
        </w:rPr>
        <w:t>1</w:t>
      </w:r>
      <w:r w:rsidRPr="00A253B9">
        <w:rPr>
          <w:i/>
          <w:iCs/>
        </w:rPr>
        <w:t xml:space="preserve"> Voorbereiding eindgesprek.</w:t>
      </w:r>
    </w:p>
    <w:p w14:paraId="1A14292F" w14:textId="77777777" w:rsidR="003123E4" w:rsidRPr="00A253B9" w:rsidRDefault="003123E4" w:rsidP="00A3290D">
      <w:r w:rsidRPr="00A253B9">
        <w:br w:type="page"/>
      </w:r>
    </w:p>
    <w:p w14:paraId="1F36877C" w14:textId="25ED4245" w:rsidR="000839AE" w:rsidRPr="00A253B9" w:rsidRDefault="000839AE" w:rsidP="00A3290D">
      <w:pPr>
        <w:pStyle w:val="Kop1"/>
      </w:pPr>
      <w:bookmarkStart w:id="1" w:name="_Toc171340667"/>
      <w:r w:rsidRPr="00A253B9">
        <w:lastRenderedPageBreak/>
        <w:t>Beoordeling</w:t>
      </w:r>
      <w:bookmarkEnd w:id="1"/>
    </w:p>
    <w:p w14:paraId="09F86DFA" w14:textId="77777777" w:rsidR="000839AE" w:rsidRPr="00A253B9" w:rsidRDefault="000839AE" w:rsidP="00A3290D">
      <w:pPr>
        <w:pStyle w:val="Kop2"/>
      </w:pPr>
      <w:r w:rsidRPr="00A253B9">
        <w:t>Procedure</w:t>
      </w:r>
    </w:p>
    <w:p w14:paraId="53ACD02D" w14:textId="762554CE" w:rsidR="00527178" w:rsidRPr="00A253B9" w:rsidRDefault="00527178" w:rsidP="00A3290D">
      <w:r w:rsidRPr="00A253B9">
        <w:t>Een of meer beoordelaar</w:t>
      </w:r>
      <w:r w:rsidR="00A37FC0">
        <w:t xml:space="preserve">s </w:t>
      </w:r>
      <w:r w:rsidRPr="00A253B9">
        <w:t>beoordelen je op de criteria uit het beoordelingsformulier. Als er meer</w:t>
      </w:r>
      <w:r w:rsidR="00FA7788">
        <w:t>dere</w:t>
      </w:r>
      <w:r w:rsidRPr="00A253B9">
        <w:t xml:space="preserve"> beoordelaars zijn, bepalen ze samen jouw voorlopige eindbeoordeling.</w:t>
      </w:r>
    </w:p>
    <w:p w14:paraId="7D8A127C" w14:textId="77777777" w:rsidR="000839AE" w:rsidRPr="00A253B9" w:rsidRDefault="000839AE" w:rsidP="00A3290D"/>
    <w:p w14:paraId="34F424CB" w14:textId="77777777" w:rsidR="000839AE" w:rsidRPr="00A253B9" w:rsidRDefault="000839AE" w:rsidP="00A3290D">
      <w:pPr>
        <w:pStyle w:val="Kop2"/>
      </w:pPr>
      <w:r w:rsidRPr="00A253B9">
        <w:t>Beoordelingsformulier</w:t>
      </w:r>
    </w:p>
    <w:p w14:paraId="6330B064" w14:textId="77777777" w:rsidR="00FF3DA8" w:rsidRPr="001761E2" w:rsidRDefault="00FF3DA8" w:rsidP="00FF3DA8">
      <w:r w:rsidRPr="001761E2">
        <w:t>Je wordt beoordeeld aan de hand van een beoordelingsformulier. Dit formulier heb je bij aanvang van het examen ontvangen.</w:t>
      </w:r>
    </w:p>
    <w:p w14:paraId="5DEBCC76" w14:textId="77777777" w:rsidR="00FF3DA8" w:rsidRPr="001761E2" w:rsidRDefault="00FF3DA8" w:rsidP="00FF3DA8">
      <w:r w:rsidRPr="001761E2">
        <w:t>In het beoordelingsformulier staat per opdracht een beoordelingstabel. Bij elk aantal punten is beschreven hoe het gedrag of resultaat eruitziet. Je scoort het aantal punten van de beschrijving die het meest lijkt op jouw gedrag of resultaat. Voor een criterium waar een * achter staat, moet je minimaal 1 punt scoren.</w:t>
      </w:r>
    </w:p>
    <w:p w14:paraId="3B7170BF" w14:textId="77777777" w:rsidR="000839AE" w:rsidRPr="00A253B9" w:rsidRDefault="000839AE" w:rsidP="00A3290D"/>
    <w:p w14:paraId="09FF2376" w14:textId="77777777" w:rsidR="000839AE" w:rsidRPr="00A253B9" w:rsidRDefault="000839AE" w:rsidP="00A3290D">
      <w:r w:rsidRPr="00A253B9">
        <w:t>Een voorbeeld van zo’n beoordelingstabel staat hieronder.</w:t>
      </w:r>
    </w:p>
    <w:p w14:paraId="1C0011B4" w14:textId="77777777" w:rsidR="000839AE" w:rsidRPr="00A253B9" w:rsidRDefault="000839AE" w:rsidP="00A3290D"/>
    <w:tbl>
      <w:tblPr>
        <w:tblStyle w:val="SPLVeldnamendonkerpaars-1ekolomentotaalrijgroen"/>
        <w:tblW w:w="5000" w:type="pct"/>
        <w:tblLook w:val="04A0" w:firstRow="1" w:lastRow="0" w:firstColumn="1" w:lastColumn="0" w:noHBand="0" w:noVBand="1"/>
      </w:tblPr>
      <w:tblGrid>
        <w:gridCol w:w="634"/>
        <w:gridCol w:w="1344"/>
        <w:gridCol w:w="1771"/>
        <w:gridCol w:w="1771"/>
        <w:gridCol w:w="1771"/>
        <w:gridCol w:w="1771"/>
      </w:tblGrid>
      <w:tr w:rsidR="000839AE" w:rsidRPr="00A253B9" w14:paraId="15383A1F" w14:textId="77777777" w:rsidTr="00922F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6355B"/>
          </w:tcPr>
          <w:p w14:paraId="49B3E3D5" w14:textId="77777777" w:rsidR="000839AE" w:rsidRPr="00A253B9" w:rsidRDefault="000839AE" w:rsidP="00A3290D">
            <w:pPr>
              <w:jc w:val="center"/>
              <w:rPr>
                <w:b/>
              </w:rPr>
            </w:pPr>
            <w:r w:rsidRPr="00A253B9">
              <w:rPr>
                <w:b/>
                <w:color w:val="FFFFFF" w:themeColor="background1"/>
              </w:rPr>
              <w:t>Beoordeling opdracht 1</w:t>
            </w:r>
          </w:p>
        </w:tc>
      </w:tr>
      <w:tr w:rsidR="000839AE" w:rsidRPr="00A253B9" w14:paraId="506B7C27" w14:textId="77777777" w:rsidTr="00922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 w:type="pct"/>
          </w:tcPr>
          <w:p w14:paraId="291A85A3" w14:textId="77777777" w:rsidR="000839AE" w:rsidRPr="00A253B9" w:rsidRDefault="000839AE" w:rsidP="00A3290D">
            <w:r w:rsidRPr="00A253B9">
              <w:t>Taak</w:t>
            </w:r>
          </w:p>
        </w:tc>
        <w:tc>
          <w:tcPr>
            <w:tcW w:w="742" w:type="pct"/>
            <w:shd w:val="clear" w:color="auto" w:fill="EBF5F1"/>
          </w:tcPr>
          <w:p w14:paraId="798597E7" w14:textId="77777777" w:rsidR="000839AE" w:rsidRPr="00A253B9" w:rsidRDefault="000839AE" w:rsidP="00A3290D">
            <w:pPr>
              <w:cnfStyle w:val="000000100000" w:firstRow="0" w:lastRow="0" w:firstColumn="0" w:lastColumn="0" w:oddVBand="0" w:evenVBand="0" w:oddHBand="1" w:evenHBand="0" w:firstRowFirstColumn="0" w:firstRowLastColumn="0" w:lastRowFirstColumn="0" w:lastRowLastColumn="0"/>
            </w:pPr>
            <w:r w:rsidRPr="00A253B9">
              <w:t>Criterium</w:t>
            </w:r>
          </w:p>
        </w:tc>
        <w:tc>
          <w:tcPr>
            <w:tcW w:w="977" w:type="pct"/>
            <w:shd w:val="clear" w:color="auto" w:fill="EBF5F1"/>
          </w:tcPr>
          <w:p w14:paraId="15216305"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0</w:t>
            </w:r>
          </w:p>
        </w:tc>
        <w:tc>
          <w:tcPr>
            <w:tcW w:w="977" w:type="pct"/>
            <w:shd w:val="clear" w:color="auto" w:fill="EBF5F1"/>
          </w:tcPr>
          <w:p w14:paraId="3CE07216"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1</w:t>
            </w:r>
          </w:p>
        </w:tc>
        <w:tc>
          <w:tcPr>
            <w:tcW w:w="977" w:type="pct"/>
            <w:shd w:val="clear" w:color="auto" w:fill="EBF5F1"/>
          </w:tcPr>
          <w:p w14:paraId="09858379"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2</w:t>
            </w:r>
          </w:p>
        </w:tc>
        <w:tc>
          <w:tcPr>
            <w:tcW w:w="977" w:type="pct"/>
            <w:shd w:val="clear" w:color="auto" w:fill="EBF5F1"/>
          </w:tcPr>
          <w:p w14:paraId="62116563"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3</w:t>
            </w:r>
          </w:p>
        </w:tc>
      </w:tr>
      <w:tr w:rsidR="000839AE" w:rsidRPr="00A253B9" w14:paraId="7FF83D62" w14:textId="77777777" w:rsidTr="00922F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 w:type="pct"/>
            <w:shd w:val="clear" w:color="auto" w:fill="auto"/>
          </w:tcPr>
          <w:p w14:paraId="4686C14E" w14:textId="77777777" w:rsidR="000839AE" w:rsidRPr="00A253B9" w:rsidRDefault="000839AE" w:rsidP="00A3290D">
            <w:r w:rsidRPr="00A253B9">
              <w:t>T1</w:t>
            </w:r>
          </w:p>
        </w:tc>
        <w:tc>
          <w:tcPr>
            <w:tcW w:w="742" w:type="pct"/>
          </w:tcPr>
          <w:p w14:paraId="3AB29EB5" w14:textId="77777777" w:rsidR="000839AE" w:rsidRPr="00A253B9" w:rsidRDefault="000839AE" w:rsidP="00A3290D">
            <w:pPr>
              <w:cnfStyle w:val="000000010000" w:firstRow="0" w:lastRow="0" w:firstColumn="0" w:lastColumn="0" w:oddVBand="0" w:evenVBand="0" w:oddHBand="0" w:evenHBand="1" w:firstRowFirstColumn="0" w:firstRowLastColumn="0" w:lastRowFirstColumn="0" w:lastRowLastColumn="0"/>
            </w:pPr>
            <w:r w:rsidRPr="00A253B9">
              <w:t>Criterium 1*</w:t>
            </w:r>
          </w:p>
        </w:tc>
        <w:tc>
          <w:tcPr>
            <w:tcW w:w="977" w:type="pct"/>
          </w:tcPr>
          <w:p w14:paraId="717F69A1" w14:textId="77777777" w:rsidR="000839AE" w:rsidRPr="00A253B9" w:rsidRDefault="00000000" w:rsidP="00A3290D">
            <w:pPr>
              <w:cnfStyle w:val="000000010000" w:firstRow="0" w:lastRow="0" w:firstColumn="0" w:lastColumn="0" w:oddVBand="0" w:evenVBand="0" w:oddHBand="0" w:evenHBand="1" w:firstRowFirstColumn="0" w:firstRowLastColumn="0" w:lastRowFirstColumn="0" w:lastRowLastColumn="0"/>
            </w:pPr>
            <w:sdt>
              <w:sdtPr>
                <w:id w:val="-781414243"/>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c>
          <w:tcPr>
            <w:tcW w:w="977" w:type="pct"/>
          </w:tcPr>
          <w:p w14:paraId="40044A90" w14:textId="77777777" w:rsidR="000839AE" w:rsidRPr="00A253B9" w:rsidRDefault="00000000" w:rsidP="00A3290D">
            <w:pPr>
              <w:cnfStyle w:val="000000010000" w:firstRow="0" w:lastRow="0" w:firstColumn="0" w:lastColumn="0" w:oddVBand="0" w:evenVBand="0" w:oddHBand="0" w:evenHBand="1" w:firstRowFirstColumn="0" w:firstRowLastColumn="0" w:lastRowFirstColumn="0" w:lastRowLastColumn="0"/>
            </w:pPr>
            <w:sdt>
              <w:sdtPr>
                <w:id w:val="746768222"/>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c>
          <w:tcPr>
            <w:tcW w:w="977" w:type="pct"/>
          </w:tcPr>
          <w:p w14:paraId="7FAD4090" w14:textId="77777777" w:rsidR="000839AE" w:rsidRPr="00A253B9" w:rsidRDefault="00000000" w:rsidP="00A3290D">
            <w:pPr>
              <w:cnfStyle w:val="000000010000" w:firstRow="0" w:lastRow="0" w:firstColumn="0" w:lastColumn="0" w:oddVBand="0" w:evenVBand="0" w:oddHBand="0" w:evenHBand="1" w:firstRowFirstColumn="0" w:firstRowLastColumn="0" w:lastRowFirstColumn="0" w:lastRowLastColumn="0"/>
            </w:pPr>
            <w:sdt>
              <w:sdtPr>
                <w:id w:val="-81065517"/>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c>
          <w:tcPr>
            <w:tcW w:w="977" w:type="pct"/>
          </w:tcPr>
          <w:p w14:paraId="3492D4BE" w14:textId="77777777" w:rsidR="000839AE" w:rsidRPr="00A253B9" w:rsidRDefault="00000000" w:rsidP="00A3290D">
            <w:pPr>
              <w:cnfStyle w:val="000000010000" w:firstRow="0" w:lastRow="0" w:firstColumn="0" w:lastColumn="0" w:oddVBand="0" w:evenVBand="0" w:oddHBand="0" w:evenHBand="1" w:firstRowFirstColumn="0" w:firstRowLastColumn="0" w:lastRowFirstColumn="0" w:lastRowLastColumn="0"/>
            </w:pPr>
            <w:sdt>
              <w:sdtPr>
                <w:id w:val="-1066878959"/>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r>
      <w:tr w:rsidR="000839AE" w:rsidRPr="00A253B9" w14:paraId="12C607A5" w14:textId="77777777" w:rsidTr="00922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 w:type="pct"/>
            <w:shd w:val="clear" w:color="auto" w:fill="auto"/>
          </w:tcPr>
          <w:p w14:paraId="7157D9ED" w14:textId="77777777" w:rsidR="000839AE" w:rsidRPr="00A253B9" w:rsidRDefault="000839AE" w:rsidP="00A3290D">
            <w:r w:rsidRPr="00A253B9">
              <w:t>T2</w:t>
            </w:r>
          </w:p>
        </w:tc>
        <w:tc>
          <w:tcPr>
            <w:tcW w:w="742" w:type="pct"/>
          </w:tcPr>
          <w:p w14:paraId="525046B8" w14:textId="77777777" w:rsidR="000839AE" w:rsidRPr="00A253B9" w:rsidRDefault="000839AE" w:rsidP="00A3290D">
            <w:pPr>
              <w:cnfStyle w:val="000000100000" w:firstRow="0" w:lastRow="0" w:firstColumn="0" w:lastColumn="0" w:oddVBand="0" w:evenVBand="0" w:oddHBand="1" w:evenHBand="0" w:firstRowFirstColumn="0" w:firstRowLastColumn="0" w:lastRowFirstColumn="0" w:lastRowLastColumn="0"/>
            </w:pPr>
            <w:r w:rsidRPr="00A253B9">
              <w:t>Criterium 1</w:t>
            </w:r>
          </w:p>
        </w:tc>
        <w:tc>
          <w:tcPr>
            <w:tcW w:w="977" w:type="pct"/>
          </w:tcPr>
          <w:p w14:paraId="6CB5D0CA" w14:textId="77777777" w:rsidR="000839AE" w:rsidRPr="00A253B9" w:rsidRDefault="00000000" w:rsidP="00A3290D">
            <w:pPr>
              <w:cnfStyle w:val="000000100000" w:firstRow="0" w:lastRow="0" w:firstColumn="0" w:lastColumn="0" w:oddVBand="0" w:evenVBand="0" w:oddHBand="1" w:evenHBand="0" w:firstRowFirstColumn="0" w:firstRowLastColumn="0" w:lastRowFirstColumn="0" w:lastRowLastColumn="0"/>
            </w:pPr>
            <w:sdt>
              <w:sdtPr>
                <w:id w:val="-125627016"/>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c>
          <w:tcPr>
            <w:tcW w:w="977" w:type="pct"/>
          </w:tcPr>
          <w:p w14:paraId="1617CE52" w14:textId="39C5FF43" w:rsidR="000839AE" w:rsidRPr="00A253B9" w:rsidRDefault="00000000" w:rsidP="00A3290D">
            <w:pPr>
              <w:cnfStyle w:val="000000100000" w:firstRow="0" w:lastRow="0" w:firstColumn="0" w:lastColumn="0" w:oddVBand="0" w:evenVBand="0" w:oddHBand="1" w:evenHBand="0" w:firstRowFirstColumn="0" w:firstRowLastColumn="0" w:lastRowFirstColumn="0" w:lastRowLastColumn="0"/>
            </w:pPr>
            <w:sdt>
              <w:sdtPr>
                <w:id w:val="-1914854112"/>
                <w14:checkbox>
                  <w14:checked w14:val="0"/>
                  <w14:checkedState w14:val="2612" w14:font="MS Gothic"/>
                  <w14:uncheckedState w14:val="2610" w14:font="MS Gothic"/>
                </w14:checkbox>
              </w:sdtPr>
              <w:sdtContent>
                <w:r w:rsidR="00F248F5">
                  <w:rPr>
                    <w:rFonts w:ascii="MS Gothic" w:eastAsia="MS Gothic" w:hAnsi="MS Gothic" w:hint="eastAsia"/>
                  </w:rPr>
                  <w:t>☐</w:t>
                </w:r>
              </w:sdtContent>
            </w:sdt>
            <w:r w:rsidR="000839AE" w:rsidRPr="00A253B9">
              <w:t xml:space="preserve"> Beschrijving</w:t>
            </w:r>
          </w:p>
        </w:tc>
        <w:tc>
          <w:tcPr>
            <w:tcW w:w="977" w:type="pct"/>
          </w:tcPr>
          <w:p w14:paraId="2A52D9DC" w14:textId="77777777" w:rsidR="000839AE" w:rsidRPr="00A253B9" w:rsidRDefault="00000000" w:rsidP="00A3290D">
            <w:pPr>
              <w:cnfStyle w:val="000000100000" w:firstRow="0" w:lastRow="0" w:firstColumn="0" w:lastColumn="0" w:oddVBand="0" w:evenVBand="0" w:oddHBand="1" w:evenHBand="0" w:firstRowFirstColumn="0" w:firstRowLastColumn="0" w:lastRowFirstColumn="0" w:lastRowLastColumn="0"/>
            </w:pPr>
            <w:sdt>
              <w:sdtPr>
                <w:id w:val="-1542509200"/>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c>
          <w:tcPr>
            <w:tcW w:w="977" w:type="pct"/>
          </w:tcPr>
          <w:p w14:paraId="477C9DFF" w14:textId="77777777" w:rsidR="000839AE" w:rsidRPr="00A253B9" w:rsidRDefault="00000000" w:rsidP="00A3290D">
            <w:pPr>
              <w:cnfStyle w:val="000000100000" w:firstRow="0" w:lastRow="0" w:firstColumn="0" w:lastColumn="0" w:oddVBand="0" w:evenVBand="0" w:oddHBand="1" w:evenHBand="0" w:firstRowFirstColumn="0" w:firstRowLastColumn="0" w:lastRowFirstColumn="0" w:lastRowLastColumn="0"/>
            </w:pPr>
            <w:sdt>
              <w:sdtPr>
                <w:id w:val="-588613371"/>
                <w14:checkbox>
                  <w14:checked w14:val="0"/>
                  <w14:checkedState w14:val="2612" w14:font="MS Gothic"/>
                  <w14:uncheckedState w14:val="2610" w14:font="MS Gothic"/>
                </w14:checkbox>
              </w:sdtPr>
              <w:sdtContent>
                <w:r w:rsidR="000839AE" w:rsidRPr="00A253B9">
                  <w:rPr>
                    <w:rFonts w:ascii="MS Gothic" w:eastAsia="MS Gothic" w:hAnsi="MS Gothic"/>
                  </w:rPr>
                  <w:t>☐</w:t>
                </w:r>
              </w:sdtContent>
            </w:sdt>
            <w:r w:rsidR="000839AE" w:rsidRPr="00A253B9">
              <w:t xml:space="preserve"> Beschrijving</w:t>
            </w:r>
          </w:p>
        </w:tc>
      </w:tr>
    </w:tbl>
    <w:p w14:paraId="52200DC5" w14:textId="77777777" w:rsidR="000839AE" w:rsidRPr="00A253B9" w:rsidRDefault="000839AE" w:rsidP="00A3290D"/>
    <w:p w14:paraId="32BD2DB0" w14:textId="77777777" w:rsidR="000839AE" w:rsidRPr="00A253B9" w:rsidRDefault="000839AE" w:rsidP="00A3290D">
      <w:pPr>
        <w:pStyle w:val="Kop2"/>
      </w:pPr>
      <w:r w:rsidRPr="00A253B9">
        <w:t>Beslissing</w:t>
      </w:r>
    </w:p>
    <w:p w14:paraId="00658A94" w14:textId="77777777" w:rsidR="00493F49" w:rsidRPr="001761E2" w:rsidRDefault="00493F49" w:rsidP="00493F49">
      <w:r w:rsidRPr="001761E2">
        <w:t>Je wordt meestal per werkproces of opdracht beoordeeld. Als een werkproces uit meer opdrachten bestaat, dan worden de punten van alle opdrachten bij elkaar opgeteld. Per werkproces of opdracht is er een cijfertabel. Hierin zie je welk cijfer bij welk puntenaantal hoort.</w:t>
      </w:r>
    </w:p>
    <w:p w14:paraId="7CF60065" w14:textId="77777777" w:rsidR="00A8622F" w:rsidRPr="00A253B9" w:rsidRDefault="00A8622F" w:rsidP="00A3290D">
      <w:r w:rsidRPr="00A253B9">
        <w:br w:type="page"/>
      </w:r>
    </w:p>
    <w:p w14:paraId="16C0B53C" w14:textId="1E174855" w:rsidR="000F0526" w:rsidRPr="00A253B9" w:rsidRDefault="000F0526" w:rsidP="00A3290D">
      <w:pPr>
        <w:pStyle w:val="Kop1"/>
      </w:pPr>
      <w:bookmarkStart w:id="2" w:name="_Toc171340668"/>
      <w:r w:rsidRPr="00A253B9">
        <w:lastRenderedPageBreak/>
        <w:t>Opdrachten</w:t>
      </w:r>
      <w:bookmarkEnd w:id="2"/>
    </w:p>
    <w:p w14:paraId="61CC0BCD" w14:textId="63A66346" w:rsidR="00A82287" w:rsidRDefault="00E52875" w:rsidP="00A3290D">
      <w:r w:rsidRPr="00A253B9">
        <w:t>In dit examen</w:t>
      </w:r>
      <w:r w:rsidR="009D72A1" w:rsidRPr="00A253B9">
        <w:t>portfolio</w:t>
      </w:r>
      <w:r w:rsidRPr="00A253B9">
        <w:t xml:space="preserve"> ga je aan de slag om bewijzen te verzamelen voor jouw portfolio. Bij elke opdracht </w:t>
      </w:r>
      <w:r w:rsidR="007E7971" w:rsidRPr="00A253B9">
        <w:t>verzamel je bewijzen</w:t>
      </w:r>
      <w:r w:rsidRPr="00A253B9">
        <w:t xml:space="preserve"> en </w:t>
      </w:r>
      <w:r w:rsidR="00C67974" w:rsidRPr="00A253B9">
        <w:t>vul</w:t>
      </w:r>
      <w:r w:rsidR="00C67974">
        <w:t xml:space="preserve"> </w:t>
      </w:r>
      <w:r w:rsidR="009B2D12" w:rsidRPr="00A253B9">
        <w:t xml:space="preserve">je </w:t>
      </w:r>
      <w:r w:rsidR="007B6CE7">
        <w:t xml:space="preserve">daarmee </w:t>
      </w:r>
      <w:r w:rsidRPr="00A253B9">
        <w:t>jouw portfolio. Als alle opdrachten met een voldoende zijn afgerond</w:t>
      </w:r>
      <w:r w:rsidR="00B979A8" w:rsidRPr="00A253B9">
        <w:t>,</w:t>
      </w:r>
      <w:r w:rsidRPr="00A253B9">
        <w:t xml:space="preserve"> heb je het examen </w:t>
      </w:r>
      <w:r w:rsidRPr="00A253B9">
        <w:rPr>
          <w:i/>
          <w:iCs/>
        </w:rPr>
        <w:t xml:space="preserve">Software </w:t>
      </w:r>
      <w:r w:rsidR="00783B76" w:rsidRPr="00A253B9">
        <w:rPr>
          <w:i/>
          <w:iCs/>
        </w:rPr>
        <w:t>d</w:t>
      </w:r>
      <w:r w:rsidRPr="00A253B9">
        <w:rPr>
          <w:i/>
          <w:iCs/>
        </w:rPr>
        <w:t>evelopment</w:t>
      </w:r>
      <w:r w:rsidRPr="00A253B9">
        <w:t xml:space="preserve"> gehaald.</w:t>
      </w:r>
    </w:p>
    <w:p w14:paraId="4826BE67" w14:textId="77777777" w:rsidR="00A82287" w:rsidRDefault="00A82287" w:rsidP="00A3290D"/>
    <w:p w14:paraId="2DF20291" w14:textId="5C7BD882" w:rsidR="008119D6" w:rsidRPr="001A4B98" w:rsidRDefault="00195A87" w:rsidP="00A3290D">
      <w:pPr>
        <w:rPr>
          <w:spacing w:val="-4"/>
        </w:rPr>
      </w:pPr>
      <w:r w:rsidRPr="001A4B98">
        <w:rPr>
          <w:spacing w:val="-4"/>
        </w:rPr>
        <w:t xml:space="preserve">De </w:t>
      </w:r>
      <w:r w:rsidR="00C85F6B" w:rsidRPr="001A4B98">
        <w:rPr>
          <w:spacing w:val="-4"/>
        </w:rPr>
        <w:t xml:space="preserve">(onderdelen van) </w:t>
      </w:r>
      <w:r w:rsidR="00EC1319" w:rsidRPr="001A4B98">
        <w:rPr>
          <w:spacing w:val="-4"/>
        </w:rPr>
        <w:t>software</w:t>
      </w:r>
      <w:r w:rsidRPr="001A4B98">
        <w:rPr>
          <w:spacing w:val="-4"/>
        </w:rPr>
        <w:t xml:space="preserve"> waaraan </w:t>
      </w:r>
      <w:r w:rsidR="00783B76" w:rsidRPr="001A4B98">
        <w:rPr>
          <w:spacing w:val="-4"/>
        </w:rPr>
        <w:t xml:space="preserve">je </w:t>
      </w:r>
      <w:r w:rsidRPr="001A4B98">
        <w:rPr>
          <w:spacing w:val="-4"/>
        </w:rPr>
        <w:t>gaat werken</w:t>
      </w:r>
      <w:r w:rsidR="00205789" w:rsidRPr="001A4B98">
        <w:rPr>
          <w:spacing w:val="-4"/>
        </w:rPr>
        <w:t>,</w:t>
      </w:r>
      <w:r w:rsidRPr="001A4B98">
        <w:rPr>
          <w:spacing w:val="-4"/>
        </w:rPr>
        <w:t xml:space="preserve"> moet</w:t>
      </w:r>
      <w:r w:rsidR="009D36DC" w:rsidRPr="001A4B98">
        <w:rPr>
          <w:spacing w:val="-4"/>
        </w:rPr>
        <w:t>(</w:t>
      </w:r>
      <w:r w:rsidRPr="001A4B98">
        <w:rPr>
          <w:spacing w:val="-4"/>
        </w:rPr>
        <w:t>en</w:t>
      </w:r>
      <w:r w:rsidR="009D36DC" w:rsidRPr="001A4B98">
        <w:rPr>
          <w:spacing w:val="-4"/>
        </w:rPr>
        <w:t>)</w:t>
      </w:r>
      <w:r w:rsidRPr="001A4B98">
        <w:rPr>
          <w:spacing w:val="-4"/>
        </w:rPr>
        <w:t xml:space="preserve"> aan bepaalde eisen/kaders voldoen</w:t>
      </w:r>
      <w:r w:rsidR="004544AC" w:rsidRPr="001A4B98">
        <w:rPr>
          <w:spacing w:val="-4"/>
        </w:rPr>
        <w:t>.</w:t>
      </w:r>
    </w:p>
    <w:p w14:paraId="62095E02" w14:textId="567FA54A" w:rsidR="008119D6" w:rsidRPr="00C73EC9" w:rsidRDefault="008119D6" w:rsidP="00666827">
      <w:pPr>
        <w:numPr>
          <w:ilvl w:val="0"/>
          <w:numId w:val="40"/>
        </w:numPr>
        <w:rPr>
          <w:b/>
          <w:bCs/>
        </w:rPr>
      </w:pPr>
      <w:r>
        <w:rPr>
          <w:rFonts w:eastAsiaTheme="minorEastAsia"/>
        </w:rPr>
        <w:t>H</w:t>
      </w:r>
      <w:r w:rsidRPr="00A253B9">
        <w:rPr>
          <w:rFonts w:eastAsiaTheme="minorEastAsia"/>
        </w:rPr>
        <w:t xml:space="preserve">et projectteam bestaat uit minimaal </w:t>
      </w:r>
      <w:r w:rsidRPr="00666827">
        <w:rPr>
          <w:rFonts w:eastAsiaTheme="minorEastAsia"/>
          <w:u w:val="single"/>
        </w:rPr>
        <w:t>drie</w:t>
      </w:r>
      <w:r w:rsidRPr="00A253B9">
        <w:rPr>
          <w:rFonts w:eastAsiaTheme="minorEastAsia"/>
        </w:rPr>
        <w:t xml:space="preserve"> </w:t>
      </w:r>
      <w:r w:rsidRPr="00C73EC9">
        <w:rPr>
          <w:rFonts w:eastAsiaTheme="minorEastAsia"/>
        </w:rPr>
        <w:t>leden. Dit kan een multidisciplinair team zijn.</w:t>
      </w:r>
    </w:p>
    <w:p w14:paraId="1C685E40" w14:textId="21D33FA3" w:rsidR="008119D6" w:rsidRPr="00A253B9" w:rsidRDefault="008119D6" w:rsidP="00666827">
      <w:pPr>
        <w:numPr>
          <w:ilvl w:val="0"/>
          <w:numId w:val="40"/>
        </w:numPr>
        <w:rPr>
          <w:rFonts w:eastAsiaTheme="minorEastAsia"/>
          <w:bCs/>
        </w:rPr>
      </w:pPr>
      <w:r w:rsidRPr="00C73EC9">
        <w:rPr>
          <w:rFonts w:eastAsiaTheme="minorEastAsia"/>
          <w:bCs/>
        </w:rPr>
        <w:t>Low codeplatforms/</w:t>
      </w:r>
      <w:proofErr w:type="spellStart"/>
      <w:r w:rsidRPr="00C73EC9">
        <w:rPr>
          <w:rFonts w:eastAsiaTheme="minorEastAsia"/>
          <w:bCs/>
        </w:rPr>
        <w:t>WordPress</w:t>
      </w:r>
      <w:proofErr w:type="spellEnd"/>
      <w:r w:rsidRPr="00C73EC9">
        <w:rPr>
          <w:rFonts w:eastAsiaTheme="minorEastAsia"/>
          <w:bCs/>
        </w:rPr>
        <w:t>/</w:t>
      </w:r>
      <w:proofErr w:type="spellStart"/>
      <w:r w:rsidRPr="00C73EC9">
        <w:rPr>
          <w:rFonts w:eastAsiaTheme="minorEastAsia"/>
          <w:bCs/>
        </w:rPr>
        <w:t>Magento</w:t>
      </w:r>
      <w:proofErr w:type="spellEnd"/>
      <w:r w:rsidRPr="00C73EC9">
        <w:rPr>
          <w:rFonts w:eastAsiaTheme="minorEastAsia"/>
          <w:bCs/>
        </w:rPr>
        <w:t xml:space="preserve"> zijn toegestaan, mits </w:t>
      </w:r>
      <w:r>
        <w:rPr>
          <w:rFonts w:eastAsiaTheme="minorEastAsia"/>
          <w:bCs/>
        </w:rPr>
        <w:t>je</w:t>
      </w:r>
      <w:r w:rsidRPr="00C73EC9">
        <w:rPr>
          <w:rFonts w:eastAsiaTheme="minorEastAsia"/>
          <w:bCs/>
        </w:rPr>
        <w:t xml:space="preserve"> </w:t>
      </w:r>
      <w:proofErr w:type="spellStart"/>
      <w:r w:rsidRPr="0012395B">
        <w:t>custom</w:t>
      </w:r>
      <w:proofErr w:type="spellEnd"/>
      <w:r w:rsidR="001A51B0">
        <w:t xml:space="preserve"> </w:t>
      </w:r>
      <w:proofErr w:type="spellStart"/>
      <w:r w:rsidR="001A51B0">
        <w:t>t</w:t>
      </w:r>
      <w:r w:rsidRPr="0012395B">
        <w:t>heme</w:t>
      </w:r>
      <w:r>
        <w:t>s</w:t>
      </w:r>
      <w:proofErr w:type="spellEnd"/>
      <w:r w:rsidRPr="0012395B">
        <w:t>/</w:t>
      </w:r>
      <w:proofErr w:type="spellStart"/>
      <w:r w:rsidRPr="0012395B">
        <w:t>plugins</w:t>
      </w:r>
      <w:proofErr w:type="spellEnd"/>
      <w:r w:rsidRPr="0012395B">
        <w:t>/</w:t>
      </w:r>
      <w:r w:rsidR="004544AC">
        <w:t xml:space="preserve"> </w:t>
      </w:r>
      <w:r w:rsidRPr="0012395B">
        <w:t>componenten hebt ontwikkeld</w:t>
      </w:r>
      <w:r w:rsidRPr="00C73EC9">
        <w:rPr>
          <w:rFonts w:eastAsiaTheme="minorEastAsia"/>
          <w:bCs/>
        </w:rPr>
        <w:t>. Er moet</w:t>
      </w:r>
      <w:r w:rsidR="00743818">
        <w:rPr>
          <w:rFonts w:eastAsiaTheme="minorEastAsia"/>
          <w:bCs/>
        </w:rPr>
        <w:t>en</w:t>
      </w:r>
      <w:r w:rsidRPr="00C73EC9">
        <w:rPr>
          <w:rFonts w:eastAsiaTheme="minorEastAsia"/>
          <w:bCs/>
        </w:rPr>
        <w:t xml:space="preserve"> zelfstandig en eigenhandig code</w:t>
      </w:r>
      <w:r w:rsidR="00F21832">
        <w:rPr>
          <w:rFonts w:eastAsiaTheme="minorEastAsia"/>
          <w:bCs/>
        </w:rPr>
        <w:t>s</w:t>
      </w:r>
      <w:r w:rsidRPr="00C73EC9">
        <w:rPr>
          <w:rFonts w:eastAsiaTheme="minorEastAsia"/>
          <w:bCs/>
        </w:rPr>
        <w:t xml:space="preserve"> geschreven worden volgens de</w:t>
      </w:r>
      <w:r w:rsidRPr="00A253B9">
        <w:rPr>
          <w:rFonts w:eastAsiaTheme="minorEastAsia"/>
          <w:bCs/>
        </w:rPr>
        <w:t xml:space="preserve"> conventies van het platform.</w:t>
      </w:r>
    </w:p>
    <w:p w14:paraId="20A6EF60" w14:textId="77777777" w:rsidR="000F0526" w:rsidRPr="00A253B9" w:rsidRDefault="000F0526" w:rsidP="00A3290D"/>
    <w:p w14:paraId="76C59617" w14:textId="162CA06F" w:rsidR="006C45B0" w:rsidRPr="00A253B9" w:rsidRDefault="003452F1" w:rsidP="00A3290D">
      <w:pPr>
        <w:pStyle w:val="Kop1"/>
      </w:pPr>
      <w:bookmarkStart w:id="3" w:name="_Toc171340669"/>
      <w:r w:rsidRPr="00A253B9">
        <w:t>Opdracht 1</w:t>
      </w:r>
      <w:r w:rsidR="00DE3547" w:rsidRPr="00A253B9">
        <w:t xml:space="preserve">: </w:t>
      </w:r>
      <w:r w:rsidR="000024BF">
        <w:t>Afstemmen opdracht</w:t>
      </w:r>
      <w:r w:rsidR="004017FC" w:rsidRPr="00A253B9">
        <w:t xml:space="preserve">, </w:t>
      </w:r>
      <w:r w:rsidR="0020042A" w:rsidRPr="00A253B9">
        <w:t>plann</w:t>
      </w:r>
      <w:r w:rsidR="0020042A">
        <w:t>en</w:t>
      </w:r>
      <w:r w:rsidR="0020042A" w:rsidRPr="00A253B9">
        <w:t xml:space="preserve"> </w:t>
      </w:r>
      <w:r w:rsidR="004017FC" w:rsidRPr="00A253B9">
        <w:t>en ontwerp</w:t>
      </w:r>
      <w:bookmarkStart w:id="4" w:name="_Hlk120694404"/>
      <w:bookmarkEnd w:id="3"/>
    </w:p>
    <w:bookmarkEnd w:id="4"/>
    <w:p w14:paraId="1106768E" w14:textId="403D1F0A" w:rsidR="00315A53" w:rsidRPr="00A253B9" w:rsidRDefault="00976B69" w:rsidP="00A3290D">
      <w:r w:rsidRPr="00A253B9">
        <w:t xml:space="preserve">Je gaat in dit examenonderdeel de </w:t>
      </w:r>
      <w:r w:rsidR="008E515B">
        <w:t>eisen en wensen</w:t>
      </w:r>
      <w:r w:rsidRPr="00A253B9">
        <w:t xml:space="preserve"> van </w:t>
      </w:r>
      <w:r w:rsidR="00CC0F63">
        <w:t>(</w:t>
      </w:r>
      <w:r w:rsidR="00124E33">
        <w:t>onder</w:t>
      </w:r>
      <w:r w:rsidR="00CC0F63">
        <w:t>delen van) software</w:t>
      </w:r>
      <w:r w:rsidRPr="00A253B9">
        <w:t xml:space="preserve"> in kaart brengen.</w:t>
      </w:r>
      <w:r w:rsidR="00300707" w:rsidRPr="00A253B9">
        <w:t xml:space="preserve"> </w:t>
      </w:r>
      <w:r w:rsidRPr="00A253B9">
        <w:t>Je werkt als projectmedewerker in een projectteam.</w:t>
      </w:r>
      <w:r w:rsidR="00BC6590">
        <w:t xml:space="preserve"> </w:t>
      </w:r>
      <w:r w:rsidR="00BC6590" w:rsidRPr="00A253B9">
        <w:t xml:space="preserve">Dit kan binnen een project </w:t>
      </w:r>
      <w:r w:rsidR="00CB4F3E">
        <w:t xml:space="preserve">zijn </w:t>
      </w:r>
      <w:r w:rsidR="00BC6590" w:rsidRPr="00A253B9">
        <w:t xml:space="preserve">dat zich richt op het ontwikkelen van bestaande </w:t>
      </w:r>
      <w:r w:rsidR="00C42E51">
        <w:t>software</w:t>
      </w:r>
      <w:r w:rsidR="00743818">
        <w:t>,</w:t>
      </w:r>
      <w:r w:rsidR="00C42E51" w:rsidRPr="00A253B9">
        <w:t xml:space="preserve"> </w:t>
      </w:r>
      <w:r w:rsidR="00BC6590" w:rsidRPr="00A253B9">
        <w:t xml:space="preserve">of het kan nieuwe </w:t>
      </w:r>
      <w:r w:rsidR="00C42E51">
        <w:t>software</w:t>
      </w:r>
      <w:r w:rsidR="00C42E51" w:rsidRPr="00A253B9">
        <w:t xml:space="preserve"> </w:t>
      </w:r>
      <w:r w:rsidR="00BC6590" w:rsidRPr="00A253B9">
        <w:t>zijn.</w:t>
      </w:r>
    </w:p>
    <w:p w14:paraId="2E8F3FB6" w14:textId="5CFA7FD2" w:rsidR="00976B69" w:rsidRPr="00A253B9" w:rsidRDefault="00976B69" w:rsidP="00A3290D"/>
    <w:p w14:paraId="385D89FA" w14:textId="16FC7973" w:rsidR="006F6429" w:rsidRPr="00A253B9" w:rsidRDefault="00D66221" w:rsidP="00A3290D">
      <w:pPr>
        <w:pStyle w:val="Kop3"/>
      </w:pPr>
      <w:r>
        <w:t>Afstemmen opdracht</w:t>
      </w:r>
      <w:r w:rsidR="008257A6">
        <w:t xml:space="preserve"> en plannen</w:t>
      </w:r>
    </w:p>
    <w:p w14:paraId="1F4B0508" w14:textId="76B94331" w:rsidR="007143FE" w:rsidRDefault="006F6429" w:rsidP="001D4210">
      <w:pPr>
        <w:pStyle w:val="Lijstalinea"/>
        <w:numPr>
          <w:ilvl w:val="0"/>
          <w:numId w:val="5"/>
        </w:numPr>
      </w:pPr>
      <w:r w:rsidRPr="00A253B9">
        <w:t>Ontvang de opdracht van de opdrachtgever.</w:t>
      </w:r>
      <w:r w:rsidR="007143FE" w:rsidRPr="007143FE">
        <w:t xml:space="preserve"> </w:t>
      </w:r>
      <w:r w:rsidR="007143FE">
        <w:t>Stem het volgende met de opdrachtgever af</w:t>
      </w:r>
      <w:r w:rsidR="00B2122B">
        <w:t>.</w:t>
      </w:r>
    </w:p>
    <w:p w14:paraId="1C0CC612" w14:textId="57BB81B2" w:rsidR="007143FE" w:rsidRDefault="00B2122B" w:rsidP="001D4210">
      <w:pPr>
        <w:pStyle w:val="Lijstalinea"/>
        <w:numPr>
          <w:ilvl w:val="1"/>
          <w:numId w:val="5"/>
        </w:numPr>
      </w:pPr>
      <w:r>
        <w:t>D</w:t>
      </w:r>
      <w:r w:rsidR="007143FE">
        <w:t>e eisen en wensen van de te ontwikkelen software</w:t>
      </w:r>
    </w:p>
    <w:p w14:paraId="714A6DD1" w14:textId="02CEEF35" w:rsidR="00A521C4" w:rsidRDefault="00B2122B" w:rsidP="001D4210">
      <w:pPr>
        <w:pStyle w:val="Lijstalinea"/>
        <w:numPr>
          <w:ilvl w:val="1"/>
          <w:numId w:val="5"/>
        </w:numPr>
      </w:pPr>
      <w:r>
        <w:t>D</w:t>
      </w:r>
      <w:r w:rsidR="00A521C4">
        <w:t xml:space="preserve">e prioritering van de te ontwikkelen user </w:t>
      </w:r>
      <w:proofErr w:type="spellStart"/>
      <w:r w:rsidR="00A521C4">
        <w:t>stories</w:t>
      </w:r>
      <w:proofErr w:type="spellEnd"/>
      <w:r w:rsidR="00A521C4">
        <w:t xml:space="preserve"> </w:t>
      </w:r>
      <w:r w:rsidR="00A521C4">
        <w:rPr>
          <w:color w:val="000000"/>
        </w:rPr>
        <w:t>(</w:t>
      </w:r>
      <w:r w:rsidR="00A521C4" w:rsidRPr="00A253B9">
        <w:rPr>
          <w:color w:val="000000"/>
        </w:rPr>
        <w:t>functionaliteiten</w:t>
      </w:r>
      <w:r w:rsidR="00A521C4">
        <w:rPr>
          <w:color w:val="000000"/>
        </w:rPr>
        <w:t>)</w:t>
      </w:r>
    </w:p>
    <w:p w14:paraId="511B7641" w14:textId="04927CEB" w:rsidR="00096781" w:rsidRPr="00A253B9" w:rsidRDefault="00B2122B" w:rsidP="001D4210">
      <w:pPr>
        <w:pStyle w:val="Lijstalinea"/>
        <w:numPr>
          <w:ilvl w:val="1"/>
          <w:numId w:val="5"/>
        </w:numPr>
      </w:pPr>
      <w:r>
        <w:t>D</w:t>
      </w:r>
      <w:r w:rsidR="00096781">
        <w:t>e technische randvoorwaarden</w:t>
      </w:r>
    </w:p>
    <w:p w14:paraId="311762ED" w14:textId="4D850EB8" w:rsidR="007143FE" w:rsidRDefault="00B2122B" w:rsidP="001D4210">
      <w:pPr>
        <w:pStyle w:val="Lijstalinea"/>
        <w:numPr>
          <w:ilvl w:val="1"/>
          <w:numId w:val="5"/>
        </w:numPr>
      </w:pPr>
      <w:r>
        <w:t>D</w:t>
      </w:r>
      <w:r w:rsidR="007143FE">
        <w:t>e te behalen doelen</w:t>
      </w:r>
    </w:p>
    <w:p w14:paraId="77831309" w14:textId="64AFF634" w:rsidR="006F6429" w:rsidRDefault="00B2122B" w:rsidP="001D4210">
      <w:pPr>
        <w:pStyle w:val="Lijstalinea"/>
        <w:numPr>
          <w:ilvl w:val="1"/>
          <w:numId w:val="5"/>
        </w:numPr>
      </w:pPr>
      <w:r>
        <w:t>D</w:t>
      </w:r>
      <w:r w:rsidR="007143FE">
        <w:t>e opleverdatum</w:t>
      </w:r>
    </w:p>
    <w:p w14:paraId="4A92A35F" w14:textId="4AE8A925" w:rsidR="00315A53" w:rsidRPr="001D5841" w:rsidRDefault="00DC1DF9" w:rsidP="001D4210">
      <w:pPr>
        <w:pStyle w:val="Lijstalinea"/>
        <w:numPr>
          <w:ilvl w:val="0"/>
          <w:numId w:val="5"/>
        </w:numPr>
        <w:rPr>
          <w:spacing w:val="-2"/>
        </w:rPr>
      </w:pPr>
      <w:r w:rsidRPr="001D5841">
        <w:rPr>
          <w:spacing w:val="-2"/>
        </w:rPr>
        <w:t xml:space="preserve">Maak een </w:t>
      </w:r>
      <w:r w:rsidR="0095663E" w:rsidRPr="001D5841">
        <w:rPr>
          <w:spacing w:val="-2"/>
        </w:rPr>
        <w:t xml:space="preserve">individuele </w:t>
      </w:r>
      <w:r w:rsidRPr="001D5841">
        <w:rPr>
          <w:spacing w:val="-2"/>
        </w:rPr>
        <w:t>planning</w:t>
      </w:r>
      <w:r w:rsidR="00AD3689" w:rsidRPr="001D5841">
        <w:rPr>
          <w:spacing w:val="-2"/>
        </w:rPr>
        <w:t xml:space="preserve"> </w:t>
      </w:r>
      <w:r w:rsidR="00986505" w:rsidRPr="001D5841">
        <w:rPr>
          <w:spacing w:val="-2"/>
        </w:rPr>
        <w:t xml:space="preserve">voor de </w:t>
      </w:r>
      <w:r w:rsidR="007C27DD" w:rsidRPr="001D5841">
        <w:rPr>
          <w:spacing w:val="-2"/>
        </w:rPr>
        <w:t xml:space="preserve">user </w:t>
      </w:r>
      <w:proofErr w:type="spellStart"/>
      <w:r w:rsidR="007C27DD" w:rsidRPr="001D5841">
        <w:rPr>
          <w:spacing w:val="-2"/>
        </w:rPr>
        <w:t>stories</w:t>
      </w:r>
      <w:proofErr w:type="spellEnd"/>
      <w:r w:rsidR="007C27DD" w:rsidRPr="001D5841">
        <w:rPr>
          <w:spacing w:val="-2"/>
        </w:rPr>
        <w:t xml:space="preserve"> (functionaliteiten)</w:t>
      </w:r>
      <w:r w:rsidR="00466419" w:rsidRPr="001D5841">
        <w:rPr>
          <w:spacing w:val="-2"/>
        </w:rPr>
        <w:t xml:space="preserve"> die jij gaat ontwikkelen</w:t>
      </w:r>
      <w:r w:rsidR="00C92015" w:rsidRPr="001D5841">
        <w:rPr>
          <w:spacing w:val="-2"/>
        </w:rPr>
        <w:t>.</w:t>
      </w:r>
    </w:p>
    <w:p w14:paraId="165459E3" w14:textId="30421BB3" w:rsidR="000F4D70" w:rsidRPr="00A253B9" w:rsidRDefault="00A413B6" w:rsidP="001D4210">
      <w:pPr>
        <w:pStyle w:val="Lijstalinea"/>
        <w:numPr>
          <w:ilvl w:val="0"/>
          <w:numId w:val="5"/>
        </w:numPr>
      </w:pPr>
      <w:r w:rsidRPr="00A253B9">
        <w:t>Stem de planning met de betrokkene</w:t>
      </w:r>
      <w:r w:rsidRPr="00B34CC1">
        <w:t>n af</w:t>
      </w:r>
      <w:r w:rsidR="0073585E" w:rsidRPr="00B34CC1">
        <w:t xml:space="preserve"> en l</w:t>
      </w:r>
      <w:r w:rsidR="00340AE4" w:rsidRPr="00B34CC1">
        <w:t>eg dit vast</w:t>
      </w:r>
      <w:r w:rsidRPr="00B34CC1">
        <w:t>.</w:t>
      </w:r>
    </w:p>
    <w:p w14:paraId="5F93856B" w14:textId="77777777" w:rsidR="000F4D70" w:rsidRPr="00A253B9" w:rsidRDefault="000F4D70" w:rsidP="00A3290D"/>
    <w:p w14:paraId="723EE950" w14:textId="3A71AB81" w:rsidR="009E37E5" w:rsidRPr="00A253B9" w:rsidRDefault="009E37E5" w:rsidP="00A3290D">
      <w:pPr>
        <w:pStyle w:val="Kop3"/>
      </w:pPr>
      <w:r w:rsidRPr="00A253B9">
        <w:t>Ontwerpen</w:t>
      </w:r>
    </w:p>
    <w:p w14:paraId="28605424" w14:textId="0927DE0B" w:rsidR="002B5E9D" w:rsidRDefault="009A2046" w:rsidP="001D4210">
      <w:pPr>
        <w:pStyle w:val="Lijstalinea"/>
        <w:numPr>
          <w:ilvl w:val="0"/>
          <w:numId w:val="35"/>
        </w:numPr>
        <w:pBdr>
          <w:top w:val="nil"/>
          <w:left w:val="nil"/>
          <w:bottom w:val="nil"/>
          <w:right w:val="nil"/>
          <w:between w:val="nil"/>
        </w:pBdr>
        <w:ind w:left="709" w:hanging="283"/>
      </w:pPr>
      <w:r w:rsidRPr="00011A48">
        <w:rPr>
          <w:color w:val="000000"/>
        </w:rPr>
        <w:t xml:space="preserve">Maak een ontwerp voor de </w:t>
      </w:r>
      <w:r w:rsidR="008033EF" w:rsidRPr="00011A48">
        <w:rPr>
          <w:color w:val="000000"/>
        </w:rPr>
        <w:t>te realiseren</w:t>
      </w:r>
      <w:r w:rsidRPr="00011A48">
        <w:rPr>
          <w:color w:val="000000"/>
        </w:rPr>
        <w:t xml:space="preserve"> functionaliteite</w:t>
      </w:r>
      <w:r w:rsidR="00F3741F" w:rsidRPr="00011A48">
        <w:rPr>
          <w:color w:val="000000"/>
        </w:rPr>
        <w:t>n dat a</w:t>
      </w:r>
      <w:r w:rsidRPr="00A253B9">
        <w:t>ansluit op de</w:t>
      </w:r>
      <w:r w:rsidR="00F3741F" w:rsidRPr="00A253B9">
        <w:t xml:space="preserve"> </w:t>
      </w:r>
      <w:r w:rsidR="004E1AA0">
        <w:t>eisen en wensen</w:t>
      </w:r>
      <w:r w:rsidR="00061BBB">
        <w:t xml:space="preserve"> en de technische randvoorwaarden</w:t>
      </w:r>
      <w:r w:rsidR="00285622">
        <w:t xml:space="preserve">. </w:t>
      </w:r>
      <w:r w:rsidRPr="00A253B9">
        <w:t xml:space="preserve">Maak gebruik van minimaal </w:t>
      </w:r>
      <w:r w:rsidR="00A306E9">
        <w:t>éé</w:t>
      </w:r>
      <w:r w:rsidRPr="00A253B9" w:rsidDel="009B3A52">
        <w:t xml:space="preserve">n </w:t>
      </w:r>
      <w:r w:rsidR="0038429B" w:rsidRPr="001B41D4">
        <w:t>schematechniek per onderwerp</w:t>
      </w:r>
      <w:r w:rsidR="00A306E9">
        <w:t>.</w:t>
      </w:r>
    </w:p>
    <w:p w14:paraId="1A5E2734" w14:textId="0B6EB20B" w:rsidR="00E21F65" w:rsidRDefault="00A306E9" w:rsidP="001D4210">
      <w:pPr>
        <w:numPr>
          <w:ilvl w:val="1"/>
          <w:numId w:val="26"/>
        </w:numPr>
      </w:pPr>
      <w:r>
        <w:t>G</w:t>
      </w:r>
      <w:r w:rsidR="00E964FF">
        <w:t>egevens</w:t>
      </w:r>
      <w:r w:rsidR="009A2046" w:rsidRPr="00A253B9">
        <w:t xml:space="preserve"> (b</w:t>
      </w:r>
      <w:r w:rsidR="007B329B">
        <w:t>ij</w:t>
      </w:r>
      <w:r w:rsidR="009A2046" w:rsidRPr="00A253B9">
        <w:t>v</w:t>
      </w:r>
      <w:r w:rsidR="007B329B">
        <w:t>oorbeeld een</w:t>
      </w:r>
      <w:r w:rsidR="009A2046" w:rsidRPr="00A253B9">
        <w:t xml:space="preserve"> ERD, </w:t>
      </w:r>
      <w:r w:rsidR="007B329B">
        <w:t xml:space="preserve">een </w:t>
      </w:r>
      <w:r w:rsidR="009A2046" w:rsidRPr="00A253B9">
        <w:t>klassendiagram, normaliseren</w:t>
      </w:r>
      <w:r w:rsidR="001E76F8" w:rsidRPr="00A253B9">
        <w:t>)</w:t>
      </w:r>
    </w:p>
    <w:p w14:paraId="06A77464" w14:textId="12D63265" w:rsidR="00E21F65" w:rsidRDefault="00A306E9" w:rsidP="001D4210">
      <w:pPr>
        <w:numPr>
          <w:ilvl w:val="1"/>
          <w:numId w:val="26"/>
        </w:numPr>
      </w:pPr>
      <w:r>
        <w:t>D</w:t>
      </w:r>
      <w:r w:rsidR="001C6AD2">
        <w:t xml:space="preserve">e </w:t>
      </w:r>
      <w:r w:rsidR="009A2046" w:rsidRPr="00A253B9">
        <w:t>gebruikersinterface (b</w:t>
      </w:r>
      <w:r w:rsidR="007B329B">
        <w:t>ijvoorbeeld een</w:t>
      </w:r>
      <w:r w:rsidR="009A2046" w:rsidRPr="00A253B9">
        <w:t xml:space="preserve"> </w:t>
      </w:r>
      <w:proofErr w:type="spellStart"/>
      <w:r w:rsidR="009A2046" w:rsidRPr="00A253B9">
        <w:t>usecasediagram</w:t>
      </w:r>
      <w:proofErr w:type="spellEnd"/>
      <w:r w:rsidR="009A2046" w:rsidRPr="00A253B9">
        <w:t xml:space="preserve">, </w:t>
      </w:r>
      <w:proofErr w:type="spellStart"/>
      <w:r w:rsidR="009A2046" w:rsidRPr="00A253B9">
        <w:t>wireframes</w:t>
      </w:r>
      <w:proofErr w:type="spellEnd"/>
      <w:r w:rsidR="009A2046" w:rsidRPr="00A253B9">
        <w:t xml:space="preserve">, </w:t>
      </w:r>
      <w:proofErr w:type="spellStart"/>
      <w:r w:rsidR="009A2046" w:rsidRPr="00A253B9">
        <w:t>mock</w:t>
      </w:r>
      <w:proofErr w:type="spellEnd"/>
      <w:r w:rsidR="009A2046" w:rsidRPr="00A253B9">
        <w:t>-ups)</w:t>
      </w:r>
    </w:p>
    <w:p w14:paraId="2E932CE9" w14:textId="7248E770" w:rsidR="001C6AD2" w:rsidRDefault="00A306E9" w:rsidP="001D4210">
      <w:pPr>
        <w:numPr>
          <w:ilvl w:val="1"/>
          <w:numId w:val="26"/>
        </w:numPr>
      </w:pPr>
      <w:r>
        <w:t>D</w:t>
      </w:r>
      <w:r w:rsidR="001C6AD2">
        <w:t xml:space="preserve">e </w:t>
      </w:r>
      <w:r w:rsidR="009A2046" w:rsidRPr="00A253B9">
        <w:t>programmalogica (b</w:t>
      </w:r>
      <w:r w:rsidR="00560750">
        <w:t>ij</w:t>
      </w:r>
      <w:r w:rsidR="009A2046" w:rsidRPr="00A253B9">
        <w:t>v</w:t>
      </w:r>
      <w:r w:rsidR="00560750">
        <w:t>oorbeeld een</w:t>
      </w:r>
      <w:r w:rsidR="009A2046" w:rsidRPr="00A253B9">
        <w:t xml:space="preserve"> activiteitendiagram</w:t>
      </w:r>
      <w:r w:rsidR="00560750">
        <w:t xml:space="preserve"> of een</w:t>
      </w:r>
      <w:r w:rsidR="009A2046" w:rsidRPr="00A253B9">
        <w:t xml:space="preserve"> flowchart</w:t>
      </w:r>
      <w:r>
        <w:t>)</w:t>
      </w:r>
    </w:p>
    <w:p w14:paraId="70BCCF21" w14:textId="06957416" w:rsidR="00315A53" w:rsidRPr="00A253B9" w:rsidRDefault="009A2046" w:rsidP="001C6AD2">
      <w:pPr>
        <w:ind w:left="720"/>
      </w:pPr>
      <w:r w:rsidRPr="00A253B9">
        <w:t xml:space="preserve">Je ontwerp bevat dus minimaal </w:t>
      </w:r>
      <w:r w:rsidRPr="009D15E1">
        <w:rPr>
          <w:u w:val="single"/>
        </w:rPr>
        <w:t>drie</w:t>
      </w:r>
      <w:r w:rsidRPr="00A253B9">
        <w:t xml:space="preserve"> sch</w:t>
      </w:r>
      <w:r w:rsidR="00EF6CEE" w:rsidRPr="00A253B9">
        <w:t>ematechnieken</w:t>
      </w:r>
      <w:r w:rsidR="00336584" w:rsidRPr="00A253B9">
        <w:t>.</w:t>
      </w:r>
      <w:r w:rsidRPr="00A253B9">
        <w:t xml:space="preserve"> Je mag er meer gebruiken om je ontwerp te ondersteunen. Het gebruik van een </w:t>
      </w:r>
      <w:proofErr w:type="spellStart"/>
      <w:r w:rsidRPr="00A253B9">
        <w:t>framework</w:t>
      </w:r>
      <w:proofErr w:type="spellEnd"/>
      <w:r w:rsidRPr="00A253B9">
        <w:t xml:space="preserve"> is toegestaan.</w:t>
      </w:r>
    </w:p>
    <w:p w14:paraId="5886ABFB" w14:textId="134FAA67" w:rsidR="000D781C" w:rsidRDefault="000D781C" w:rsidP="001D4210">
      <w:pPr>
        <w:numPr>
          <w:ilvl w:val="0"/>
          <w:numId w:val="26"/>
        </w:numPr>
      </w:pPr>
      <w:r w:rsidRPr="00A253B9">
        <w:t xml:space="preserve">Onderbouw je </w:t>
      </w:r>
      <w:r w:rsidRPr="0063696D">
        <w:t xml:space="preserve">ontwerpkeuzes op haalbaarheid, </w:t>
      </w:r>
      <w:r w:rsidR="00B20092">
        <w:t xml:space="preserve">ethiek, </w:t>
      </w:r>
      <w:r w:rsidRPr="0063696D">
        <w:t>privacy en security</w:t>
      </w:r>
      <w:r w:rsidR="00FB3889" w:rsidRPr="0063696D">
        <w:t xml:space="preserve"> met argumenten die passen bij de praktijkrichting</w:t>
      </w:r>
      <w:r w:rsidRPr="0063696D">
        <w:t xml:space="preserve">. </w:t>
      </w:r>
      <w:r w:rsidR="00560CAC" w:rsidRPr="0063696D">
        <w:t xml:space="preserve">Denk aan de industrie, de technische infrastructuur, </w:t>
      </w:r>
      <w:r w:rsidR="00A318A4" w:rsidRPr="0063696D">
        <w:t xml:space="preserve">de </w:t>
      </w:r>
      <w:r w:rsidR="00560CAC" w:rsidRPr="0063696D">
        <w:t xml:space="preserve">gebruikte development-tools, en </w:t>
      </w:r>
      <w:r w:rsidR="00A318A4" w:rsidRPr="0063696D">
        <w:t xml:space="preserve">de </w:t>
      </w:r>
      <w:r w:rsidR="00560CAC" w:rsidRPr="0063696D">
        <w:t>bestaande omgeving.</w:t>
      </w:r>
      <w:r w:rsidR="00560CAC" w:rsidRPr="0063696D">
        <w:rPr>
          <w:sz w:val="18"/>
          <w:szCs w:val="18"/>
        </w:rPr>
        <w:t xml:space="preserve"> </w:t>
      </w:r>
      <w:r w:rsidRPr="0063696D">
        <w:t>Voldoet je ontwerp aan de eisen van de AVG en de OWASP</w:t>
      </w:r>
      <w:r w:rsidR="0005672E">
        <w:t xml:space="preserve"> T</w:t>
      </w:r>
      <w:r w:rsidRPr="0063696D">
        <w:t>op 10? Neem dit op in je ontwerp.</w:t>
      </w:r>
    </w:p>
    <w:p w14:paraId="7AB105D2" w14:textId="77777777" w:rsidR="00A41660" w:rsidRPr="00A253B9" w:rsidRDefault="00A41660" w:rsidP="00A41660"/>
    <w:p w14:paraId="7B8AAC87" w14:textId="11BFA1E9" w:rsidR="00315A53" w:rsidRPr="00A253B9" w:rsidRDefault="000F4D70" w:rsidP="00A3290D">
      <w:pPr>
        <w:pStyle w:val="Kop3"/>
      </w:pPr>
      <w:r w:rsidRPr="00A253B9">
        <w:t>Bewaken voortgang</w:t>
      </w:r>
    </w:p>
    <w:p w14:paraId="523848B3" w14:textId="275F20E1" w:rsidR="00C5161A" w:rsidRDefault="000F4D70" w:rsidP="001D4210">
      <w:pPr>
        <w:numPr>
          <w:ilvl w:val="0"/>
          <w:numId w:val="27"/>
        </w:numPr>
      </w:pPr>
      <w:r w:rsidRPr="00A253B9">
        <w:t xml:space="preserve">Bewaak </w:t>
      </w:r>
      <w:r w:rsidR="00EE554B">
        <w:t>tijden</w:t>
      </w:r>
      <w:r w:rsidR="002E5536">
        <w:t>s</w:t>
      </w:r>
      <w:r w:rsidR="00EE554B">
        <w:t xml:space="preserve"> het </w:t>
      </w:r>
      <w:r w:rsidR="002E5536">
        <w:t xml:space="preserve">gehele </w:t>
      </w:r>
      <w:r w:rsidR="00EE554B">
        <w:t xml:space="preserve">ontwikkelproces </w:t>
      </w:r>
      <w:r w:rsidR="002E5536">
        <w:t>(</w:t>
      </w:r>
      <w:r w:rsidR="00D9296A">
        <w:t xml:space="preserve">van ontwerp tot oplevering) </w:t>
      </w:r>
      <w:r w:rsidRPr="00A253B9">
        <w:t xml:space="preserve">de voortgang van </w:t>
      </w:r>
      <w:r w:rsidR="004A0CD5">
        <w:t>de doelen en de planning</w:t>
      </w:r>
      <w:r w:rsidRPr="00A253B9">
        <w:t xml:space="preserve">. </w:t>
      </w:r>
      <w:r w:rsidR="00260164" w:rsidRPr="00A253B9">
        <w:t>Con</w:t>
      </w:r>
      <w:r w:rsidR="00C70A74" w:rsidRPr="00A253B9">
        <w:t xml:space="preserve">troleer </w:t>
      </w:r>
      <w:r w:rsidRPr="00A253B9">
        <w:t xml:space="preserve">of </w:t>
      </w:r>
      <w:r w:rsidR="004F2A4F">
        <w:t>het verloop</w:t>
      </w:r>
      <w:r w:rsidR="006549D8" w:rsidRPr="00A253B9">
        <w:t xml:space="preserve"> </w:t>
      </w:r>
      <w:r w:rsidR="003D7EB4" w:rsidRPr="00A253B9">
        <w:t>gaat</w:t>
      </w:r>
      <w:r w:rsidR="003D7EB4" w:rsidRPr="00A253B9" w:rsidDel="00086868">
        <w:t xml:space="preserve"> </w:t>
      </w:r>
      <w:r w:rsidR="00086868">
        <w:t xml:space="preserve">zoals </w:t>
      </w:r>
      <w:r w:rsidR="005D69A0">
        <w:t>is afgestemd</w:t>
      </w:r>
      <w:r w:rsidR="00074C32">
        <w:t>,</w:t>
      </w:r>
      <w:r w:rsidRPr="00A253B9">
        <w:t xml:space="preserve"> </w:t>
      </w:r>
      <w:r w:rsidR="004D0B0B">
        <w:t>en of er</w:t>
      </w:r>
      <w:r w:rsidRPr="00A253B9">
        <w:t xml:space="preserve"> bijsturing nodig is</w:t>
      </w:r>
      <w:r w:rsidR="00B5322F">
        <w:t>. L</w:t>
      </w:r>
      <w:r w:rsidR="005D493C" w:rsidRPr="00A253B9">
        <w:t>eg dit vast</w:t>
      </w:r>
      <w:r w:rsidR="0085003D">
        <w:t xml:space="preserve"> in </w:t>
      </w:r>
      <w:r w:rsidR="00B946ED">
        <w:t>je</w:t>
      </w:r>
      <w:r w:rsidR="0085003D">
        <w:t xml:space="preserve"> logboek</w:t>
      </w:r>
      <w:r w:rsidRPr="00A253B9">
        <w:t>.</w:t>
      </w:r>
    </w:p>
    <w:p w14:paraId="76A20BE4" w14:textId="0C83624F" w:rsidR="00C5161A" w:rsidRPr="00860DA9" w:rsidRDefault="000F4D70" w:rsidP="001D4210">
      <w:pPr>
        <w:numPr>
          <w:ilvl w:val="0"/>
          <w:numId w:val="27"/>
        </w:numPr>
        <w:rPr>
          <w:spacing w:val="-6"/>
        </w:rPr>
      </w:pPr>
      <w:r w:rsidRPr="00860DA9">
        <w:rPr>
          <w:spacing w:val="-6"/>
        </w:rPr>
        <w:lastRenderedPageBreak/>
        <w:t xml:space="preserve">Zorg </w:t>
      </w:r>
      <w:r w:rsidR="00C5161A" w:rsidRPr="00860DA9">
        <w:rPr>
          <w:spacing w:val="-6"/>
        </w:rPr>
        <w:t xml:space="preserve">ervoor </w:t>
      </w:r>
      <w:r w:rsidRPr="00860DA9">
        <w:rPr>
          <w:spacing w:val="-6"/>
        </w:rPr>
        <w:t xml:space="preserve">dat </w:t>
      </w:r>
      <w:r w:rsidR="00074C32" w:rsidRPr="00860DA9">
        <w:rPr>
          <w:spacing w:val="-6"/>
        </w:rPr>
        <w:t xml:space="preserve">zaken met </w:t>
      </w:r>
      <w:r w:rsidRPr="00860DA9">
        <w:rPr>
          <w:spacing w:val="-6"/>
        </w:rPr>
        <w:t>de hoogste prioriteiten als eerste af zijn, richt je daarna op de bijzaken.</w:t>
      </w:r>
    </w:p>
    <w:p w14:paraId="17A7AF86" w14:textId="59757B60" w:rsidR="00315A53" w:rsidRPr="00A253B9" w:rsidRDefault="000B2407" w:rsidP="001D4210">
      <w:pPr>
        <w:numPr>
          <w:ilvl w:val="0"/>
          <w:numId w:val="27"/>
        </w:numPr>
      </w:pPr>
      <w:r w:rsidRPr="00A253B9">
        <w:t>Leg vast</w:t>
      </w:r>
      <w:r w:rsidR="00A6583B" w:rsidRPr="00A253B9">
        <w:t xml:space="preserve"> op welke momenten </w:t>
      </w:r>
      <w:r w:rsidR="00C158C8" w:rsidRPr="00A253B9">
        <w:t>er wordt afgeweken</w:t>
      </w:r>
      <w:r w:rsidR="00020BD8" w:rsidRPr="00A253B9">
        <w:t xml:space="preserve"> </w:t>
      </w:r>
      <w:r w:rsidR="00C158C8" w:rsidRPr="00A253B9">
        <w:t>van de planning</w:t>
      </w:r>
      <w:r w:rsidR="001D4D3A">
        <w:t xml:space="preserve"> en de doelen</w:t>
      </w:r>
      <w:r w:rsidR="003676D4" w:rsidRPr="00A253B9">
        <w:t>,</w:t>
      </w:r>
      <w:r w:rsidRPr="00A253B9">
        <w:t xml:space="preserve"> waarom</w:t>
      </w:r>
      <w:r w:rsidR="003676D4" w:rsidRPr="00A253B9">
        <w:t xml:space="preserve"> er een afwijking is en </w:t>
      </w:r>
      <w:r w:rsidR="007978A4" w:rsidRPr="00A253B9">
        <w:t>wat de invloed is op de doorlooptijd.</w:t>
      </w:r>
    </w:p>
    <w:p w14:paraId="4F2A1171" w14:textId="7064F275" w:rsidR="007C6DA1" w:rsidRPr="00A253B9" w:rsidRDefault="00CC596D" w:rsidP="001D4210">
      <w:pPr>
        <w:numPr>
          <w:ilvl w:val="0"/>
          <w:numId w:val="27"/>
        </w:numPr>
      </w:pPr>
      <w:r>
        <w:t xml:space="preserve">Stem dit af </w:t>
      </w:r>
      <w:r w:rsidR="00FD7426">
        <w:t xml:space="preserve">met </w:t>
      </w:r>
      <w:r>
        <w:t>je opdrachtgever en zoek samen naar een (tussen)oplossing</w:t>
      </w:r>
      <w:r w:rsidR="00A64EE1">
        <w:t>.</w:t>
      </w:r>
    </w:p>
    <w:p w14:paraId="35CD5978" w14:textId="7C3EFE1E" w:rsidR="009E37E5" w:rsidRPr="00A253B9" w:rsidRDefault="009E37E5" w:rsidP="00A3290D"/>
    <w:p w14:paraId="6027AE86" w14:textId="2888DB1B" w:rsidR="00507088" w:rsidRPr="00A253B9" w:rsidRDefault="00507088" w:rsidP="00A3290D">
      <w:pPr>
        <w:pStyle w:val="Kop2"/>
      </w:pPr>
      <w:r w:rsidRPr="00A253B9">
        <w:t>Resultaat</w:t>
      </w:r>
    </w:p>
    <w:p w14:paraId="63582AA8" w14:textId="183F7595" w:rsidR="00223913" w:rsidRPr="00A253B9" w:rsidRDefault="00223913" w:rsidP="00A3290D">
      <w:r w:rsidRPr="00A253B9">
        <w:t>Als resultaat van deze opdracht lever je de volgende producten</w:t>
      </w:r>
      <w:r w:rsidR="00226D7B">
        <w:t>/diensten</w:t>
      </w:r>
      <w:r w:rsidR="00C5161A">
        <w:t xml:space="preserve"> </w:t>
      </w:r>
      <w:r w:rsidRPr="00A253B9">
        <w:t>op.</w:t>
      </w:r>
    </w:p>
    <w:p w14:paraId="7660A153" w14:textId="77777777" w:rsidR="00A3290D" w:rsidRPr="00A253B9" w:rsidRDefault="00A3290D" w:rsidP="00A3290D"/>
    <w:tbl>
      <w:tblPr>
        <w:tblStyle w:val="SPLVeldnamendonkerpaars-1ekolomentotaalrijgroen"/>
        <w:tblpPr w:leftFromText="141" w:rightFromText="141" w:vertAnchor="text" w:horzAnchor="margin" w:tblpX="114" w:tblpY="72"/>
        <w:tblW w:w="4999" w:type="pct"/>
        <w:tblLook w:val="04A0" w:firstRow="1" w:lastRow="0" w:firstColumn="1" w:lastColumn="0" w:noHBand="0" w:noVBand="1"/>
      </w:tblPr>
      <w:tblGrid>
        <w:gridCol w:w="3096"/>
        <w:gridCol w:w="2983"/>
        <w:gridCol w:w="2981"/>
      </w:tblGrid>
      <w:tr w:rsidR="00694DFB" w:rsidRPr="00A253B9" w14:paraId="64589EB8" w14:textId="77777777" w:rsidTr="00ED2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7583F7A7" w14:textId="3D4AD655" w:rsidR="008B044B" w:rsidRPr="00A253B9" w:rsidRDefault="008B044B" w:rsidP="00ED2341">
            <w:pPr>
              <w:rPr>
                <w:b/>
                <w:color w:val="FFFFFF" w:themeColor="background1"/>
              </w:rPr>
            </w:pPr>
            <w:r w:rsidRPr="00A253B9">
              <w:rPr>
                <w:b/>
                <w:color w:val="FFFFFF" w:themeColor="background1"/>
              </w:rPr>
              <w:t>Resultaat</w:t>
            </w:r>
          </w:p>
        </w:tc>
        <w:tc>
          <w:tcPr>
            <w:tcW w:w="1646"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62C0AE2A" w14:textId="77777777" w:rsidR="008B044B" w:rsidRPr="00A253B9" w:rsidRDefault="008B044B" w:rsidP="00ED2341">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45"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14E65BB3" w14:textId="77777777" w:rsidR="008B044B" w:rsidRPr="00A253B9" w:rsidRDefault="008B044B" w:rsidP="00ED2341">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B52910" w:rsidRPr="00A253B9" w14:paraId="68B4BE66" w14:textId="77777777" w:rsidTr="0084464B">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hideMark/>
          </w:tcPr>
          <w:p w14:paraId="08D41957" w14:textId="2F02AABC" w:rsidR="0074594B" w:rsidRDefault="00BE1B22" w:rsidP="00ED2341">
            <w:r w:rsidRPr="00A253B9">
              <w:t xml:space="preserve">Een document </w:t>
            </w:r>
            <w:r w:rsidR="00425D11">
              <w:t>van afstemming met</w:t>
            </w:r>
            <w:r w:rsidR="0025785C">
              <w:t xml:space="preserve"> </w:t>
            </w:r>
            <w:r w:rsidR="00333A46">
              <w:t xml:space="preserve">daarin </w:t>
            </w:r>
            <w:r w:rsidR="0025785C">
              <w:t>het volgende.</w:t>
            </w:r>
          </w:p>
          <w:p w14:paraId="43B13325" w14:textId="21C9AF1B" w:rsidR="00A97775" w:rsidRDefault="002C33A3" w:rsidP="001D4210">
            <w:pPr>
              <w:pStyle w:val="Lijstalinea"/>
              <w:numPr>
                <w:ilvl w:val="0"/>
                <w:numId w:val="32"/>
              </w:numPr>
            </w:pPr>
            <w:r>
              <w:t>E</w:t>
            </w:r>
            <w:r w:rsidR="00A97775">
              <w:t>isen en wensen van de te ontwikkelen software</w:t>
            </w:r>
          </w:p>
          <w:p w14:paraId="0003EDC9" w14:textId="6F58DB0C" w:rsidR="00A97775" w:rsidRDefault="002C33A3" w:rsidP="001D4210">
            <w:pPr>
              <w:pStyle w:val="Lijstalinea"/>
              <w:numPr>
                <w:ilvl w:val="0"/>
                <w:numId w:val="32"/>
              </w:numPr>
            </w:pPr>
            <w:r>
              <w:t>P</w:t>
            </w:r>
            <w:r w:rsidR="00A97775">
              <w:t xml:space="preserve">rioritering van de te ontwikkelen user </w:t>
            </w:r>
            <w:proofErr w:type="spellStart"/>
            <w:r w:rsidR="00A97775">
              <w:t>stories</w:t>
            </w:r>
            <w:proofErr w:type="spellEnd"/>
            <w:r w:rsidR="00A97775">
              <w:t xml:space="preserve"> </w:t>
            </w:r>
            <w:r w:rsidR="00A97775">
              <w:rPr>
                <w:color w:val="000000"/>
              </w:rPr>
              <w:t>(</w:t>
            </w:r>
            <w:r w:rsidR="00A97775" w:rsidRPr="00A253B9">
              <w:rPr>
                <w:color w:val="000000"/>
              </w:rPr>
              <w:t>functionaliteiten</w:t>
            </w:r>
            <w:r w:rsidR="00A97775">
              <w:rPr>
                <w:color w:val="000000"/>
              </w:rPr>
              <w:t>)</w:t>
            </w:r>
          </w:p>
          <w:p w14:paraId="31C5D53E" w14:textId="0874EC28" w:rsidR="00A97775" w:rsidRPr="00A253B9" w:rsidRDefault="002C33A3" w:rsidP="001D4210">
            <w:pPr>
              <w:pStyle w:val="Lijstalinea"/>
              <w:numPr>
                <w:ilvl w:val="0"/>
                <w:numId w:val="32"/>
              </w:numPr>
            </w:pPr>
            <w:r>
              <w:t>T</w:t>
            </w:r>
            <w:r w:rsidR="00A97775">
              <w:t>echnische randvoorwaarden</w:t>
            </w:r>
          </w:p>
          <w:p w14:paraId="0D927F39" w14:textId="40E878ED" w:rsidR="00A97775" w:rsidRDefault="002C33A3" w:rsidP="001D4210">
            <w:pPr>
              <w:pStyle w:val="Lijstalinea"/>
              <w:numPr>
                <w:ilvl w:val="0"/>
                <w:numId w:val="32"/>
              </w:numPr>
            </w:pPr>
            <w:r>
              <w:t>T</w:t>
            </w:r>
            <w:r w:rsidR="00A97775">
              <w:t>e behalen doele</w:t>
            </w:r>
            <w:r w:rsidR="00C86089">
              <w:t>n</w:t>
            </w:r>
          </w:p>
          <w:p w14:paraId="36CDD7A1" w14:textId="473BFA8B" w:rsidR="00BE1B22" w:rsidRPr="00A253B9" w:rsidRDefault="002C33A3" w:rsidP="00A97775">
            <w:pPr>
              <w:pStyle w:val="Lijstalinea"/>
              <w:numPr>
                <w:ilvl w:val="0"/>
                <w:numId w:val="32"/>
              </w:numPr>
            </w:pPr>
            <w:r>
              <w:t>O</w:t>
            </w:r>
            <w:r w:rsidR="00A97775">
              <w:t>pleverdatum</w:t>
            </w:r>
          </w:p>
        </w:tc>
        <w:tc>
          <w:tcPr>
            <w:tcW w:w="1646"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1D60CB7" w14:textId="4DF34304" w:rsidR="00BE1B22" w:rsidRPr="00A253B9" w:rsidRDefault="00067A95" w:rsidP="00ED2341">
            <w:pPr>
              <w:cnfStyle w:val="000000100000" w:firstRow="0" w:lastRow="0" w:firstColumn="0" w:lastColumn="0" w:oddVBand="0" w:evenVBand="0" w:oddHBand="1" w:evenHBand="0" w:firstRowFirstColumn="0" w:firstRowLastColumn="0" w:lastRowFirstColumn="0" w:lastRowLastColumn="0"/>
            </w:pPr>
            <w:r w:rsidRPr="00A253B9">
              <w:t xml:space="preserve">Programma van </w:t>
            </w:r>
            <w:r w:rsidR="00C5161A">
              <w:t>e</w:t>
            </w:r>
            <w:r w:rsidRPr="00A253B9">
              <w:t xml:space="preserve">isen, </w:t>
            </w:r>
            <w:r w:rsidR="00C5161A">
              <w:t>v</w:t>
            </w:r>
            <w:r w:rsidR="00BE1B22" w:rsidRPr="00A253B9">
              <w:t>erslag</w:t>
            </w:r>
            <w:r w:rsidR="000E0225" w:rsidRPr="00A253B9">
              <w:t xml:space="preserve">, </w:t>
            </w:r>
            <w:r w:rsidR="00D22401" w:rsidRPr="00A253B9">
              <w:t xml:space="preserve">feedback </w:t>
            </w:r>
            <w:r w:rsidR="000E0225" w:rsidRPr="00A253B9">
              <w:t>praktijkbegeleider</w:t>
            </w:r>
            <w:r w:rsidR="00AF1D3D">
              <w:t xml:space="preserve">, </w:t>
            </w:r>
            <w:proofErr w:type="spellStart"/>
            <w:r w:rsidR="00AF1D3D">
              <w:t>backlog</w:t>
            </w:r>
            <w:proofErr w:type="spellEnd"/>
          </w:p>
        </w:tc>
        <w:tc>
          <w:tcPr>
            <w:tcW w:w="1645"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5BB2780F" w14:textId="08FA961B" w:rsidR="00BE1B22" w:rsidRPr="00A253B9" w:rsidRDefault="00BE1B22" w:rsidP="00ED2341">
            <w:pPr>
              <w:cnfStyle w:val="000000100000" w:firstRow="0" w:lastRow="0" w:firstColumn="0" w:lastColumn="0" w:oddVBand="0" w:evenVBand="0" w:oddHBand="1" w:evenHBand="0" w:firstRowFirstColumn="0" w:firstRowLastColumn="0" w:lastRowFirstColumn="0" w:lastRowLastColumn="0"/>
            </w:pPr>
          </w:p>
        </w:tc>
      </w:tr>
      <w:tr w:rsidR="00752431" w:rsidRPr="00A253B9" w14:paraId="7641478D" w14:textId="77777777" w:rsidTr="0084464B">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6F6945D4" w14:textId="36BE1B29" w:rsidR="00752431" w:rsidRPr="001D5841" w:rsidRDefault="009944C3" w:rsidP="00ED2341">
            <w:pPr>
              <w:rPr>
                <w:spacing w:val="-4"/>
              </w:rPr>
            </w:pPr>
            <w:r w:rsidRPr="001D5841">
              <w:rPr>
                <w:spacing w:val="-4"/>
              </w:rPr>
              <w:t xml:space="preserve">Een overzicht </w:t>
            </w:r>
            <w:r w:rsidR="0050547A" w:rsidRPr="001D5841">
              <w:rPr>
                <w:spacing w:val="-4"/>
              </w:rPr>
              <w:t>met de</w:t>
            </w:r>
            <w:r w:rsidRPr="001D5841">
              <w:rPr>
                <w:spacing w:val="-4"/>
              </w:rPr>
              <w:t xml:space="preserve"> </w:t>
            </w:r>
            <w:r w:rsidR="00FD31B8" w:rsidRPr="001D5841">
              <w:rPr>
                <w:spacing w:val="-4"/>
              </w:rPr>
              <w:t xml:space="preserve">te realiseren </w:t>
            </w:r>
            <w:r w:rsidR="00A53565" w:rsidRPr="001D5841">
              <w:rPr>
                <w:spacing w:val="-4"/>
              </w:rPr>
              <w:t xml:space="preserve">user </w:t>
            </w:r>
            <w:proofErr w:type="spellStart"/>
            <w:r w:rsidR="00A53565" w:rsidRPr="001D5841">
              <w:rPr>
                <w:spacing w:val="-4"/>
              </w:rPr>
              <w:t>stories</w:t>
            </w:r>
            <w:proofErr w:type="spellEnd"/>
            <w:r w:rsidR="00A53565" w:rsidRPr="001D5841">
              <w:rPr>
                <w:spacing w:val="-4"/>
              </w:rPr>
              <w:t xml:space="preserve"> (</w:t>
            </w:r>
            <w:proofErr w:type="spellStart"/>
            <w:r w:rsidR="00FD31B8" w:rsidRPr="001D5841">
              <w:rPr>
                <w:spacing w:val="-4"/>
              </w:rPr>
              <w:t>functio</w:t>
            </w:r>
            <w:r w:rsidR="001D5841">
              <w:rPr>
                <w:spacing w:val="-4"/>
              </w:rPr>
              <w:t>-</w:t>
            </w:r>
            <w:r w:rsidR="00FD31B8" w:rsidRPr="001D5841">
              <w:rPr>
                <w:spacing w:val="-4"/>
              </w:rPr>
              <w:t>naliteiten</w:t>
            </w:r>
            <w:proofErr w:type="spellEnd"/>
            <w:r w:rsidR="00FD31B8" w:rsidRPr="001D5841">
              <w:rPr>
                <w:spacing w:val="-4"/>
              </w:rPr>
              <w:t xml:space="preserve">) voorzien van </w:t>
            </w:r>
            <w:r w:rsidR="008417AA" w:rsidRPr="001D5841">
              <w:rPr>
                <w:spacing w:val="-4"/>
              </w:rPr>
              <w:t>prioriteit</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34A8B8C6" w14:textId="562876FD" w:rsidR="00752431" w:rsidRPr="00A253B9" w:rsidRDefault="00290A98" w:rsidP="00ED2341">
            <w:pPr>
              <w:cnfStyle w:val="000000010000" w:firstRow="0" w:lastRow="0" w:firstColumn="0" w:lastColumn="0" w:oddVBand="0" w:evenVBand="0" w:oddHBand="0" w:evenHBand="1" w:firstRowFirstColumn="0" w:firstRowLastColumn="0" w:lastRowFirstColumn="0" w:lastRowLastColumn="0"/>
            </w:pPr>
            <w:r>
              <w:t xml:space="preserve">User </w:t>
            </w:r>
            <w:proofErr w:type="spellStart"/>
            <w:r>
              <w:t>stories</w:t>
            </w:r>
            <w:proofErr w:type="spellEnd"/>
            <w:r w:rsidR="00B76F51">
              <w:t xml:space="preserve"> (f</w:t>
            </w:r>
            <w:r w:rsidR="008417AA" w:rsidRPr="00A253B9">
              <w:t>unctionaliteiten</w:t>
            </w:r>
            <w:r w:rsidR="00B76F51">
              <w:t>)</w:t>
            </w:r>
            <w:r w:rsidR="008417AA" w:rsidRPr="00A253B9">
              <w:t xml:space="preserve"> overzicht, </w:t>
            </w:r>
            <w:r w:rsidR="00847533">
              <w:t>pro</w:t>
            </w:r>
            <w:r w:rsidR="00B3410F">
              <w:t>duct</w:t>
            </w:r>
            <w:r w:rsidR="00847533">
              <w:t xml:space="preserve"> </w:t>
            </w:r>
            <w:proofErr w:type="spellStart"/>
            <w:r w:rsidR="004A182E" w:rsidRPr="00A253B9">
              <w:t>b</w:t>
            </w:r>
            <w:r w:rsidR="008417AA" w:rsidRPr="00A253B9">
              <w:t>acklog</w:t>
            </w:r>
            <w:proofErr w:type="spellEnd"/>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47C546FE" w14:textId="77777777" w:rsidR="00752431" w:rsidRPr="00A253B9" w:rsidRDefault="00752431" w:rsidP="00ED2341">
            <w:pPr>
              <w:cnfStyle w:val="000000010000" w:firstRow="0" w:lastRow="0" w:firstColumn="0" w:lastColumn="0" w:oddVBand="0" w:evenVBand="0" w:oddHBand="0" w:evenHBand="1" w:firstRowFirstColumn="0" w:firstRowLastColumn="0" w:lastRowFirstColumn="0" w:lastRowLastColumn="0"/>
            </w:pPr>
          </w:p>
        </w:tc>
      </w:tr>
      <w:tr w:rsidR="00A413B6" w:rsidRPr="00A253B9" w14:paraId="3DA9EB63" w14:textId="77777777" w:rsidTr="0084464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05EE7B6B" w14:textId="0DE99C93" w:rsidR="00A413B6" w:rsidRPr="00A253B9" w:rsidRDefault="00E13AAB" w:rsidP="00ED2341">
            <w:r w:rsidRPr="00A253B9">
              <w:t xml:space="preserve">Een </w:t>
            </w:r>
            <w:r w:rsidR="00847533">
              <w:t>pr</w:t>
            </w:r>
            <w:r w:rsidR="00C05A48">
              <w:t>o</w:t>
            </w:r>
            <w:r w:rsidR="00641C33">
              <w:t>ject</w:t>
            </w:r>
            <w:r w:rsidR="00847533">
              <w:t xml:space="preserve"> </w:t>
            </w:r>
            <w:proofErr w:type="spellStart"/>
            <w:r w:rsidR="00500D02" w:rsidRPr="00A253B9">
              <w:t>backlog</w:t>
            </w:r>
            <w:proofErr w:type="spellEnd"/>
            <w:r w:rsidR="00016A71">
              <w:t xml:space="preserve"> (planning)</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29015BD7" w14:textId="046D8A81" w:rsidR="00A413B6" w:rsidRPr="00A253B9" w:rsidRDefault="00E13AAB" w:rsidP="00ED2341">
            <w:pPr>
              <w:cnfStyle w:val="000000100000" w:firstRow="0" w:lastRow="0" w:firstColumn="0" w:lastColumn="0" w:oddVBand="0" w:evenVBand="0" w:oddHBand="1" w:evenHBand="0" w:firstRowFirstColumn="0" w:firstRowLastColumn="0" w:lastRowFirstColumn="0" w:lastRowLastColumn="0"/>
            </w:pPr>
            <w:r w:rsidRPr="00A253B9">
              <w:t xml:space="preserve">Een </w:t>
            </w:r>
            <w:r w:rsidR="00016A71">
              <w:t xml:space="preserve">project </w:t>
            </w:r>
            <w:proofErr w:type="spellStart"/>
            <w:r w:rsidR="00016A71">
              <w:t>backlog</w:t>
            </w:r>
            <w:proofErr w:type="spellEnd"/>
            <w:r w:rsidR="00016A71">
              <w:t xml:space="preserve"> (planning)</w:t>
            </w:r>
            <w:r w:rsidRPr="00A253B9">
              <w:t>,</w:t>
            </w:r>
            <w:r w:rsidR="00020BD8" w:rsidRPr="00A253B9">
              <w:t xml:space="preserve"> </w:t>
            </w:r>
            <w:proofErr w:type="spellStart"/>
            <w:r w:rsidR="005B475B" w:rsidRPr="00A253B9">
              <w:t>Gantt</w:t>
            </w:r>
            <w:r w:rsidR="00770F25">
              <w:t>-</w:t>
            </w:r>
            <w:r w:rsidR="005B475B" w:rsidRPr="00A253B9">
              <w:t>chart</w:t>
            </w:r>
            <w:proofErr w:type="spellEnd"/>
            <w:r w:rsidR="005B475B" w:rsidRPr="00A253B9">
              <w:t xml:space="preserve">, </w:t>
            </w:r>
            <w:r w:rsidR="00957AEA">
              <w:t xml:space="preserve">export van een planbord, </w:t>
            </w:r>
            <w:r w:rsidR="00770F25">
              <w:t>s</w:t>
            </w:r>
            <w:r w:rsidR="005B475B" w:rsidRPr="00A253B9">
              <w:t>crumtakenbord</w:t>
            </w:r>
            <w:r w:rsidR="00770F25">
              <w:t>,</w:t>
            </w:r>
            <w:r w:rsidR="00020BD8" w:rsidRPr="00A253B9">
              <w:t xml:space="preserve"> </w:t>
            </w:r>
            <w:r w:rsidR="00500D02" w:rsidRPr="00A253B9">
              <w:t>feedback praktijkbegeleider</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342D01C6" w14:textId="77777777" w:rsidR="00A413B6" w:rsidRPr="00A253B9" w:rsidRDefault="00A413B6" w:rsidP="00ED2341">
            <w:pPr>
              <w:cnfStyle w:val="000000100000" w:firstRow="0" w:lastRow="0" w:firstColumn="0" w:lastColumn="0" w:oddVBand="0" w:evenVBand="0" w:oddHBand="1" w:evenHBand="0" w:firstRowFirstColumn="0" w:firstRowLastColumn="0" w:lastRowFirstColumn="0" w:lastRowLastColumn="0"/>
            </w:pPr>
          </w:p>
        </w:tc>
      </w:tr>
      <w:tr w:rsidR="00FD364D" w:rsidRPr="00A253B9" w14:paraId="25B27A51" w14:textId="77777777" w:rsidTr="0084464B">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1AA2A359" w14:textId="5392E115" w:rsidR="00FD364D" w:rsidRPr="00A253B9" w:rsidRDefault="00FD364D" w:rsidP="00ED2341">
            <w:r w:rsidRPr="00966987">
              <w:t xml:space="preserve">Een </w:t>
            </w:r>
            <w:r w:rsidR="00E105CA" w:rsidRPr="00966987">
              <w:t>document van afstemming met de betrokkenen over de planning</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6C615C61" w14:textId="03EF6422" w:rsidR="00FD364D" w:rsidRPr="00A253B9" w:rsidRDefault="00E105CA" w:rsidP="00ED2341">
            <w:pPr>
              <w:cnfStyle w:val="000000010000" w:firstRow="0" w:lastRow="0" w:firstColumn="0" w:lastColumn="0" w:oddVBand="0" w:evenVBand="0" w:oddHBand="0" w:evenHBand="1" w:firstRowFirstColumn="0" w:firstRowLastColumn="0" w:lastRowFirstColumn="0" w:lastRowLastColumn="0"/>
            </w:pPr>
            <w:r>
              <w:t>E-mail, verslag</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6E21E747" w14:textId="77777777" w:rsidR="00FD364D" w:rsidRPr="00A253B9" w:rsidRDefault="00FD364D" w:rsidP="00ED2341">
            <w:pPr>
              <w:cnfStyle w:val="000000010000" w:firstRow="0" w:lastRow="0" w:firstColumn="0" w:lastColumn="0" w:oddVBand="0" w:evenVBand="0" w:oddHBand="0" w:evenHBand="1" w:firstRowFirstColumn="0" w:firstRowLastColumn="0" w:lastRowFirstColumn="0" w:lastRowLastColumn="0"/>
            </w:pPr>
          </w:p>
        </w:tc>
      </w:tr>
      <w:tr w:rsidR="00120D59" w:rsidRPr="00A253B9" w14:paraId="7D7FCAA8" w14:textId="77777777" w:rsidTr="0084464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058DE284" w14:textId="3790AD20" w:rsidR="00C744FD" w:rsidRDefault="00C15EA3" w:rsidP="00ED2341">
            <w:r>
              <w:t>Een o</w:t>
            </w:r>
            <w:r w:rsidR="00120D59" w:rsidRPr="00A253B9">
              <w:t>ntwerp</w:t>
            </w:r>
            <w:r w:rsidR="00EF3DB8">
              <w:t xml:space="preserve"> dat voldoet aan het volgende.</w:t>
            </w:r>
          </w:p>
          <w:p w14:paraId="1E7B0727" w14:textId="477E9A32" w:rsidR="00D577E6" w:rsidRDefault="00EF3DB8" w:rsidP="001D4210">
            <w:pPr>
              <w:pStyle w:val="Lijstalinea"/>
              <w:numPr>
                <w:ilvl w:val="0"/>
                <w:numId w:val="29"/>
              </w:numPr>
            </w:pPr>
            <w:r>
              <w:t xml:space="preserve">Sluit aan </w:t>
            </w:r>
            <w:r w:rsidR="0046651A" w:rsidRPr="00A253B9">
              <w:t>op de</w:t>
            </w:r>
            <w:r w:rsidR="00D577E6">
              <w:t xml:space="preserve"> </w:t>
            </w:r>
            <w:r w:rsidR="00E70046" w:rsidRPr="00A253B9">
              <w:t>e</w:t>
            </w:r>
            <w:r w:rsidR="00B52910" w:rsidRPr="00A253B9">
              <w:t>isen en wensen</w:t>
            </w:r>
            <w:r w:rsidR="002C33A3">
              <w:t>.</w:t>
            </w:r>
          </w:p>
          <w:p w14:paraId="4000C4E3" w14:textId="4EC085A0" w:rsidR="000D6A99" w:rsidRDefault="002C33A3" w:rsidP="001D4210">
            <w:pPr>
              <w:pStyle w:val="Lijstalinea"/>
              <w:numPr>
                <w:ilvl w:val="0"/>
                <w:numId w:val="29"/>
              </w:numPr>
            </w:pPr>
            <w:r>
              <w:t xml:space="preserve">Sluit aan </w:t>
            </w:r>
            <w:r w:rsidR="0030029F">
              <w:t xml:space="preserve">op </w:t>
            </w:r>
            <w:r w:rsidR="00A144CB" w:rsidRPr="00A253B9">
              <w:t>b</w:t>
            </w:r>
            <w:r w:rsidR="00120D59" w:rsidRPr="00A253B9">
              <w:t>eslissingen</w:t>
            </w:r>
            <w:r w:rsidR="00C15EA3">
              <w:t xml:space="preserve"> of </w:t>
            </w:r>
            <w:r w:rsidR="00120D59" w:rsidRPr="00A253B9">
              <w:t>onderbouwingen</w:t>
            </w:r>
            <w:r w:rsidR="00BF2E49" w:rsidRPr="00A253B9">
              <w:t xml:space="preserve"> </w:t>
            </w:r>
            <w:r w:rsidR="00120D59" w:rsidRPr="00A253B9">
              <w:t>met betrekking tot ethiek, privacy en securit</w:t>
            </w:r>
            <w:r w:rsidR="00C744FD">
              <w:t>y</w:t>
            </w:r>
            <w:r>
              <w:t>.</w:t>
            </w:r>
          </w:p>
          <w:p w14:paraId="470A2B24" w14:textId="013933BD" w:rsidR="00E7748B" w:rsidRPr="00A253B9" w:rsidRDefault="002C33A3" w:rsidP="001D4210">
            <w:pPr>
              <w:pStyle w:val="Lijstalinea"/>
              <w:numPr>
                <w:ilvl w:val="0"/>
                <w:numId w:val="29"/>
              </w:numPr>
            </w:pPr>
            <w:r>
              <w:t xml:space="preserve">Er is </w:t>
            </w:r>
            <w:r w:rsidR="00171563">
              <w:t>gebruikgemaakt van min</w:t>
            </w:r>
            <w:r w:rsidR="007E5217">
              <w:t>imaal</w:t>
            </w:r>
            <w:r w:rsidR="00171563">
              <w:t xml:space="preserve"> </w:t>
            </w:r>
            <w:r w:rsidR="00171563" w:rsidRPr="009D15E1">
              <w:rPr>
                <w:u w:val="single"/>
              </w:rPr>
              <w:t>drie</w:t>
            </w:r>
            <w:r w:rsidR="00171563">
              <w:t xml:space="preserve"> schematechnieken</w:t>
            </w:r>
            <w:r w:rsidR="00C86089">
              <w:t>.</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hideMark/>
          </w:tcPr>
          <w:p w14:paraId="6C25D380" w14:textId="34BC0CED" w:rsidR="00A144CB" w:rsidRPr="00A253B9" w:rsidRDefault="00732222" w:rsidP="00ED2341">
            <w:pPr>
              <w:cnfStyle w:val="000000100000" w:firstRow="0" w:lastRow="0" w:firstColumn="0" w:lastColumn="0" w:oddVBand="0" w:evenVBand="0" w:oddHBand="1" w:evenHBand="0" w:firstRowFirstColumn="0" w:firstRowLastColumn="0" w:lastRowFirstColumn="0" w:lastRowLastColumn="0"/>
            </w:pPr>
            <w:r w:rsidRPr="00A253B9">
              <w:t>Ontwerp,</w:t>
            </w:r>
            <w:r w:rsidR="00BF2E49">
              <w:t xml:space="preserve"> v</w:t>
            </w:r>
            <w:r w:rsidR="00A144CB" w:rsidRPr="00A253B9">
              <w:t>erslag, video, feedback praktijkbegeleider</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022FC406" w14:textId="2EF06AA4" w:rsidR="00120D59" w:rsidRPr="00A253B9" w:rsidRDefault="00120D59" w:rsidP="00ED2341">
            <w:pPr>
              <w:cnfStyle w:val="000000100000" w:firstRow="0" w:lastRow="0" w:firstColumn="0" w:lastColumn="0" w:oddVBand="0" w:evenVBand="0" w:oddHBand="1" w:evenHBand="0" w:firstRowFirstColumn="0" w:firstRowLastColumn="0" w:lastRowFirstColumn="0" w:lastRowLastColumn="0"/>
            </w:pPr>
          </w:p>
        </w:tc>
      </w:tr>
      <w:tr w:rsidR="00652F32" w:rsidRPr="00A253B9" w14:paraId="2D0FCBE1" w14:textId="77777777" w:rsidTr="0084464B">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5C5E4DCA" w14:textId="1E288E53" w:rsidR="00652F32" w:rsidRPr="00A253B9" w:rsidRDefault="00652F32" w:rsidP="00ED2341">
            <w:bookmarkStart w:id="5" w:name="_Hlk169183069"/>
            <w:r w:rsidRPr="00A253B9">
              <w:t xml:space="preserve">Een </w:t>
            </w:r>
            <w:r w:rsidR="00D65AC1">
              <w:t xml:space="preserve">logboek </w:t>
            </w:r>
            <w:r w:rsidRPr="00A253B9">
              <w:t>met</w:t>
            </w:r>
            <w:r w:rsidR="00020BD8" w:rsidRPr="00A253B9">
              <w:t xml:space="preserve"> </w:t>
            </w:r>
            <w:r w:rsidRPr="00A253B9">
              <w:t>de voortgang</w:t>
            </w:r>
            <w:r w:rsidR="00624A74">
              <w:t xml:space="preserve"> van het on</w:t>
            </w:r>
            <w:r w:rsidR="00A46BCE">
              <w:t>t</w:t>
            </w:r>
            <w:r w:rsidR="00624A74">
              <w:t>wikkelproces</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28DB14A1" w14:textId="32650435" w:rsidR="00652F32" w:rsidRPr="00A253B9" w:rsidRDefault="00F05402" w:rsidP="00ED2341">
            <w:pPr>
              <w:cnfStyle w:val="000000010000" w:firstRow="0" w:lastRow="0" w:firstColumn="0" w:lastColumn="0" w:oddVBand="0" w:evenVBand="0" w:oddHBand="0" w:evenHBand="1" w:firstRowFirstColumn="0" w:firstRowLastColumn="0" w:lastRowFirstColumn="0" w:lastRowLastColumn="0"/>
            </w:pPr>
            <w:r w:rsidRPr="00A253B9">
              <w:t xml:space="preserve">Verslag, video, podcast, </w:t>
            </w:r>
            <w:r w:rsidR="00D22401" w:rsidRPr="00A253B9">
              <w:t>feedback</w:t>
            </w:r>
            <w:r w:rsidRPr="00A253B9">
              <w:t xml:space="preserve"> praktijkbegeleider</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77B31A95" w14:textId="415A0F5C" w:rsidR="00652F32" w:rsidRPr="00A253B9" w:rsidRDefault="00652F32" w:rsidP="00ED2341">
            <w:pPr>
              <w:cnfStyle w:val="000000010000" w:firstRow="0" w:lastRow="0" w:firstColumn="0" w:lastColumn="0" w:oddVBand="0" w:evenVBand="0" w:oddHBand="0" w:evenHBand="1" w:firstRowFirstColumn="0" w:firstRowLastColumn="0" w:lastRowFirstColumn="0" w:lastRowLastColumn="0"/>
            </w:pPr>
          </w:p>
        </w:tc>
      </w:tr>
      <w:bookmarkEnd w:id="5"/>
    </w:tbl>
    <w:p w14:paraId="3EBDB699" w14:textId="44DFB8B0" w:rsidR="00EF438E" w:rsidRPr="00A253B9" w:rsidRDefault="00591D70" w:rsidP="00A3290D">
      <w:pPr>
        <w:pStyle w:val="Kop1"/>
      </w:pPr>
      <w:r w:rsidRPr="00A253B9">
        <w:br w:type="page"/>
      </w:r>
      <w:bookmarkStart w:id="6" w:name="_Toc171340670"/>
      <w:r w:rsidR="00E10152" w:rsidRPr="00A253B9">
        <w:lastRenderedPageBreak/>
        <w:t xml:space="preserve">Opdracht 2: </w:t>
      </w:r>
      <w:r w:rsidR="00804ED0" w:rsidRPr="00A253B9">
        <w:t>Realiseren</w:t>
      </w:r>
      <w:bookmarkEnd w:id="6"/>
    </w:p>
    <w:p w14:paraId="4E0F62E3" w14:textId="1C13756A" w:rsidR="00854F1F" w:rsidRDefault="00854F1F" w:rsidP="00A3290D">
      <w:r w:rsidRPr="00A253B9">
        <w:t>Je gaat in deze opdracht (</w:t>
      </w:r>
      <w:r>
        <w:t>onderdelen</w:t>
      </w:r>
      <w:r w:rsidRPr="00A253B9">
        <w:t xml:space="preserve"> van) </w:t>
      </w:r>
      <w:r>
        <w:t>software</w:t>
      </w:r>
      <w:r w:rsidRPr="00A253B9">
        <w:t xml:space="preserve"> ontwikkelen. Je werkt als een projectmedewerker in een projectteam.</w:t>
      </w:r>
    </w:p>
    <w:p w14:paraId="5B7BD729" w14:textId="3AAD9C5C" w:rsidR="005A54D3" w:rsidRPr="00A253B9" w:rsidRDefault="003C7018" w:rsidP="00A3290D">
      <w:r>
        <w:t xml:space="preserve"> </w:t>
      </w:r>
    </w:p>
    <w:p w14:paraId="5FC2DC8B" w14:textId="53B97A6A" w:rsidR="00FF5D92" w:rsidRPr="00A253B9" w:rsidRDefault="00FF5D92" w:rsidP="00A3290D">
      <w:pPr>
        <w:pStyle w:val="Kop3"/>
      </w:pPr>
      <w:r w:rsidRPr="00A253B9">
        <w:t>Realiseren</w:t>
      </w:r>
    </w:p>
    <w:p w14:paraId="3DEF424A" w14:textId="03AA5B5C" w:rsidR="00315A53" w:rsidRPr="00A253B9" w:rsidRDefault="00FF5D92" w:rsidP="001D4210">
      <w:pPr>
        <w:pStyle w:val="Lijstalinea"/>
        <w:numPr>
          <w:ilvl w:val="0"/>
          <w:numId w:val="6"/>
        </w:numPr>
      </w:pPr>
      <w:r w:rsidRPr="00A253B9">
        <w:t xml:space="preserve">Realiseer de </w:t>
      </w:r>
      <w:r w:rsidR="002B5E75" w:rsidRPr="00A253B9">
        <w:t xml:space="preserve">user </w:t>
      </w:r>
      <w:proofErr w:type="spellStart"/>
      <w:r w:rsidR="002B5E75" w:rsidRPr="00A253B9">
        <w:t>stories</w:t>
      </w:r>
      <w:proofErr w:type="spellEnd"/>
      <w:r w:rsidR="002B5E75" w:rsidRPr="00A253B9">
        <w:t xml:space="preserve"> </w:t>
      </w:r>
      <w:r w:rsidR="002B5E75">
        <w:t>(</w:t>
      </w:r>
      <w:r w:rsidR="00D51DB6" w:rsidRPr="00A253B9">
        <w:t>functionaliteiten)</w:t>
      </w:r>
      <w:r w:rsidR="00A81245">
        <w:t xml:space="preserve"> waar jij verantwoordelijk</w:t>
      </w:r>
      <w:r w:rsidR="003715E1">
        <w:t xml:space="preserve"> voor</w:t>
      </w:r>
      <w:r w:rsidR="00A81245">
        <w:t xml:space="preserve"> bent</w:t>
      </w:r>
      <w:r w:rsidRPr="00A253B9">
        <w:t>.</w:t>
      </w:r>
    </w:p>
    <w:p w14:paraId="6A76D51A" w14:textId="6A8DA2D9" w:rsidR="00315A53" w:rsidRPr="00A253B9" w:rsidRDefault="000E2C76" w:rsidP="001D4210">
      <w:pPr>
        <w:pStyle w:val="Lijstalinea"/>
        <w:numPr>
          <w:ilvl w:val="0"/>
          <w:numId w:val="6"/>
        </w:numPr>
      </w:pPr>
      <w:r>
        <w:t>V</w:t>
      </w:r>
      <w:r w:rsidR="00FF5D92" w:rsidRPr="00A253B9">
        <w:t>oer</w:t>
      </w:r>
      <w:r w:rsidR="005F1D76" w:rsidRPr="00A253B9">
        <w:t xml:space="preserve"> </w:t>
      </w:r>
      <w:r w:rsidR="00FF5D92" w:rsidRPr="00A253B9">
        <w:t>de volgende activiteiten uit</w:t>
      </w:r>
      <w:r w:rsidR="00BB1913">
        <w:t>.</w:t>
      </w:r>
    </w:p>
    <w:p w14:paraId="7ECFA306" w14:textId="6C71B2D8" w:rsidR="00FF5D92" w:rsidRPr="00A253B9" w:rsidRDefault="00BB1913" w:rsidP="001D4210">
      <w:pPr>
        <w:pStyle w:val="Lijstalinea"/>
        <w:numPr>
          <w:ilvl w:val="1"/>
          <w:numId w:val="6"/>
        </w:numPr>
      </w:pPr>
      <w:r>
        <w:t>P</w:t>
      </w:r>
      <w:r w:rsidR="00FF5D92" w:rsidRPr="00A253B9">
        <w:t>rogrammeren</w:t>
      </w:r>
    </w:p>
    <w:p w14:paraId="7EAE07CD" w14:textId="2279182F" w:rsidR="00FF5D92" w:rsidRPr="00A253B9" w:rsidRDefault="00FF5D92" w:rsidP="001D4210">
      <w:pPr>
        <w:pStyle w:val="Lijstalinea"/>
        <w:numPr>
          <w:ilvl w:val="1"/>
          <w:numId w:val="6"/>
        </w:numPr>
      </w:pPr>
      <w:r w:rsidRPr="00A253B9">
        <w:t>(</w:t>
      </w:r>
      <w:r w:rsidR="00BB1913">
        <w:t>U</w:t>
      </w:r>
      <w:r w:rsidRPr="00A253B9">
        <w:t>nit)</w:t>
      </w:r>
      <w:r w:rsidR="00BB1913">
        <w:t xml:space="preserve"> </w:t>
      </w:r>
      <w:r w:rsidRPr="00A253B9">
        <w:t>testen</w:t>
      </w:r>
    </w:p>
    <w:p w14:paraId="756E2F97" w14:textId="4F19B3E1" w:rsidR="00FF5D92" w:rsidRPr="002B059E" w:rsidRDefault="00BB1913" w:rsidP="001D4210">
      <w:pPr>
        <w:pStyle w:val="Lijstalinea"/>
        <w:numPr>
          <w:ilvl w:val="1"/>
          <w:numId w:val="6"/>
        </w:numPr>
      </w:pPr>
      <w:r>
        <w:t>V</w:t>
      </w:r>
      <w:r w:rsidR="00FF5D92" w:rsidRPr="002B059E">
        <w:t xml:space="preserve">ersiebeheer </w:t>
      </w:r>
      <w:r w:rsidR="00B22EF1" w:rsidRPr="002B059E">
        <w:t>toepassen</w:t>
      </w:r>
    </w:p>
    <w:p w14:paraId="1F24B842" w14:textId="6E2A38EB" w:rsidR="00FF5D92" w:rsidRPr="00A253B9" w:rsidRDefault="00BB1913" w:rsidP="001D4210">
      <w:pPr>
        <w:pStyle w:val="Lijstalinea"/>
        <w:numPr>
          <w:ilvl w:val="1"/>
          <w:numId w:val="6"/>
        </w:numPr>
      </w:pPr>
      <w:r>
        <w:t>D</w:t>
      </w:r>
      <w:r w:rsidR="00FF5D92" w:rsidRPr="00A253B9">
        <w:t>ocumenteren (in de code of apart)</w:t>
      </w:r>
    </w:p>
    <w:p w14:paraId="575AF325" w14:textId="1215FCC7" w:rsidR="00315A53" w:rsidRPr="00A253B9" w:rsidRDefault="00BB1913" w:rsidP="001D4210">
      <w:pPr>
        <w:pStyle w:val="Lijstalinea"/>
        <w:numPr>
          <w:ilvl w:val="1"/>
          <w:numId w:val="6"/>
        </w:numPr>
      </w:pPr>
      <w:r>
        <w:t>E</w:t>
      </w:r>
      <w:r w:rsidR="00FF5D92" w:rsidRPr="00A253B9">
        <w:t>en database inrichten/aanpassen/aanvullen</w:t>
      </w:r>
    </w:p>
    <w:p w14:paraId="247DFCB2" w14:textId="672C6458" w:rsidR="00315A53" w:rsidRPr="00A253B9" w:rsidRDefault="00BB1913" w:rsidP="001D4210">
      <w:pPr>
        <w:pStyle w:val="Lijstalinea"/>
        <w:numPr>
          <w:ilvl w:val="1"/>
          <w:numId w:val="6"/>
        </w:numPr>
      </w:pPr>
      <w:r>
        <w:t>O</w:t>
      </w:r>
      <w:r w:rsidR="00FF5D92" w:rsidRPr="00A253B9">
        <w:t>verleggen met betrokken</w:t>
      </w:r>
      <w:r w:rsidR="00AA236D" w:rsidRPr="00A253B9">
        <w:t>en</w:t>
      </w:r>
      <w:r w:rsidR="00FF5D92" w:rsidRPr="00A253B9">
        <w:t xml:space="preserve"> </w:t>
      </w:r>
      <w:r w:rsidR="001865AC" w:rsidRPr="00A253B9">
        <w:t>(</w:t>
      </w:r>
      <w:r w:rsidR="007B4C61">
        <w:t>bijvoorbeeld</w:t>
      </w:r>
      <w:r w:rsidR="001865AC" w:rsidRPr="00A253B9">
        <w:t xml:space="preserve"> team, klant of </w:t>
      </w:r>
      <w:r w:rsidR="005A3869">
        <w:t xml:space="preserve">met </w:t>
      </w:r>
      <w:r w:rsidR="001865AC" w:rsidRPr="00A253B9">
        <w:t>a</w:t>
      </w:r>
      <w:r w:rsidR="00EA1266" w:rsidRPr="00A253B9">
        <w:t>ndere disciplines)</w:t>
      </w:r>
    </w:p>
    <w:p w14:paraId="4DEDE7FF" w14:textId="62CA4683" w:rsidR="00315A53" w:rsidRPr="00A253B9" w:rsidRDefault="00BB1913" w:rsidP="001D4210">
      <w:pPr>
        <w:pStyle w:val="Lijstalinea"/>
        <w:numPr>
          <w:ilvl w:val="1"/>
          <w:numId w:val="6"/>
        </w:numPr>
      </w:pPr>
      <w:r>
        <w:t>C</w:t>
      </w:r>
      <w:r w:rsidR="00FF5D92" w:rsidRPr="00A253B9">
        <w:t>ode</w:t>
      </w:r>
      <w:r w:rsidR="005F1D76" w:rsidRPr="00A253B9">
        <w:t xml:space="preserve"> </w:t>
      </w:r>
      <w:r w:rsidR="00FF5D92" w:rsidRPr="00A253B9">
        <w:t>revie</w:t>
      </w:r>
      <w:r w:rsidR="005F1D76" w:rsidRPr="00A253B9">
        <w:t>w</w:t>
      </w:r>
      <w:r w:rsidR="00C34ADB" w:rsidRPr="00A253B9">
        <w:t>en</w:t>
      </w:r>
    </w:p>
    <w:p w14:paraId="71466A19" w14:textId="69B366BC" w:rsidR="005A54D3" w:rsidRDefault="00BB1913" w:rsidP="001D4210">
      <w:pPr>
        <w:pStyle w:val="Lijstalinea"/>
        <w:numPr>
          <w:ilvl w:val="1"/>
          <w:numId w:val="6"/>
        </w:numPr>
      </w:pPr>
      <w:r>
        <w:t>E</w:t>
      </w:r>
      <w:r w:rsidR="00FF5D92" w:rsidRPr="00A253B9">
        <w:t xml:space="preserve">en planning bijhouden </w:t>
      </w:r>
      <w:r w:rsidR="0044063E" w:rsidRPr="00A253B9">
        <w:t xml:space="preserve">en afstemmen met </w:t>
      </w:r>
      <w:r w:rsidR="005E0132" w:rsidRPr="00A253B9">
        <w:t>betro</w:t>
      </w:r>
      <w:r w:rsidR="004C7C75">
        <w:t>kk</w:t>
      </w:r>
      <w:r w:rsidR="005E0132" w:rsidRPr="00A253B9">
        <w:t>enen</w:t>
      </w:r>
    </w:p>
    <w:p w14:paraId="65FB9A5D" w14:textId="1C5B29A1" w:rsidR="00876FD8" w:rsidRPr="00A253B9" w:rsidRDefault="00876FD8" w:rsidP="00A3290D"/>
    <w:p w14:paraId="3B849E58" w14:textId="77777777" w:rsidR="00197966" w:rsidRPr="00A253B9" w:rsidRDefault="00197966" w:rsidP="00A3290D">
      <w:pPr>
        <w:pStyle w:val="Kop2"/>
      </w:pPr>
      <w:r w:rsidRPr="00A253B9">
        <w:t>Resultaat</w:t>
      </w:r>
    </w:p>
    <w:p w14:paraId="64DC5C99" w14:textId="7D3FF5A5" w:rsidR="009D2F77" w:rsidRPr="00A253B9" w:rsidRDefault="009D2F77" w:rsidP="00A3290D">
      <w:r w:rsidRPr="00A253B9">
        <w:t>Als resultaat van deze opdracht lever je de volgende producten</w:t>
      </w:r>
      <w:r w:rsidR="002C37DD">
        <w:t>/diensten</w:t>
      </w:r>
      <w:r w:rsidR="001300AB">
        <w:t xml:space="preserve"> </w:t>
      </w:r>
      <w:r w:rsidRPr="00A253B9">
        <w:t>op.</w:t>
      </w:r>
    </w:p>
    <w:p w14:paraId="5FD512CB" w14:textId="77777777" w:rsidR="00A3290D" w:rsidRPr="00A253B9" w:rsidRDefault="00A3290D"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0E61F0" w:rsidRPr="00A253B9" w14:paraId="4E1C1D08" w14:textId="77777777" w:rsidTr="00C71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6912FBDB" w14:textId="77777777" w:rsidR="000E61F0" w:rsidRPr="00A253B9" w:rsidRDefault="000E61F0"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1854F048" w14:textId="77777777" w:rsidR="000E61F0" w:rsidRPr="00A253B9" w:rsidRDefault="000E61F0"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0D92A6F7" w14:textId="77777777" w:rsidR="000E61F0" w:rsidRPr="00A253B9" w:rsidRDefault="000E61F0"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C7132E" w:rsidRPr="00A253B9" w14:paraId="177116FB" w14:textId="77777777" w:rsidTr="00C7132E">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6DF356BC" w14:textId="2D126048" w:rsidR="00C7132E" w:rsidRPr="00A253B9" w:rsidRDefault="00C7132E" w:rsidP="00A3290D">
            <w:r w:rsidRPr="00A253B9">
              <w:t xml:space="preserve">De </w:t>
            </w:r>
            <w:r w:rsidR="002F1E07">
              <w:t xml:space="preserve">door jou </w:t>
            </w:r>
            <w:r w:rsidRPr="00A253B9">
              <w:t xml:space="preserve">gerealiseerde </w:t>
            </w:r>
            <w:r w:rsidR="001303DB" w:rsidRPr="00A253B9">
              <w:t xml:space="preserve">user </w:t>
            </w:r>
            <w:proofErr w:type="spellStart"/>
            <w:r w:rsidR="001303DB" w:rsidRPr="00A253B9">
              <w:t>stories</w:t>
            </w:r>
            <w:proofErr w:type="spellEnd"/>
            <w:r w:rsidR="001303DB" w:rsidRPr="00A253B9" w:rsidDel="00882EA3">
              <w:t xml:space="preserve"> </w:t>
            </w:r>
            <w:r w:rsidR="001303DB">
              <w:t>(</w:t>
            </w:r>
            <w:r w:rsidR="008C21A3" w:rsidRPr="00A253B9">
              <w:t>functionaliteite</w:t>
            </w:r>
            <w:r w:rsidR="001303DB">
              <w:t>n</w:t>
            </w:r>
            <w:r w:rsidR="005B7D13" w:rsidRPr="00A253B9">
              <w:t>)</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hideMark/>
          </w:tcPr>
          <w:p w14:paraId="2B534C88" w14:textId="53B4D1CF" w:rsidR="00C7132E" w:rsidRPr="00A253B9" w:rsidRDefault="00C7132E" w:rsidP="00A3290D">
            <w:pPr>
              <w:cnfStyle w:val="000000100000" w:firstRow="0" w:lastRow="0" w:firstColumn="0" w:lastColumn="0" w:oddVBand="0" w:evenVBand="0" w:oddHBand="1" w:evenHBand="0" w:firstRowFirstColumn="0" w:firstRowLastColumn="0" w:lastRowFirstColumn="0" w:lastRowLastColumn="0"/>
            </w:pPr>
            <w:r w:rsidRPr="00A253B9">
              <w:t>Verslag</w:t>
            </w:r>
            <w:r w:rsidR="00C348FF" w:rsidRPr="00A253B9">
              <w:t>,</w:t>
            </w:r>
            <w:r w:rsidR="00AD70F2" w:rsidRPr="00A253B9">
              <w:t xml:space="preserve"> demonstratie,</w:t>
            </w:r>
            <w:r w:rsidR="00C348FF" w:rsidRPr="00A253B9">
              <w:t xml:space="preserve"> </w:t>
            </w:r>
            <w:proofErr w:type="spellStart"/>
            <w:r w:rsidR="00C348FF" w:rsidRPr="00A253B9">
              <w:t>printscreens</w:t>
            </w:r>
            <w:proofErr w:type="spellEnd"/>
            <w:r w:rsidR="00977803" w:rsidRPr="00A253B9">
              <w:t>, video</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35ABB5FA" w14:textId="23997840" w:rsidR="00C7132E" w:rsidRPr="00A253B9" w:rsidRDefault="00C7132E" w:rsidP="00A3290D">
            <w:pPr>
              <w:cnfStyle w:val="000000100000" w:firstRow="0" w:lastRow="0" w:firstColumn="0" w:lastColumn="0" w:oddVBand="0" w:evenVBand="0" w:oddHBand="1" w:evenHBand="0" w:firstRowFirstColumn="0" w:firstRowLastColumn="0" w:lastRowFirstColumn="0" w:lastRowLastColumn="0"/>
            </w:pPr>
          </w:p>
        </w:tc>
      </w:tr>
      <w:tr w:rsidR="00C7132E" w:rsidRPr="00A253B9" w14:paraId="7A3CA62D" w14:textId="77777777" w:rsidTr="008D7D77">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3FFC7BF9" w14:textId="06E2E933" w:rsidR="00C7132E" w:rsidRPr="00A253B9" w:rsidRDefault="007F42AB" w:rsidP="00A3290D">
            <w:r w:rsidRPr="00A253B9">
              <w:t xml:space="preserve">In </w:t>
            </w:r>
            <w:r w:rsidR="001503A8" w:rsidRPr="00A253B9">
              <w:t>e</w:t>
            </w:r>
            <w:r w:rsidRPr="00A253B9">
              <w:t>en versiebeheersysteem vastgelegde</w:t>
            </w:r>
            <w:r w:rsidR="00A746AF" w:rsidRPr="00A253B9">
              <w:t xml:space="preserve"> versies van de</w:t>
            </w:r>
            <w:r w:rsidR="001A2643">
              <w:t xml:space="preserve"> </w:t>
            </w:r>
            <w:r w:rsidR="001303DB" w:rsidRPr="00A253B9">
              <w:t xml:space="preserve">user </w:t>
            </w:r>
            <w:proofErr w:type="spellStart"/>
            <w:r w:rsidR="001303DB" w:rsidRPr="00A253B9">
              <w:t>stories</w:t>
            </w:r>
            <w:proofErr w:type="spellEnd"/>
            <w:r w:rsidR="001303DB" w:rsidRPr="00A253B9">
              <w:t xml:space="preserve"> </w:t>
            </w:r>
            <w:r w:rsidR="001303DB">
              <w:t>(</w:t>
            </w:r>
            <w:r w:rsidR="00A746AF" w:rsidRPr="00A253B9">
              <w:t>functionaliteiten</w:t>
            </w:r>
            <w:r w:rsidR="001503A8" w:rsidRPr="00A253B9">
              <w:t>)</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542CC9C9" w14:textId="199890F9" w:rsidR="00C7132E" w:rsidRPr="00A253B9" w:rsidRDefault="00C7132E" w:rsidP="00A3290D">
            <w:pPr>
              <w:cnfStyle w:val="000000010000" w:firstRow="0" w:lastRow="0" w:firstColumn="0" w:lastColumn="0" w:oddVBand="0" w:evenVBand="0" w:oddHBand="0" w:evenHBand="1" w:firstRowFirstColumn="0" w:firstRowLastColumn="0" w:lastRowFirstColumn="0" w:lastRowLastColumn="0"/>
            </w:pPr>
            <w:r w:rsidRPr="00A253B9">
              <w:t>Verslag</w:t>
            </w:r>
            <w:r w:rsidR="00977803" w:rsidRPr="00A253B9">
              <w:t xml:space="preserve">, </w:t>
            </w:r>
            <w:r w:rsidR="00FE7AAF" w:rsidRPr="00A253B9">
              <w:t xml:space="preserve">export, </w:t>
            </w:r>
            <w:proofErr w:type="spellStart"/>
            <w:r w:rsidR="00977803" w:rsidRPr="00A253B9">
              <w:t>printscreens</w:t>
            </w:r>
            <w:proofErr w:type="spellEnd"/>
            <w:r w:rsidR="00977803" w:rsidRPr="00A253B9">
              <w:t>, video</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5546050D" w14:textId="3BA716BA" w:rsidR="00C7132E" w:rsidRPr="00A253B9" w:rsidRDefault="00C7132E" w:rsidP="00A3290D">
            <w:pPr>
              <w:cnfStyle w:val="000000010000" w:firstRow="0" w:lastRow="0" w:firstColumn="0" w:lastColumn="0" w:oddVBand="0" w:evenVBand="0" w:oddHBand="0" w:evenHBand="1" w:firstRowFirstColumn="0" w:firstRowLastColumn="0" w:lastRowFirstColumn="0" w:lastRowLastColumn="0"/>
            </w:pPr>
          </w:p>
        </w:tc>
      </w:tr>
      <w:tr w:rsidR="008D7D77" w:rsidRPr="00A253B9" w14:paraId="06FB7340" w14:textId="77777777" w:rsidTr="00C7132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093B80E0" w14:textId="0806ADCC" w:rsidR="008D7D77" w:rsidRPr="00A253B9" w:rsidRDefault="008D7D77" w:rsidP="00A3290D">
            <w:r>
              <w:t xml:space="preserve">Een logboek </w:t>
            </w:r>
            <w:r w:rsidRPr="00A253B9">
              <w:t>met de voortgang</w:t>
            </w:r>
            <w:r>
              <w:t xml:space="preserve"> van het ontwikkelproces</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tcPr>
          <w:p w14:paraId="4ACBCD9E" w14:textId="7C75CF08" w:rsidR="008D7D77" w:rsidRPr="00A253B9" w:rsidRDefault="008D7D77" w:rsidP="00A3290D">
            <w:pPr>
              <w:cnfStyle w:val="000000100000" w:firstRow="0" w:lastRow="0" w:firstColumn="0" w:lastColumn="0" w:oddVBand="0" w:evenVBand="0" w:oddHBand="1" w:evenHBand="0" w:firstRowFirstColumn="0" w:firstRowLastColumn="0" w:lastRowFirstColumn="0" w:lastRowLastColumn="0"/>
            </w:pPr>
            <w:r w:rsidRPr="00A253B9">
              <w:t>Verslag, video, podcast, feedback praktijkbegeleider</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079C01BD" w14:textId="77777777" w:rsidR="008D7D77" w:rsidRPr="00A253B9" w:rsidRDefault="008D7D77" w:rsidP="00A3290D">
            <w:pPr>
              <w:cnfStyle w:val="000000100000" w:firstRow="0" w:lastRow="0" w:firstColumn="0" w:lastColumn="0" w:oddVBand="0" w:evenVBand="0" w:oddHBand="1" w:evenHBand="0" w:firstRowFirstColumn="0" w:firstRowLastColumn="0" w:lastRowFirstColumn="0" w:lastRowLastColumn="0"/>
            </w:pPr>
          </w:p>
        </w:tc>
      </w:tr>
    </w:tbl>
    <w:p w14:paraId="232AA79D" w14:textId="77777777" w:rsidR="006C45B0" w:rsidRPr="00A253B9" w:rsidRDefault="006C45B0" w:rsidP="00A3290D">
      <w:r w:rsidRPr="00A253B9">
        <w:br w:type="page"/>
      </w:r>
    </w:p>
    <w:p w14:paraId="4A5F6224" w14:textId="4A4DDF99" w:rsidR="00EF438E" w:rsidRPr="00A253B9" w:rsidRDefault="00E10152" w:rsidP="00A3290D">
      <w:pPr>
        <w:pStyle w:val="Kop1"/>
      </w:pPr>
      <w:bookmarkStart w:id="7" w:name="_Toc171340671"/>
      <w:r w:rsidRPr="00A253B9">
        <w:lastRenderedPageBreak/>
        <w:t>Opdracht 3:</w:t>
      </w:r>
      <w:r w:rsidR="007A50BC" w:rsidRPr="00A253B9">
        <w:t xml:space="preserve"> Testen</w:t>
      </w:r>
      <w:bookmarkEnd w:id="7"/>
    </w:p>
    <w:p w14:paraId="5CF188F5" w14:textId="55E57461" w:rsidR="007A50BC" w:rsidRPr="00A253B9" w:rsidRDefault="007A50BC" w:rsidP="00C632BF">
      <w:r w:rsidRPr="00A253B9">
        <w:t xml:space="preserve">Je gaat in </w:t>
      </w:r>
      <w:r w:rsidR="004B1693" w:rsidRPr="00A253B9">
        <w:t>deze opdracht</w:t>
      </w:r>
      <w:r w:rsidRPr="00A253B9">
        <w:t xml:space="preserve"> </w:t>
      </w:r>
      <w:r w:rsidR="004B1693" w:rsidRPr="00A253B9">
        <w:t>(</w:t>
      </w:r>
      <w:r w:rsidR="008C3469">
        <w:t>onderdelen van</w:t>
      </w:r>
      <w:r w:rsidR="004B1693" w:rsidRPr="00A253B9">
        <w:t xml:space="preserve">) </w:t>
      </w:r>
      <w:r w:rsidR="008C3469">
        <w:t>software</w:t>
      </w:r>
      <w:r w:rsidR="008C3469" w:rsidRPr="00A253B9">
        <w:t xml:space="preserve"> </w:t>
      </w:r>
      <w:r w:rsidRPr="00A253B9">
        <w:t xml:space="preserve">testen. Dit kan bestaande of zelfontwikkelde </w:t>
      </w:r>
      <w:r w:rsidR="008C3469">
        <w:t>software</w:t>
      </w:r>
      <w:r w:rsidR="008C3469" w:rsidRPr="00A253B9">
        <w:t xml:space="preserve"> </w:t>
      </w:r>
      <w:r w:rsidRPr="00A253B9">
        <w:t>zijn.</w:t>
      </w:r>
      <w:r w:rsidR="00C632BF">
        <w:t xml:space="preserve"> Bij </w:t>
      </w:r>
      <w:r w:rsidR="00EB5DFF">
        <w:t xml:space="preserve">het </w:t>
      </w:r>
      <w:r w:rsidR="00C632BF">
        <w:t xml:space="preserve">testen gaat het zowel om het technisch als het functioneel testen; je moet beide </w:t>
      </w:r>
      <w:r w:rsidR="00A03D4D">
        <w:t xml:space="preserve">taken </w:t>
      </w:r>
      <w:r w:rsidR="00C632BF">
        <w:t>kunnen uitvoeren.</w:t>
      </w:r>
    </w:p>
    <w:p w14:paraId="03BA1325" w14:textId="0A9BCFA7" w:rsidR="00EF7E78" w:rsidRPr="00A253B9" w:rsidRDefault="00EF7E78" w:rsidP="00A3290D"/>
    <w:p w14:paraId="5DD65E42" w14:textId="2DC8E15F" w:rsidR="00EF7E78" w:rsidRPr="00A253B9" w:rsidRDefault="00EF7E78" w:rsidP="00A3290D">
      <w:pPr>
        <w:pStyle w:val="Kop3"/>
      </w:pPr>
      <w:r w:rsidRPr="00A253B9">
        <w:t>Testen</w:t>
      </w:r>
    </w:p>
    <w:p w14:paraId="0B4F2D1A" w14:textId="5D0820FE" w:rsidR="00D97D9D" w:rsidRDefault="002F0A64" w:rsidP="001D4210">
      <w:pPr>
        <w:pStyle w:val="Lijstalinea"/>
        <w:numPr>
          <w:ilvl w:val="0"/>
          <w:numId w:val="7"/>
        </w:numPr>
      </w:pPr>
      <w:r>
        <w:t>Kies een passende test</w:t>
      </w:r>
      <w:r w:rsidR="00715658">
        <w:t>vorm en testmethodiek.</w:t>
      </w:r>
    </w:p>
    <w:p w14:paraId="73D58DC2" w14:textId="58710646" w:rsidR="00D8641E" w:rsidRPr="00A253B9" w:rsidRDefault="00D8641E" w:rsidP="001D4210">
      <w:pPr>
        <w:pStyle w:val="Lijstalinea"/>
        <w:numPr>
          <w:ilvl w:val="0"/>
          <w:numId w:val="7"/>
        </w:numPr>
      </w:pPr>
      <w:r w:rsidRPr="00A253B9">
        <w:t>Stel een testpla</w:t>
      </w:r>
      <w:r w:rsidRPr="00332C86">
        <w:t xml:space="preserve">n </w:t>
      </w:r>
      <w:r w:rsidR="00407E4B" w:rsidRPr="00332C86">
        <w:t xml:space="preserve">op </w:t>
      </w:r>
      <w:r w:rsidRPr="00A253B9">
        <w:t xml:space="preserve">met </w:t>
      </w:r>
      <w:r w:rsidR="006D1E50">
        <w:t xml:space="preserve">testscenario’s en </w:t>
      </w:r>
      <w:r w:rsidRPr="00A253B9">
        <w:t xml:space="preserve">testcases voor </w:t>
      </w:r>
      <w:r w:rsidR="008A0363">
        <w:t xml:space="preserve">de </w:t>
      </w:r>
      <w:r w:rsidR="0024436C" w:rsidRPr="00A253B9">
        <w:t xml:space="preserve">user </w:t>
      </w:r>
      <w:proofErr w:type="spellStart"/>
      <w:r w:rsidR="0024436C" w:rsidRPr="00A253B9">
        <w:t>stories</w:t>
      </w:r>
      <w:proofErr w:type="spellEnd"/>
      <w:r w:rsidR="0024436C" w:rsidRPr="00A253B9" w:rsidDel="0024436C">
        <w:t xml:space="preserve"> </w:t>
      </w:r>
      <w:r w:rsidR="0024436C">
        <w:t>(</w:t>
      </w:r>
      <w:r w:rsidRPr="00A253B9">
        <w:t>functionaliteiten</w:t>
      </w:r>
      <w:r w:rsidR="0024436C">
        <w:t>) die jij hebt ontwikkeld</w:t>
      </w:r>
      <w:r w:rsidR="006E3840" w:rsidRPr="00A253B9">
        <w:t>.</w:t>
      </w:r>
    </w:p>
    <w:p w14:paraId="1B6FB999" w14:textId="28DB1FD3" w:rsidR="00D9296A" w:rsidRPr="00A253B9" w:rsidRDefault="007D344D" w:rsidP="001D4210">
      <w:pPr>
        <w:pStyle w:val="Lijstalinea"/>
        <w:numPr>
          <w:ilvl w:val="0"/>
          <w:numId w:val="7"/>
        </w:numPr>
      </w:pPr>
      <w:r w:rsidRPr="00A253B9">
        <w:t xml:space="preserve">Voer je testplan uit en leg de </w:t>
      </w:r>
      <w:r w:rsidR="00E26F87" w:rsidRPr="00A253B9">
        <w:t xml:space="preserve">uitkomsten en conclusies van de </w:t>
      </w:r>
      <w:r w:rsidR="000F7B25" w:rsidRPr="00A253B9">
        <w:t>uitgevoerde</w:t>
      </w:r>
      <w:r w:rsidR="00E26F87" w:rsidRPr="00A253B9">
        <w:t xml:space="preserve"> test vast in een testrapport.</w:t>
      </w:r>
    </w:p>
    <w:p w14:paraId="121CA5C0" w14:textId="77777777" w:rsidR="00A059D3" w:rsidRPr="00A253B9" w:rsidRDefault="00A059D3" w:rsidP="00332C86">
      <w:pPr>
        <w:pStyle w:val="Lijstalinea"/>
      </w:pPr>
    </w:p>
    <w:p w14:paraId="578A4185" w14:textId="2ECBF90B" w:rsidR="00EF7E78" w:rsidRPr="00A253B9" w:rsidRDefault="00EF7E78" w:rsidP="00A3290D">
      <w:pPr>
        <w:pStyle w:val="Kop2"/>
      </w:pPr>
      <w:r w:rsidRPr="00A253B9">
        <w:t>Resultaat</w:t>
      </w:r>
    </w:p>
    <w:p w14:paraId="621DD524" w14:textId="647E957E" w:rsidR="00CF0B1B" w:rsidRPr="00A253B9" w:rsidRDefault="00CF0B1B" w:rsidP="00A3290D">
      <w:r w:rsidRPr="00A253B9">
        <w:t>Als resultaat van deze opdracht lever je de volgende producten</w:t>
      </w:r>
      <w:r w:rsidR="002C37DD">
        <w:t>/diensten</w:t>
      </w:r>
      <w:r w:rsidR="00477F37">
        <w:t xml:space="preserve"> </w:t>
      </w:r>
      <w:r w:rsidRPr="00A253B9">
        <w:t>op.</w:t>
      </w:r>
    </w:p>
    <w:p w14:paraId="6132B937" w14:textId="77777777" w:rsidR="00A3290D" w:rsidRPr="00A253B9" w:rsidRDefault="00A3290D"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030A5" w:rsidRPr="00A253B9" w14:paraId="469BDEF2"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4D802B2" w14:textId="77777777" w:rsidR="009030A5" w:rsidRPr="00A253B9" w:rsidRDefault="009030A5"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7DEC56AE" w14:textId="77777777" w:rsidR="009030A5" w:rsidRPr="00A253B9" w:rsidRDefault="009030A5"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6EC64041" w14:textId="77777777" w:rsidR="009030A5" w:rsidRPr="00A253B9" w:rsidRDefault="009030A5"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9030A5" w:rsidRPr="00A253B9" w14:paraId="5A250ED1" w14:textId="77777777" w:rsidTr="007B60A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B5197E3" w14:textId="44262DCD" w:rsidR="009030A5" w:rsidRPr="00A253B9" w:rsidRDefault="00C4400E" w:rsidP="00A3290D">
            <w:r w:rsidRPr="00A253B9">
              <w:t xml:space="preserve">Een lijst met </w:t>
            </w:r>
            <w:r w:rsidR="00310EDF" w:rsidRPr="00A253B9">
              <w:t>functionaliteiten</w:t>
            </w:r>
            <w:r w:rsidR="006E3840" w:rsidRPr="00A253B9">
              <w:t xml:space="preserve"> (user </w:t>
            </w:r>
            <w:proofErr w:type="spellStart"/>
            <w:r w:rsidR="006E3840" w:rsidRPr="00A253B9">
              <w:t>stories</w:t>
            </w:r>
            <w:proofErr w:type="spellEnd"/>
            <w:r w:rsidR="006E3840" w:rsidRPr="00A253B9">
              <w:t>)</w:t>
            </w:r>
            <w:r w:rsidRPr="00A253B9">
              <w:t xml:space="preserve"> die jij hebt getest</w:t>
            </w:r>
            <w:r w:rsidR="001E234B">
              <w:t>.</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43CCF09" w14:textId="3D9EFE73" w:rsidR="009030A5" w:rsidRPr="00A253B9" w:rsidRDefault="009030A5" w:rsidP="00A3290D">
            <w:pPr>
              <w:cnfStyle w:val="000000100000" w:firstRow="0" w:lastRow="0" w:firstColumn="0" w:lastColumn="0" w:oddVBand="0" w:evenVBand="0" w:oddHBand="1" w:evenHBand="0" w:firstRowFirstColumn="0" w:firstRowLastColumn="0" w:lastRowFirstColumn="0" w:lastRowLastColumn="0"/>
            </w:pPr>
            <w:r w:rsidRPr="00A253B9">
              <w:t>Verslag</w:t>
            </w:r>
            <w:r w:rsidR="00D22401" w:rsidRPr="00A253B9">
              <w:t xml:space="preserve">, video, </w:t>
            </w:r>
            <w:proofErr w:type="spellStart"/>
            <w:r w:rsidR="00D22401" w:rsidRPr="00A253B9">
              <w:t>printscreens</w:t>
            </w:r>
            <w:proofErr w:type="spellEnd"/>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61497547" w14:textId="53BA6282" w:rsidR="009030A5" w:rsidRPr="00A253B9" w:rsidRDefault="009030A5" w:rsidP="00A3290D">
            <w:pPr>
              <w:cnfStyle w:val="000000100000" w:firstRow="0" w:lastRow="0" w:firstColumn="0" w:lastColumn="0" w:oddVBand="0" w:evenVBand="0" w:oddHBand="1" w:evenHBand="0" w:firstRowFirstColumn="0" w:firstRowLastColumn="0" w:lastRowFirstColumn="0" w:lastRowLastColumn="0"/>
            </w:pPr>
          </w:p>
        </w:tc>
      </w:tr>
      <w:tr w:rsidR="009030A5" w:rsidRPr="00A253B9" w14:paraId="6966234B" w14:textId="77777777" w:rsidTr="007B60A7">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41C6F616" w14:textId="48011971" w:rsidR="009030A5" w:rsidRPr="00A253B9" w:rsidRDefault="00310EDF" w:rsidP="00A3290D">
            <w:r w:rsidRPr="00A253B9">
              <w:t xml:space="preserve">Een testplan inclusief </w:t>
            </w:r>
            <w:r w:rsidR="00A32AF1" w:rsidRPr="00A253B9">
              <w:t>testscenario’s en</w:t>
            </w:r>
            <w:r w:rsidR="00020BD8" w:rsidRPr="00A253B9">
              <w:t xml:space="preserve"> </w:t>
            </w:r>
            <w:r w:rsidR="00A32AF1" w:rsidRPr="00A253B9">
              <w:t>testdata</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hideMark/>
          </w:tcPr>
          <w:p w14:paraId="08DB7CA4" w14:textId="7986B2B7" w:rsidR="009030A5" w:rsidRPr="00A253B9" w:rsidRDefault="009030A5" w:rsidP="00A3290D">
            <w:pPr>
              <w:cnfStyle w:val="000000010000" w:firstRow="0" w:lastRow="0" w:firstColumn="0" w:lastColumn="0" w:oddVBand="0" w:evenVBand="0" w:oddHBand="0" w:evenHBand="1" w:firstRowFirstColumn="0" w:firstRowLastColumn="0" w:lastRowFirstColumn="0" w:lastRowLastColumn="0"/>
            </w:pPr>
            <w:r w:rsidRPr="00A253B9">
              <w:t>Verslag</w:t>
            </w:r>
            <w:r w:rsidR="00D22401" w:rsidRPr="00A253B9">
              <w:t xml:space="preserve">, video, </w:t>
            </w:r>
            <w:proofErr w:type="spellStart"/>
            <w:r w:rsidR="00D22401" w:rsidRPr="00A253B9">
              <w:t>printscreens</w:t>
            </w:r>
            <w:proofErr w:type="spellEnd"/>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05069A9D" w14:textId="1276D513" w:rsidR="009030A5" w:rsidRPr="00A253B9" w:rsidRDefault="009030A5" w:rsidP="00A3290D">
            <w:pPr>
              <w:cnfStyle w:val="000000010000" w:firstRow="0" w:lastRow="0" w:firstColumn="0" w:lastColumn="0" w:oddVBand="0" w:evenVBand="0" w:oddHBand="0" w:evenHBand="1" w:firstRowFirstColumn="0" w:firstRowLastColumn="0" w:lastRowFirstColumn="0" w:lastRowLastColumn="0"/>
            </w:pPr>
          </w:p>
        </w:tc>
      </w:tr>
      <w:tr w:rsidR="00C4400E" w:rsidRPr="00A253B9" w14:paraId="50E821D0" w14:textId="77777777" w:rsidTr="008D7D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5C0E7E0A" w14:textId="6B3E3C61" w:rsidR="00C4400E" w:rsidRPr="00A253B9" w:rsidRDefault="00477F37" w:rsidP="00A3290D">
            <w:r>
              <w:t>Een t</w:t>
            </w:r>
            <w:r w:rsidR="00A32AF1" w:rsidRPr="00A253B9">
              <w:t xml:space="preserve">estrapport met </w:t>
            </w:r>
            <w:r w:rsidR="0064008E" w:rsidRPr="00A253B9">
              <w:t xml:space="preserve">de resultaten en </w:t>
            </w:r>
            <w:r w:rsidR="00B8396F" w:rsidRPr="00A253B9">
              <w:t>conclusies</w:t>
            </w:r>
            <w:r w:rsidR="0064008E" w:rsidRPr="00A253B9">
              <w:t xml:space="preserve"> van de uitgevoerde tests</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33062B9D" w14:textId="64CC8BC3" w:rsidR="00C4400E" w:rsidRPr="00A253B9" w:rsidRDefault="00D22401" w:rsidP="00A3290D">
            <w:pPr>
              <w:cnfStyle w:val="000000100000" w:firstRow="0" w:lastRow="0" w:firstColumn="0" w:lastColumn="0" w:oddVBand="0" w:evenVBand="0" w:oddHBand="1" w:evenHBand="0" w:firstRowFirstColumn="0" w:firstRowLastColumn="0" w:lastRowFirstColumn="0" w:lastRowLastColumn="0"/>
            </w:pPr>
            <w:r w:rsidRPr="00A253B9">
              <w:t>Verslag, video, feedback praktijkbegeleider</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0BB59A2B" w14:textId="5E75A881" w:rsidR="00C4400E" w:rsidRPr="00A253B9" w:rsidRDefault="00C4400E" w:rsidP="00A3290D">
            <w:pPr>
              <w:cnfStyle w:val="000000100000" w:firstRow="0" w:lastRow="0" w:firstColumn="0" w:lastColumn="0" w:oddVBand="0" w:evenVBand="0" w:oddHBand="1" w:evenHBand="0" w:firstRowFirstColumn="0" w:firstRowLastColumn="0" w:lastRowFirstColumn="0" w:lastRowLastColumn="0"/>
            </w:pPr>
          </w:p>
        </w:tc>
      </w:tr>
      <w:tr w:rsidR="008D7D77" w:rsidRPr="00A253B9" w14:paraId="234D5771" w14:textId="77777777" w:rsidTr="007B60A7">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6BB60CA2" w14:textId="4D9F4CE6" w:rsidR="008D7D77" w:rsidRDefault="00664F39" w:rsidP="00A3290D">
            <w:r>
              <w:t>Een l</w:t>
            </w:r>
            <w:r w:rsidR="008D7D77">
              <w:t xml:space="preserve">ogboek </w:t>
            </w:r>
            <w:r w:rsidR="008D7D77" w:rsidRPr="00A253B9">
              <w:t>met de voortgang</w:t>
            </w:r>
            <w:r w:rsidR="008D7D77">
              <w:t xml:space="preserve"> van het ontwikkelproces</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tcPr>
          <w:p w14:paraId="420F9A70" w14:textId="2C636B5E" w:rsidR="008D7D77" w:rsidRPr="00A253B9" w:rsidRDefault="008D7D77" w:rsidP="00A3290D">
            <w:pPr>
              <w:cnfStyle w:val="000000010000" w:firstRow="0" w:lastRow="0" w:firstColumn="0" w:lastColumn="0" w:oddVBand="0" w:evenVBand="0" w:oddHBand="0" w:evenHBand="1" w:firstRowFirstColumn="0" w:firstRowLastColumn="0" w:lastRowFirstColumn="0" w:lastRowLastColumn="0"/>
            </w:pPr>
            <w:r w:rsidRPr="00A253B9">
              <w:t>Verslag, video, podcast, feedback praktijkbegeleider</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6BA490A1" w14:textId="77777777" w:rsidR="008D7D77" w:rsidRPr="00A253B9" w:rsidRDefault="008D7D77" w:rsidP="00A3290D">
            <w:pPr>
              <w:cnfStyle w:val="000000010000" w:firstRow="0" w:lastRow="0" w:firstColumn="0" w:lastColumn="0" w:oddVBand="0" w:evenVBand="0" w:oddHBand="0" w:evenHBand="1" w:firstRowFirstColumn="0" w:firstRowLastColumn="0" w:lastRowFirstColumn="0" w:lastRowLastColumn="0"/>
            </w:pPr>
          </w:p>
        </w:tc>
      </w:tr>
    </w:tbl>
    <w:p w14:paraId="7954EB87" w14:textId="77777777" w:rsidR="00591D70" w:rsidRPr="00A253B9" w:rsidRDefault="00591D70" w:rsidP="00A3290D">
      <w:r w:rsidRPr="00A253B9">
        <w:br w:type="page"/>
      </w:r>
    </w:p>
    <w:p w14:paraId="5F275851" w14:textId="10207695" w:rsidR="00EF438E" w:rsidRPr="00A253B9" w:rsidRDefault="00E10152" w:rsidP="00A3290D">
      <w:pPr>
        <w:pStyle w:val="Kop1"/>
      </w:pPr>
      <w:bookmarkStart w:id="8" w:name="_Toc171340672"/>
      <w:r w:rsidRPr="00A253B9">
        <w:lastRenderedPageBreak/>
        <w:t>Opdracht 4</w:t>
      </w:r>
      <w:r w:rsidR="007A50BC" w:rsidRPr="00A253B9">
        <w:t>: Verbetervoorstellen</w:t>
      </w:r>
      <w:bookmarkEnd w:id="8"/>
    </w:p>
    <w:p w14:paraId="1C429B7B" w14:textId="5C51D38D" w:rsidR="002F45C4" w:rsidRPr="00A253B9" w:rsidRDefault="007A50BC" w:rsidP="00A3290D">
      <w:r w:rsidRPr="00A253B9">
        <w:t xml:space="preserve">Je gaat </w:t>
      </w:r>
      <w:r w:rsidR="004B1693" w:rsidRPr="00A253B9">
        <w:t xml:space="preserve">in deze opdracht </w:t>
      </w:r>
      <w:r w:rsidR="00362073" w:rsidRPr="00A253B9">
        <w:t xml:space="preserve">verbetervoorstellen doen voor </w:t>
      </w:r>
      <w:r w:rsidR="004B1693" w:rsidRPr="00A253B9">
        <w:t>(</w:t>
      </w:r>
      <w:r w:rsidR="00F977F5">
        <w:t xml:space="preserve">onderdelen </w:t>
      </w:r>
      <w:r w:rsidR="004B1693" w:rsidRPr="00A253B9">
        <w:t xml:space="preserve">van) </w:t>
      </w:r>
      <w:r w:rsidR="002F45C4">
        <w:t xml:space="preserve">de </w:t>
      </w:r>
      <w:r w:rsidR="00F977F5">
        <w:t>software</w:t>
      </w:r>
      <w:r w:rsidR="00362073" w:rsidRPr="00A253B9">
        <w:t>.</w:t>
      </w:r>
    </w:p>
    <w:p w14:paraId="0FCC72B0" w14:textId="315878FE" w:rsidR="00091921" w:rsidRPr="00A253B9" w:rsidRDefault="00091921" w:rsidP="00A3290D"/>
    <w:p w14:paraId="22C1DF8E" w14:textId="4028060D" w:rsidR="00091921" w:rsidRPr="00A253B9" w:rsidRDefault="00091921" w:rsidP="00A3290D">
      <w:pPr>
        <w:pStyle w:val="Kop3"/>
      </w:pPr>
      <w:r w:rsidRPr="00A253B9">
        <w:t>Verbetervoorstellen</w:t>
      </w:r>
    </w:p>
    <w:p w14:paraId="091C5D33" w14:textId="6C199840" w:rsidR="0094519C" w:rsidRDefault="0094519C" w:rsidP="001D4210">
      <w:pPr>
        <w:pStyle w:val="Lijstalinea"/>
        <w:numPr>
          <w:ilvl w:val="0"/>
          <w:numId w:val="37"/>
        </w:numPr>
      </w:pPr>
      <w:r>
        <w:t xml:space="preserve">Neem deel aan een </w:t>
      </w:r>
      <w:r w:rsidRPr="00A253B9">
        <w:t>oplevering</w:t>
      </w:r>
      <w:r w:rsidR="00B73FDD">
        <w:t>-</w:t>
      </w:r>
      <w:r w:rsidRPr="00A253B9">
        <w:t>/review</w:t>
      </w:r>
      <w:r w:rsidR="00B73FDD">
        <w:t>-</w:t>
      </w:r>
      <w:r w:rsidRPr="00A253B9">
        <w:t xml:space="preserve"> en reflectie</w:t>
      </w:r>
      <w:r w:rsidR="00A2042B">
        <w:t>bijeenkomst</w:t>
      </w:r>
      <w:r w:rsidRPr="00A253B9">
        <w:t>/</w:t>
      </w:r>
      <w:proofErr w:type="spellStart"/>
      <w:r w:rsidRPr="00A253B9">
        <w:t>retrospective</w:t>
      </w:r>
      <w:proofErr w:type="spellEnd"/>
      <w:r w:rsidR="004C4CF2">
        <w:t>.</w:t>
      </w:r>
    </w:p>
    <w:p w14:paraId="2E7C20A9" w14:textId="233D4E9B" w:rsidR="00D51187" w:rsidRDefault="003678C0" w:rsidP="001D4210">
      <w:pPr>
        <w:pStyle w:val="Lijstalinea"/>
        <w:numPr>
          <w:ilvl w:val="0"/>
          <w:numId w:val="37"/>
        </w:numPr>
      </w:pPr>
      <w:r w:rsidRPr="00A253B9">
        <w:t>Stel</w:t>
      </w:r>
      <w:r w:rsidR="00187D4D" w:rsidRPr="00A253B9">
        <w:t xml:space="preserve"> </w:t>
      </w:r>
      <w:r w:rsidR="001E7EF6" w:rsidRPr="00A253B9">
        <w:t xml:space="preserve">verbetervoorstellen </w:t>
      </w:r>
      <w:r w:rsidR="00F8752D" w:rsidRPr="00A253B9">
        <w:t>voor het product op</w:t>
      </w:r>
      <w:r w:rsidR="003D3C96">
        <w:t>. Doe dat</w:t>
      </w:r>
      <w:r w:rsidR="00F8752D" w:rsidRPr="00A253B9">
        <w:t xml:space="preserve"> </w:t>
      </w:r>
      <w:r w:rsidR="00187D4D" w:rsidRPr="00A253B9">
        <w:t>op basis</w:t>
      </w:r>
      <w:r w:rsidR="00864038" w:rsidRPr="00A253B9">
        <w:t xml:space="preserve"> van</w:t>
      </w:r>
      <w:r w:rsidR="00DE069E">
        <w:t xml:space="preserve"> het volgende.</w:t>
      </w:r>
    </w:p>
    <w:p w14:paraId="2DACAF1B" w14:textId="0529D883" w:rsidR="00D51187" w:rsidRDefault="00DE069E" w:rsidP="001D4210">
      <w:pPr>
        <w:pStyle w:val="Lijstalinea"/>
        <w:numPr>
          <w:ilvl w:val="0"/>
          <w:numId w:val="38"/>
        </w:numPr>
      </w:pPr>
      <w:r>
        <w:t>R</w:t>
      </w:r>
      <w:r w:rsidR="00D7755B">
        <w:t>eacties</w:t>
      </w:r>
      <w:r w:rsidR="001713E2">
        <w:t xml:space="preserve"> </w:t>
      </w:r>
      <w:r w:rsidR="00947409">
        <w:t xml:space="preserve">en wensen </w:t>
      </w:r>
      <w:r w:rsidR="001713E2">
        <w:t xml:space="preserve">vanuit </w:t>
      </w:r>
      <w:r w:rsidR="003D729C">
        <w:t xml:space="preserve">de </w:t>
      </w:r>
      <w:r w:rsidR="00D7755B">
        <w:t>ref</w:t>
      </w:r>
      <w:r w:rsidR="001F4BF3">
        <w:t>le</w:t>
      </w:r>
      <w:r w:rsidR="00D7755B">
        <w:t>ctie</w:t>
      </w:r>
      <w:r w:rsidR="00922596">
        <w:t>bijeenkomst</w:t>
      </w:r>
      <w:r w:rsidR="00D7755B">
        <w:t>/</w:t>
      </w:r>
      <w:proofErr w:type="spellStart"/>
      <w:r w:rsidR="00D7755B">
        <w:t>retrospective</w:t>
      </w:r>
      <w:proofErr w:type="spellEnd"/>
      <w:r w:rsidR="00DC4EC7">
        <w:t xml:space="preserve"> en </w:t>
      </w:r>
      <w:r w:rsidR="003D729C">
        <w:t>review</w:t>
      </w:r>
    </w:p>
    <w:p w14:paraId="7085BDA8" w14:textId="3163CCEB" w:rsidR="008D3290" w:rsidRDefault="00DE069E" w:rsidP="001D4210">
      <w:pPr>
        <w:pStyle w:val="Lijstalinea"/>
        <w:numPr>
          <w:ilvl w:val="0"/>
          <w:numId w:val="38"/>
        </w:numPr>
      </w:pPr>
      <w:r>
        <w:t>J</w:t>
      </w:r>
      <w:r w:rsidR="00DF640A">
        <w:t>ouw</w:t>
      </w:r>
      <w:r w:rsidR="008D3290">
        <w:t xml:space="preserve"> testrapp</w:t>
      </w:r>
      <w:r w:rsidR="00D7755B">
        <w:t>o</w:t>
      </w:r>
      <w:r w:rsidR="008D3290">
        <w:t>rt</w:t>
      </w:r>
    </w:p>
    <w:p w14:paraId="12FAED03" w14:textId="4ADFBF4C" w:rsidR="00FF4282" w:rsidRDefault="00FF4282" w:rsidP="001D4210">
      <w:pPr>
        <w:pStyle w:val="Lijstalinea"/>
        <w:numPr>
          <w:ilvl w:val="0"/>
          <w:numId w:val="37"/>
        </w:numPr>
      </w:pPr>
      <w:r>
        <w:t xml:space="preserve">Bespreek </w:t>
      </w:r>
      <w:r w:rsidR="00A56BB4">
        <w:t>je verbetervoorstellen</w:t>
      </w:r>
      <w:r>
        <w:t xml:space="preserve"> met de opdrachtgever</w:t>
      </w:r>
      <w:r w:rsidR="0083024F">
        <w:t xml:space="preserve">, </w:t>
      </w:r>
      <w:r w:rsidR="005F6D26">
        <w:t xml:space="preserve">stem samen </w:t>
      </w:r>
      <w:r w:rsidR="00A97023">
        <w:t xml:space="preserve">de benodigde werkzaamheden </w:t>
      </w:r>
      <w:r w:rsidR="00E11CFC">
        <w:t>af</w:t>
      </w:r>
      <w:r w:rsidR="00A97023">
        <w:t xml:space="preserve"> en </w:t>
      </w:r>
      <w:r w:rsidR="007842DD">
        <w:t>verwerk dit in</w:t>
      </w:r>
      <w:r w:rsidR="00A97023">
        <w:t xml:space="preserve"> een haalbare planning.</w:t>
      </w:r>
    </w:p>
    <w:p w14:paraId="28512DF2" w14:textId="77777777" w:rsidR="00187D4D" w:rsidRPr="00A253B9" w:rsidRDefault="00187D4D" w:rsidP="00A3290D"/>
    <w:p w14:paraId="18A6FECD" w14:textId="3B5E362D" w:rsidR="00091921" w:rsidRPr="00A253B9" w:rsidRDefault="00091921" w:rsidP="00A3290D">
      <w:pPr>
        <w:pStyle w:val="Kop3"/>
      </w:pPr>
      <w:r w:rsidRPr="00A253B9">
        <w:t>Resultaat</w:t>
      </w:r>
    </w:p>
    <w:p w14:paraId="67F22B99" w14:textId="0D77272D" w:rsidR="00CF0B1B" w:rsidRPr="00A253B9" w:rsidRDefault="00CF0B1B" w:rsidP="00A3290D">
      <w:r w:rsidRPr="00A253B9">
        <w:t>Als resultaat van deze opdracht lever je de volgende producten</w:t>
      </w:r>
      <w:r w:rsidR="002C37DD">
        <w:t>/diensten</w:t>
      </w:r>
      <w:r w:rsidR="00EE63D6">
        <w:t xml:space="preserve"> </w:t>
      </w:r>
      <w:r w:rsidRPr="00A253B9">
        <w:t>op.</w:t>
      </w:r>
    </w:p>
    <w:p w14:paraId="0986B029" w14:textId="69D6536B" w:rsidR="009866C8" w:rsidRPr="00A253B9" w:rsidRDefault="009866C8"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866C8" w:rsidRPr="00A253B9" w14:paraId="3878AC00" w14:textId="77777777" w:rsidTr="00B757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0F20BC03" w14:textId="77777777" w:rsidR="009866C8" w:rsidRPr="00A253B9" w:rsidRDefault="009866C8"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75D96B85" w14:textId="77777777" w:rsidR="009866C8" w:rsidRPr="00A253B9" w:rsidRDefault="009866C8"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30FEC281" w14:textId="77777777" w:rsidR="009866C8" w:rsidRPr="00A253B9" w:rsidRDefault="009866C8"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CF0B1B" w:rsidRPr="00A253B9" w14:paraId="75C2C89E" w14:textId="77777777" w:rsidTr="00B757C0">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17841965" w14:textId="27EEBB68" w:rsidR="00CF0B1B" w:rsidRPr="00A253B9" w:rsidRDefault="00270942" w:rsidP="00A3290D">
            <w:r w:rsidRPr="00A253B9">
              <w:t>V</w:t>
            </w:r>
            <w:r w:rsidR="00CF0B1B" w:rsidRPr="00A253B9">
              <w:t>erbetervoorstellen</w:t>
            </w:r>
            <w:r w:rsidR="00300160" w:rsidRPr="00A253B9">
              <w:t xml:space="preserve"> </w:t>
            </w:r>
            <w:r w:rsidR="00CC00B0" w:rsidRPr="00A253B9">
              <w:t>voor het product</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1CEF00A" w14:textId="48AE5F5C" w:rsidR="00CF0B1B" w:rsidRPr="00A253B9" w:rsidRDefault="00D22401" w:rsidP="00A3290D">
            <w:pPr>
              <w:cnfStyle w:val="000000100000" w:firstRow="0" w:lastRow="0" w:firstColumn="0" w:lastColumn="0" w:oddVBand="0" w:evenVBand="0" w:oddHBand="1" w:evenHBand="0" w:firstRowFirstColumn="0" w:firstRowLastColumn="0" w:lastRowFirstColumn="0" w:lastRowLastColumn="0"/>
            </w:pPr>
            <w:r w:rsidRPr="00A253B9">
              <w:t xml:space="preserve">Verslag, video, </w:t>
            </w:r>
            <w:proofErr w:type="spellStart"/>
            <w:r w:rsidRPr="00A253B9">
              <w:t>printscreens</w:t>
            </w:r>
            <w:proofErr w:type="spellEnd"/>
            <w:r w:rsidRPr="00A253B9">
              <w:t>, feedback praktijkbegeleider</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10DFD388" w14:textId="7553FBC3" w:rsidR="00CF0B1B" w:rsidRPr="00A253B9" w:rsidRDefault="00CF0B1B" w:rsidP="00A3290D">
            <w:pPr>
              <w:cnfStyle w:val="000000100000" w:firstRow="0" w:lastRow="0" w:firstColumn="0" w:lastColumn="0" w:oddVBand="0" w:evenVBand="0" w:oddHBand="1" w:evenHBand="0" w:firstRowFirstColumn="0" w:firstRowLastColumn="0" w:lastRowFirstColumn="0" w:lastRowLastColumn="0"/>
            </w:pPr>
          </w:p>
        </w:tc>
      </w:tr>
      <w:tr w:rsidR="00562648" w:rsidRPr="00A253B9" w14:paraId="33163BAC" w14:textId="77777777" w:rsidTr="00B757C0">
        <w:trPr>
          <w:cnfStyle w:val="000000010000" w:firstRow="0" w:lastRow="0" w:firstColumn="0" w:lastColumn="0" w:oddVBand="0" w:evenVBand="0" w:oddHBand="0" w:evenHBand="1"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28668132" w14:textId="0C985E06" w:rsidR="00562648" w:rsidRPr="00A253B9" w:rsidRDefault="00647810" w:rsidP="00A3290D">
            <w:r w:rsidRPr="000A4F3D">
              <w:t>Een</w:t>
            </w:r>
            <w:r w:rsidR="00CA6E0F" w:rsidRPr="000A4F3D">
              <w:t xml:space="preserve"> </w:t>
            </w:r>
            <w:r w:rsidR="00CA6E0F">
              <w:t xml:space="preserve">planning voor de </w:t>
            </w:r>
            <w:r w:rsidR="00191983">
              <w:t xml:space="preserve">afgestemde </w:t>
            </w:r>
            <w:r w:rsidR="00CA6E0F">
              <w:t>werkzaamheden</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7F771C6C" w14:textId="620766E9" w:rsidR="00562648" w:rsidRPr="00A253B9" w:rsidRDefault="006711ED" w:rsidP="00A3290D">
            <w:pPr>
              <w:cnfStyle w:val="000000010000" w:firstRow="0" w:lastRow="0" w:firstColumn="0" w:lastColumn="0" w:oddVBand="0" w:evenVBand="0" w:oddHBand="0" w:evenHBand="1" w:firstRowFirstColumn="0" w:firstRowLastColumn="0" w:lastRowFirstColumn="0" w:lastRowLastColumn="0"/>
            </w:pPr>
            <w:r>
              <w:t>Planning</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178A6375" w14:textId="77777777" w:rsidR="00562648" w:rsidRPr="00A253B9" w:rsidRDefault="00562648" w:rsidP="00A3290D">
            <w:pPr>
              <w:cnfStyle w:val="000000010000" w:firstRow="0" w:lastRow="0" w:firstColumn="0" w:lastColumn="0" w:oddVBand="0" w:evenVBand="0" w:oddHBand="0" w:evenHBand="1" w:firstRowFirstColumn="0" w:firstRowLastColumn="0" w:lastRowFirstColumn="0" w:lastRowLastColumn="0"/>
            </w:pPr>
          </w:p>
        </w:tc>
      </w:tr>
    </w:tbl>
    <w:p w14:paraId="268634A2" w14:textId="77777777" w:rsidR="00752CE4" w:rsidRPr="00A253B9" w:rsidRDefault="00752CE4" w:rsidP="00A3290D">
      <w:r w:rsidRPr="00A253B9">
        <w:br w:type="page"/>
      </w:r>
    </w:p>
    <w:p w14:paraId="177FA666" w14:textId="47968628" w:rsidR="00864038" w:rsidRPr="00A253B9" w:rsidRDefault="00902DEB" w:rsidP="00A3290D">
      <w:pPr>
        <w:pStyle w:val="Kop1"/>
        <w:rPr>
          <w:rFonts w:ascii="Calibri" w:eastAsiaTheme="minorHAnsi" w:hAnsi="Calibri" w:cstheme="minorBidi"/>
          <w:b w:val="0"/>
          <w:color w:val="auto"/>
          <w:sz w:val="22"/>
          <w:szCs w:val="22"/>
        </w:rPr>
      </w:pPr>
      <w:bookmarkStart w:id="9" w:name="_Toc171340673"/>
      <w:r w:rsidRPr="00A253B9">
        <w:lastRenderedPageBreak/>
        <w:t>Opdracht 5</w:t>
      </w:r>
      <w:r w:rsidRPr="001C4453">
        <w:t>:</w:t>
      </w:r>
      <w:r w:rsidR="009B2868" w:rsidRPr="009D15E1">
        <w:t xml:space="preserve"> Samenwerken</w:t>
      </w:r>
      <w:bookmarkEnd w:id="9"/>
    </w:p>
    <w:p w14:paraId="777F3E90" w14:textId="1AD75352" w:rsidR="00555D0B" w:rsidRDefault="00902DEB" w:rsidP="00143D4F">
      <w:r w:rsidRPr="00A253B9">
        <w:t>Je wordt in deze opdracht beoordeeld op het gebied van</w:t>
      </w:r>
      <w:r w:rsidR="00D9405A">
        <w:t xml:space="preserve"> samenwerken</w:t>
      </w:r>
      <w:r w:rsidR="001C4453" w:rsidRPr="00B854B7">
        <w:t>.</w:t>
      </w:r>
      <w:r w:rsidRPr="00B854B7">
        <w:t xml:space="preserve"> </w:t>
      </w:r>
      <w:r w:rsidR="00555D0B">
        <w:t>Je werkt samen volgens een projectmethodiek.</w:t>
      </w:r>
    </w:p>
    <w:p w14:paraId="1C0A1E83" w14:textId="77777777" w:rsidR="00ED2FDF" w:rsidRPr="00A253B9" w:rsidRDefault="00ED2FDF" w:rsidP="00A3290D"/>
    <w:p w14:paraId="14ACABAA" w14:textId="408EC208" w:rsidR="00620C3F" w:rsidRPr="009D15E1" w:rsidRDefault="00F672CD" w:rsidP="00A3290D">
      <w:pPr>
        <w:pStyle w:val="Kop3"/>
      </w:pPr>
      <w:r w:rsidRPr="009D15E1">
        <w:t>Samenwerken</w:t>
      </w:r>
    </w:p>
    <w:p w14:paraId="3CFACA65" w14:textId="1C0962F8" w:rsidR="006116B1" w:rsidRDefault="00A36B1B" w:rsidP="001D4210">
      <w:pPr>
        <w:pStyle w:val="Lijstalinea"/>
        <w:numPr>
          <w:ilvl w:val="0"/>
          <w:numId w:val="8"/>
        </w:numPr>
      </w:pPr>
      <w:r>
        <w:t xml:space="preserve">Toon aan dat je </w:t>
      </w:r>
      <w:r w:rsidR="002B5D3B">
        <w:t xml:space="preserve">hebt </w:t>
      </w:r>
      <w:r w:rsidR="00107024">
        <w:t xml:space="preserve">samengewerkt volgens </w:t>
      </w:r>
      <w:r w:rsidR="00862B5D">
        <w:t>de</w:t>
      </w:r>
      <w:r w:rsidR="002B5D3B">
        <w:t xml:space="preserve"> afgesproken</w:t>
      </w:r>
      <w:r w:rsidR="00107024">
        <w:t xml:space="preserve"> </w:t>
      </w:r>
      <w:r w:rsidR="00B10E91">
        <w:t>projectmethodiek</w:t>
      </w:r>
      <w:r w:rsidR="002D6635">
        <w:t>.</w:t>
      </w:r>
      <w:r w:rsidR="00785688">
        <w:t xml:space="preserve"> </w:t>
      </w:r>
      <w:r w:rsidR="002B5D3B">
        <w:t xml:space="preserve">Denk hierbij aan </w:t>
      </w:r>
      <w:r w:rsidR="005913E0">
        <w:t xml:space="preserve">notulen van </w:t>
      </w:r>
      <w:r w:rsidR="00063068">
        <w:t>overleggen</w:t>
      </w:r>
      <w:r w:rsidR="005913E0">
        <w:t xml:space="preserve">, </w:t>
      </w:r>
      <w:r w:rsidR="0082229D">
        <w:t>projectplan</w:t>
      </w:r>
      <w:r w:rsidR="00876355">
        <w:t>ning</w:t>
      </w:r>
      <w:r w:rsidR="00F20371">
        <w:t>en</w:t>
      </w:r>
      <w:r w:rsidR="00D97AE8">
        <w:t xml:space="preserve"> en</w:t>
      </w:r>
      <w:r w:rsidR="0082229D">
        <w:t xml:space="preserve"> voortgangsrapportages</w:t>
      </w:r>
      <w:r w:rsidR="00D6248E">
        <w:t xml:space="preserve"> </w:t>
      </w:r>
      <w:r w:rsidR="002D6635">
        <w:t>die kenmerkend zijn voor deze projectmethodiek</w:t>
      </w:r>
      <w:r w:rsidR="00241A6B">
        <w:t>.</w:t>
      </w:r>
    </w:p>
    <w:p w14:paraId="385407A6" w14:textId="390651FE" w:rsidR="00D22172" w:rsidRPr="00695B0E" w:rsidRDefault="00D22172" w:rsidP="001D4210">
      <w:pPr>
        <w:pStyle w:val="Lijstalinea"/>
        <w:numPr>
          <w:ilvl w:val="0"/>
          <w:numId w:val="39"/>
        </w:numPr>
      </w:pPr>
      <w:r w:rsidRPr="00695B0E">
        <w:t xml:space="preserve">Plan een </w:t>
      </w:r>
      <w:r w:rsidR="00070DCE">
        <w:t>overleg in</w:t>
      </w:r>
      <w:r w:rsidRPr="00695B0E">
        <w:t xml:space="preserve"> met je projectteam en bespreek daarin </w:t>
      </w:r>
      <w:r w:rsidR="00625F3D" w:rsidRPr="00695B0E">
        <w:t>het volgende</w:t>
      </w:r>
      <w:r w:rsidR="00AC015E">
        <w:t>.</w:t>
      </w:r>
    </w:p>
    <w:p w14:paraId="0AB63556" w14:textId="68D8532C" w:rsidR="00D22172" w:rsidRPr="00695B0E" w:rsidRDefault="00D22172" w:rsidP="001D4210">
      <w:pPr>
        <w:pStyle w:val="Lijstalinea"/>
        <w:numPr>
          <w:ilvl w:val="1"/>
          <w:numId w:val="36"/>
        </w:numPr>
      </w:pPr>
      <w:r w:rsidRPr="00695B0E">
        <w:t>Informeer je teamleden over je eigen werkzaamheden en vraag naar werkzaamheden van anderen</w:t>
      </w:r>
      <w:r w:rsidR="00AC015E">
        <w:t>.</w:t>
      </w:r>
    </w:p>
    <w:p w14:paraId="0B28E968" w14:textId="4B86C144" w:rsidR="00D22172" w:rsidRPr="00695B0E" w:rsidRDefault="00D22172" w:rsidP="001D4210">
      <w:pPr>
        <w:pStyle w:val="Lijstalinea"/>
        <w:numPr>
          <w:ilvl w:val="1"/>
          <w:numId w:val="36"/>
        </w:numPr>
      </w:pPr>
      <w:r w:rsidRPr="00695B0E">
        <w:t>Maak werkafspraken met je teamleden en leg vast hoe je deze afspraken bent nagekomen. Denk bij werkafspraken aan afspraken over de communicatie, verwachtingen binnen het team en richtlijnen voor het gebruik van tools</w:t>
      </w:r>
      <w:r w:rsidR="00AC015E">
        <w:t>.</w:t>
      </w:r>
    </w:p>
    <w:p w14:paraId="3B8EE0FF" w14:textId="296BACF5" w:rsidR="00D22172" w:rsidRPr="00695B0E" w:rsidRDefault="00D22172" w:rsidP="001D4210">
      <w:pPr>
        <w:pStyle w:val="Lijstalinea"/>
        <w:numPr>
          <w:ilvl w:val="1"/>
          <w:numId w:val="36"/>
        </w:numPr>
      </w:pPr>
      <w:r w:rsidRPr="00695B0E">
        <w:t>Geef constructieve feedback over het werk of de inbreng van anderen en leg vast hoe dit is gegaan</w:t>
      </w:r>
      <w:r w:rsidR="00AC015E">
        <w:t>.</w:t>
      </w:r>
    </w:p>
    <w:p w14:paraId="735A6289" w14:textId="7FAA05BD" w:rsidR="00D22172" w:rsidRPr="00695B0E" w:rsidRDefault="00D22172" w:rsidP="001D4210">
      <w:pPr>
        <w:pStyle w:val="Lijstalinea"/>
        <w:numPr>
          <w:ilvl w:val="1"/>
          <w:numId w:val="36"/>
        </w:numPr>
      </w:pPr>
      <w:r w:rsidRPr="00695B0E">
        <w:t xml:space="preserve">Vraag feedback aan je leidinggevende, collega's en/of het projectteam. Reageer op de feedback en leg vast </w:t>
      </w:r>
      <w:r w:rsidR="00B12C5B" w:rsidRPr="00695B0E">
        <w:t>wat je met de feedback hebt gedaan.</w:t>
      </w:r>
    </w:p>
    <w:p w14:paraId="5A04FA3F" w14:textId="77777777" w:rsidR="00902DEB" w:rsidRPr="00A253B9" w:rsidRDefault="00902DEB" w:rsidP="00A3290D"/>
    <w:p w14:paraId="0C011862" w14:textId="77777777" w:rsidR="00902DEB" w:rsidRPr="00A253B9" w:rsidRDefault="00902DEB" w:rsidP="00A3290D">
      <w:pPr>
        <w:pStyle w:val="Kop3"/>
      </w:pPr>
      <w:r w:rsidRPr="00A253B9">
        <w:t>Resultaat</w:t>
      </w:r>
    </w:p>
    <w:p w14:paraId="26C6F042" w14:textId="13DBC0A9" w:rsidR="00315A53" w:rsidRPr="00A253B9" w:rsidRDefault="00902DEB" w:rsidP="00A3290D">
      <w:r w:rsidRPr="00A253B9">
        <w:t>Als resultaat van deze opdracht lever je de volgende producten</w:t>
      </w:r>
      <w:r w:rsidR="0078558C">
        <w:t>/diensten</w:t>
      </w:r>
      <w:r w:rsidR="00A3035F">
        <w:t xml:space="preserve"> </w:t>
      </w:r>
      <w:r w:rsidRPr="00A253B9">
        <w:t>op.</w:t>
      </w:r>
    </w:p>
    <w:p w14:paraId="29BB6F42" w14:textId="13C279CA" w:rsidR="00902DEB" w:rsidRPr="00A253B9" w:rsidRDefault="00902DEB"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02DEB" w:rsidRPr="00A253B9" w14:paraId="01346D75"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6A7EF7A" w14:textId="77777777" w:rsidR="00902DEB" w:rsidRPr="00A253B9" w:rsidRDefault="00902DEB"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439ACD26" w14:textId="77777777" w:rsidR="00902DEB" w:rsidRPr="00A253B9" w:rsidRDefault="00902DE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24BCFCA1" w14:textId="77777777" w:rsidR="00902DEB" w:rsidRPr="00A253B9" w:rsidRDefault="00902DE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0E1B31" w:rsidRPr="00A253B9" w14:paraId="64827327" w14:textId="77777777" w:rsidTr="00B37E6A">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5357C11F" w14:textId="47CF4582" w:rsidR="000E1B31" w:rsidRPr="00A253B9" w:rsidRDefault="00225000" w:rsidP="00A3290D">
            <w:r>
              <w:t xml:space="preserve">Minimaal </w:t>
            </w:r>
            <w:r w:rsidR="00BA7C02" w:rsidRPr="00141168">
              <w:rPr>
                <w:u w:val="single"/>
              </w:rPr>
              <w:t>drie</w:t>
            </w:r>
            <w:r w:rsidRPr="003E4E92">
              <w:t xml:space="preserve"> </w:t>
            </w:r>
            <w:r w:rsidR="007A595D">
              <w:t xml:space="preserve">verschillende </w:t>
            </w:r>
            <w:r w:rsidR="00002888">
              <w:t>bewij</w:t>
            </w:r>
            <w:r w:rsidR="00556F1E">
              <w:t>sstukken</w:t>
            </w:r>
            <w:r w:rsidR="00002888">
              <w:t xml:space="preserve"> kenmerkend voor </w:t>
            </w:r>
            <w:r w:rsidR="003C74F1">
              <w:t>de gekozen</w:t>
            </w:r>
            <w:r w:rsidR="00D65309">
              <w:t xml:space="preserve"> projectmethodiek</w:t>
            </w:r>
          </w:p>
        </w:tc>
        <w:tc>
          <w:tcPr>
            <w:tcW w:w="1667" w:type="pct"/>
            <w:tcBorders>
              <w:top w:val="single" w:sz="4" w:space="0" w:color="56355B" w:themeColor="text2"/>
              <w:left w:val="single" w:sz="4" w:space="0" w:color="56355B" w:themeColor="text2"/>
              <w:right w:val="single" w:sz="4" w:space="0" w:color="56355B" w:themeColor="text2"/>
            </w:tcBorders>
            <w:hideMark/>
          </w:tcPr>
          <w:p w14:paraId="6898B520" w14:textId="31282EBA" w:rsidR="000E1B31" w:rsidRPr="00A253B9" w:rsidRDefault="00F60857" w:rsidP="00A3290D">
            <w:pPr>
              <w:cnfStyle w:val="000000100000" w:firstRow="0" w:lastRow="0" w:firstColumn="0" w:lastColumn="0" w:oddVBand="0" w:evenVBand="0" w:oddHBand="1" w:evenHBand="0" w:firstRowFirstColumn="0" w:firstRowLastColumn="0" w:lastRowFirstColumn="0" w:lastRowLastColumn="0"/>
            </w:pPr>
            <w:r>
              <w:t>Video</w:t>
            </w:r>
            <w:r w:rsidR="007E1902">
              <w:t xml:space="preserve"> van een </w:t>
            </w:r>
            <w:r w:rsidR="001F1A2D">
              <w:t>overleg</w:t>
            </w:r>
            <w:r w:rsidR="004556B7">
              <w:t xml:space="preserve">, </w:t>
            </w:r>
            <w:proofErr w:type="spellStart"/>
            <w:r w:rsidR="004556B7">
              <w:t>printscreen</w:t>
            </w:r>
            <w:r w:rsidR="00126D2D">
              <w:t>s</w:t>
            </w:r>
            <w:proofErr w:type="spellEnd"/>
            <w:r w:rsidR="00126D2D">
              <w:t xml:space="preserve">, </w:t>
            </w:r>
            <w:r w:rsidR="00D14AB3">
              <w:t>verslagen</w:t>
            </w:r>
            <w:r w:rsidR="00D14AB3" w:rsidRPr="00A253B9" w:rsidDel="00D65309">
              <w:t xml:space="preserve"> </w:t>
            </w:r>
            <w:r w:rsidR="00126D2D">
              <w:t>en documenten</w:t>
            </w:r>
          </w:p>
        </w:tc>
        <w:tc>
          <w:tcPr>
            <w:tcW w:w="1666" w:type="pct"/>
            <w:tcBorders>
              <w:top w:val="single" w:sz="4" w:space="0" w:color="56355B" w:themeColor="text2"/>
              <w:left w:val="single" w:sz="4" w:space="0" w:color="56355B" w:themeColor="text2"/>
              <w:right w:val="single" w:sz="4" w:space="0" w:color="56355B" w:themeColor="text2"/>
            </w:tcBorders>
          </w:tcPr>
          <w:p w14:paraId="0A6F2245" w14:textId="772F5FDD" w:rsidR="000E1B31" w:rsidRPr="00A253B9" w:rsidRDefault="000E1B31" w:rsidP="00A3290D">
            <w:pPr>
              <w:cnfStyle w:val="000000100000" w:firstRow="0" w:lastRow="0" w:firstColumn="0" w:lastColumn="0" w:oddVBand="0" w:evenVBand="0" w:oddHBand="1" w:evenHBand="0" w:firstRowFirstColumn="0" w:firstRowLastColumn="0" w:lastRowFirstColumn="0" w:lastRowLastColumn="0"/>
            </w:pPr>
          </w:p>
        </w:tc>
      </w:tr>
      <w:tr w:rsidR="00A02D84" w:rsidRPr="00A253B9" w14:paraId="5ECF77E0" w14:textId="77777777" w:rsidTr="00B37E6A">
        <w:trPr>
          <w:cnfStyle w:val="000000010000" w:firstRow="0" w:lastRow="0" w:firstColumn="0" w:lastColumn="0" w:oddVBand="0" w:evenVBand="0" w:oddHBand="0" w:evenHBand="1"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705FAAF0" w14:textId="75AA5714" w:rsidR="00A02D84" w:rsidRDefault="00A02D84" w:rsidP="00A02D84">
            <w:r w:rsidRPr="00A253B9">
              <w:t>Een document met</w:t>
            </w:r>
            <w:r>
              <w:t xml:space="preserve"> </w:t>
            </w:r>
            <w:r w:rsidRPr="00A253B9">
              <w:t xml:space="preserve">gemaakte </w:t>
            </w:r>
            <w:r>
              <w:t>werk</w:t>
            </w:r>
            <w:r w:rsidRPr="00A253B9">
              <w:t>afspraken</w:t>
            </w:r>
            <w:r>
              <w:t xml:space="preserve"> en een toelichting op hoe je de afspraken bent nagekomen</w:t>
            </w:r>
          </w:p>
        </w:tc>
        <w:tc>
          <w:tcPr>
            <w:tcW w:w="1667" w:type="pct"/>
            <w:tcBorders>
              <w:top w:val="single" w:sz="4" w:space="0" w:color="56355B" w:themeColor="text2"/>
              <w:left w:val="single" w:sz="4" w:space="0" w:color="56355B" w:themeColor="text2"/>
              <w:right w:val="single" w:sz="4" w:space="0" w:color="56355B" w:themeColor="text2"/>
            </w:tcBorders>
          </w:tcPr>
          <w:p w14:paraId="212DA935" w14:textId="680E1F1E" w:rsidR="00A02D84" w:rsidRDefault="00A02D84" w:rsidP="00A02D84">
            <w:pPr>
              <w:cnfStyle w:val="000000010000" w:firstRow="0" w:lastRow="0" w:firstColumn="0" w:lastColumn="0" w:oddVBand="0" w:evenVBand="0" w:oddHBand="0" w:evenHBand="1" w:firstRowFirstColumn="0" w:firstRowLastColumn="0" w:lastRowFirstColumn="0" w:lastRowLastColumn="0"/>
            </w:pPr>
            <w:r w:rsidRPr="00A253B9">
              <w:t>Verslag</w:t>
            </w:r>
          </w:p>
        </w:tc>
        <w:tc>
          <w:tcPr>
            <w:tcW w:w="1666" w:type="pct"/>
            <w:tcBorders>
              <w:top w:val="single" w:sz="4" w:space="0" w:color="56355B" w:themeColor="text2"/>
              <w:left w:val="single" w:sz="4" w:space="0" w:color="56355B" w:themeColor="text2"/>
              <w:right w:val="single" w:sz="4" w:space="0" w:color="56355B" w:themeColor="text2"/>
            </w:tcBorders>
          </w:tcPr>
          <w:p w14:paraId="6FC11F02" w14:textId="77777777" w:rsidR="00A02D84" w:rsidRPr="00A253B9" w:rsidRDefault="00A02D84" w:rsidP="00A02D84">
            <w:pPr>
              <w:cnfStyle w:val="000000010000" w:firstRow="0" w:lastRow="0" w:firstColumn="0" w:lastColumn="0" w:oddVBand="0" w:evenVBand="0" w:oddHBand="0" w:evenHBand="1" w:firstRowFirstColumn="0" w:firstRowLastColumn="0" w:lastRowFirstColumn="0" w:lastRowLastColumn="0"/>
            </w:pPr>
          </w:p>
        </w:tc>
      </w:tr>
      <w:tr w:rsidR="00A02D84" w:rsidRPr="00A253B9" w14:paraId="011E10B4" w14:textId="77777777" w:rsidTr="00B37E6A">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5E8E4849" w14:textId="50DDC8D9" w:rsidR="00A02D84" w:rsidRDefault="00A02D84" w:rsidP="00A02D84">
            <w:r w:rsidRPr="00A253B9">
              <w:t xml:space="preserve">Een video van een </w:t>
            </w:r>
            <w:r w:rsidR="001F1A2D">
              <w:t>overleg</w:t>
            </w:r>
            <w:r>
              <w:t xml:space="preserve"> o</w:t>
            </w:r>
            <w:r w:rsidRPr="00A253B9">
              <w:t xml:space="preserve">f </w:t>
            </w:r>
          </w:p>
          <w:p w14:paraId="60D6D650" w14:textId="092BCAC7" w:rsidR="00A02D84" w:rsidRDefault="00A02D84" w:rsidP="00A02D84">
            <w:r>
              <w:t xml:space="preserve">aantekeningen van een beoordelaar die aanwezig </w:t>
            </w:r>
            <w:r w:rsidR="00224E38">
              <w:t>wa</w:t>
            </w:r>
            <w:r>
              <w:t xml:space="preserve">s bij </w:t>
            </w:r>
            <w:r w:rsidR="00DF7286">
              <w:t>het</w:t>
            </w:r>
            <w:r>
              <w:t xml:space="preserve"> </w:t>
            </w:r>
            <w:r w:rsidR="001F1A2D">
              <w:t>overleg</w:t>
            </w:r>
            <w:r w:rsidR="00EA57C3">
              <w:t>,</w:t>
            </w:r>
            <w:r>
              <w:t xml:space="preserve"> </w:t>
            </w:r>
            <w:r w:rsidR="00D851A0">
              <w:t xml:space="preserve">waaruit blijkt </w:t>
            </w:r>
            <w:r w:rsidR="003674A4">
              <w:t>of je het volgende hebt gedaan.</w:t>
            </w:r>
          </w:p>
          <w:p w14:paraId="5C0DA1CD" w14:textId="184503E6" w:rsidR="00A02D84" w:rsidRDefault="00C30B71" w:rsidP="001D4210">
            <w:pPr>
              <w:pStyle w:val="Lijstalinea"/>
              <w:numPr>
                <w:ilvl w:val="0"/>
                <w:numId w:val="28"/>
              </w:numPr>
              <w:ind w:left="589"/>
            </w:pPr>
            <w:r>
              <w:t>I</w:t>
            </w:r>
            <w:r w:rsidR="00A02D84">
              <w:t>nform</w:t>
            </w:r>
            <w:r w:rsidR="003674A4">
              <w:t>eren</w:t>
            </w:r>
            <w:r w:rsidR="00A02D84">
              <w:t xml:space="preserve"> over eigen werkzaamheden en vragen naar werkzaamheden van anderen</w:t>
            </w:r>
          </w:p>
          <w:p w14:paraId="214B717F" w14:textId="4FB9B535" w:rsidR="00A02D84" w:rsidRDefault="00C30B71" w:rsidP="001D4210">
            <w:pPr>
              <w:pStyle w:val="Lijstalinea"/>
              <w:numPr>
                <w:ilvl w:val="0"/>
                <w:numId w:val="28"/>
              </w:numPr>
              <w:ind w:left="589"/>
            </w:pPr>
            <w:r>
              <w:t>F</w:t>
            </w:r>
            <w:r w:rsidR="00A02D84">
              <w:t>eedback geven</w:t>
            </w:r>
          </w:p>
          <w:p w14:paraId="41765903" w14:textId="47F0B237" w:rsidR="00A02D84" w:rsidRPr="00A253B9" w:rsidRDefault="00C30B71" w:rsidP="001D4210">
            <w:pPr>
              <w:pStyle w:val="Lijstalinea"/>
              <w:numPr>
                <w:ilvl w:val="0"/>
                <w:numId w:val="28"/>
              </w:numPr>
              <w:ind w:left="589"/>
            </w:pPr>
            <w:r>
              <w:t>F</w:t>
            </w:r>
            <w:r w:rsidR="00A02D84">
              <w:t>eedback ontvangen</w:t>
            </w:r>
          </w:p>
        </w:tc>
        <w:tc>
          <w:tcPr>
            <w:tcW w:w="1667" w:type="pct"/>
            <w:tcBorders>
              <w:top w:val="single" w:sz="4" w:space="0" w:color="56355B" w:themeColor="text2"/>
              <w:left w:val="single" w:sz="4" w:space="0" w:color="56355B" w:themeColor="text2"/>
              <w:right w:val="single" w:sz="4" w:space="0" w:color="56355B" w:themeColor="text2"/>
            </w:tcBorders>
          </w:tcPr>
          <w:p w14:paraId="74418D65" w14:textId="7B620E9A" w:rsidR="00A02D84" w:rsidRPr="00A253B9" w:rsidRDefault="00A02D84" w:rsidP="00A02D84">
            <w:pPr>
              <w:cnfStyle w:val="000000100000" w:firstRow="0" w:lastRow="0" w:firstColumn="0" w:lastColumn="0" w:oddVBand="0" w:evenVBand="0" w:oddHBand="1" w:evenHBand="0" w:firstRowFirstColumn="0" w:firstRowLastColumn="0" w:lastRowFirstColumn="0" w:lastRowLastColumn="0"/>
            </w:pPr>
            <w:r>
              <w:t xml:space="preserve">Video, </w:t>
            </w:r>
            <w:r w:rsidR="003B5289" w:rsidRPr="00A253B9">
              <w:t xml:space="preserve">observatie </w:t>
            </w:r>
            <w:r w:rsidR="003B5289">
              <w:t>en aantekeningen beoordelaar</w:t>
            </w:r>
          </w:p>
        </w:tc>
        <w:tc>
          <w:tcPr>
            <w:tcW w:w="1666" w:type="pct"/>
            <w:tcBorders>
              <w:top w:val="single" w:sz="4" w:space="0" w:color="56355B" w:themeColor="text2"/>
              <w:left w:val="single" w:sz="4" w:space="0" w:color="56355B" w:themeColor="text2"/>
              <w:right w:val="single" w:sz="4" w:space="0" w:color="56355B" w:themeColor="text2"/>
            </w:tcBorders>
          </w:tcPr>
          <w:p w14:paraId="11DA5C92" w14:textId="77777777" w:rsidR="00A02D84" w:rsidRPr="00A253B9" w:rsidRDefault="00A02D84" w:rsidP="00A02D84">
            <w:pPr>
              <w:cnfStyle w:val="000000100000" w:firstRow="0" w:lastRow="0" w:firstColumn="0" w:lastColumn="0" w:oddVBand="0" w:evenVBand="0" w:oddHBand="1" w:evenHBand="0" w:firstRowFirstColumn="0" w:firstRowLastColumn="0" w:lastRowFirstColumn="0" w:lastRowLastColumn="0"/>
            </w:pPr>
          </w:p>
        </w:tc>
      </w:tr>
    </w:tbl>
    <w:p w14:paraId="63CFF35E" w14:textId="14D7CDC1" w:rsidR="00EF438E" w:rsidRPr="00A253B9" w:rsidRDefault="00E10152" w:rsidP="00A3290D">
      <w:pPr>
        <w:pStyle w:val="Kop1"/>
      </w:pPr>
      <w:bookmarkStart w:id="10" w:name="_Toc171340674"/>
      <w:r w:rsidRPr="00A253B9">
        <w:lastRenderedPageBreak/>
        <w:t xml:space="preserve">Opdracht </w:t>
      </w:r>
      <w:r w:rsidR="00902DEB" w:rsidRPr="00A253B9">
        <w:t>6</w:t>
      </w:r>
      <w:r w:rsidR="004A0020" w:rsidRPr="00A253B9">
        <w:t xml:space="preserve">: </w:t>
      </w:r>
      <w:r w:rsidR="006A71B3">
        <w:t>Presenteren</w:t>
      </w:r>
      <w:bookmarkEnd w:id="10"/>
    </w:p>
    <w:p w14:paraId="700AEF1D" w14:textId="77777777" w:rsidR="00315A53" w:rsidRPr="00A253B9" w:rsidRDefault="004A0020" w:rsidP="00A3290D">
      <w:r w:rsidRPr="00A253B9">
        <w:t xml:space="preserve">Je wordt in </w:t>
      </w:r>
      <w:r w:rsidR="003F2092" w:rsidRPr="00A253B9">
        <w:t>deze opdracht</w:t>
      </w:r>
      <w:r w:rsidRPr="00A253B9">
        <w:t xml:space="preserve"> beoordeel</w:t>
      </w:r>
      <w:r w:rsidR="003F2092" w:rsidRPr="00A253B9">
        <w:t>d</w:t>
      </w:r>
      <w:r w:rsidRPr="00A253B9">
        <w:t xml:space="preserve"> op het gebied van </w:t>
      </w:r>
      <w:r w:rsidR="003F2092" w:rsidRPr="00A253B9">
        <w:t>presenteren</w:t>
      </w:r>
      <w:r w:rsidR="00481047" w:rsidRPr="00A253B9">
        <w:t>.</w:t>
      </w:r>
    </w:p>
    <w:p w14:paraId="412A9B56" w14:textId="47C1C763" w:rsidR="004A0020" w:rsidRPr="00A253B9" w:rsidRDefault="004A0020" w:rsidP="00A3290D"/>
    <w:p w14:paraId="1A9602A5" w14:textId="49A5E279" w:rsidR="004A0020" w:rsidRPr="00A253B9" w:rsidRDefault="007517FB" w:rsidP="00A3290D">
      <w:pPr>
        <w:pStyle w:val="Kop3"/>
      </w:pPr>
      <w:r>
        <w:t>Presenteren</w:t>
      </w:r>
    </w:p>
    <w:p w14:paraId="07F02399" w14:textId="0D04CB00" w:rsidR="004A0020" w:rsidRPr="00A253B9" w:rsidRDefault="004A72ED" w:rsidP="001D4210">
      <w:pPr>
        <w:pStyle w:val="Lijstalinea"/>
        <w:numPr>
          <w:ilvl w:val="0"/>
          <w:numId w:val="9"/>
        </w:numPr>
      </w:pPr>
      <w:r>
        <w:t>Presenteer het opgeleverde product.</w:t>
      </w:r>
    </w:p>
    <w:p w14:paraId="24E41D41" w14:textId="54F5C670" w:rsidR="00192F3F" w:rsidRPr="00F220F4" w:rsidRDefault="004A0020" w:rsidP="001D4210">
      <w:pPr>
        <w:pStyle w:val="Lijstalinea"/>
        <w:numPr>
          <w:ilvl w:val="0"/>
          <w:numId w:val="10"/>
        </w:numPr>
      </w:pPr>
      <w:r w:rsidRPr="00A253B9">
        <w:t>Houd een demo of een presentatie</w:t>
      </w:r>
      <w:r w:rsidR="00192F3F" w:rsidRPr="00A253B9">
        <w:t xml:space="preserve"> waarin je </w:t>
      </w:r>
      <w:r w:rsidR="00482578" w:rsidRPr="00A253B9">
        <w:t xml:space="preserve">de door </w:t>
      </w:r>
      <w:r w:rsidR="00192F3F" w:rsidRPr="00A253B9">
        <w:t xml:space="preserve">jou gerealiseerde </w:t>
      </w:r>
      <w:r w:rsidR="000D5443">
        <w:t xml:space="preserve">user </w:t>
      </w:r>
      <w:proofErr w:type="spellStart"/>
      <w:r w:rsidR="000D5443">
        <w:t>stories</w:t>
      </w:r>
      <w:proofErr w:type="spellEnd"/>
      <w:r w:rsidR="000D5443">
        <w:t xml:space="preserve"> (functionaliteiten)</w:t>
      </w:r>
      <w:r w:rsidR="000D5443" w:rsidRPr="00A253B9">
        <w:t xml:space="preserve"> </w:t>
      </w:r>
      <w:r w:rsidR="00192F3F" w:rsidRPr="00A253B9">
        <w:t>presenteert</w:t>
      </w:r>
      <w:r w:rsidR="00EF2000">
        <w:t>.</w:t>
      </w:r>
    </w:p>
    <w:p w14:paraId="0C5DD756" w14:textId="416117DF" w:rsidR="008E30A7" w:rsidRPr="00F220F4" w:rsidRDefault="008E30A7" w:rsidP="001D4210">
      <w:pPr>
        <w:pStyle w:val="Lijstalinea"/>
        <w:numPr>
          <w:ilvl w:val="0"/>
          <w:numId w:val="10"/>
        </w:numPr>
      </w:pPr>
      <w:r w:rsidRPr="00F220F4">
        <w:t>Zorg</w:t>
      </w:r>
      <w:r w:rsidR="0029527F" w:rsidRPr="00F220F4">
        <w:t xml:space="preserve"> ervoor</w:t>
      </w:r>
      <w:r w:rsidRPr="00F220F4">
        <w:t xml:space="preserve"> dat de </w:t>
      </w:r>
      <w:r w:rsidR="00E56797" w:rsidRPr="00F220F4">
        <w:t>toehoorders</w:t>
      </w:r>
      <w:r w:rsidRPr="00F220F4">
        <w:t xml:space="preserve"> goed zijn </w:t>
      </w:r>
      <w:r w:rsidR="00B462FF" w:rsidRPr="00F220F4">
        <w:t>geïnformeerd</w:t>
      </w:r>
      <w:r w:rsidRPr="00F220F4">
        <w:t xml:space="preserve"> en </w:t>
      </w:r>
      <w:r w:rsidR="00B462FF" w:rsidRPr="00F220F4">
        <w:t>controleer dit</w:t>
      </w:r>
      <w:r w:rsidR="00EE3340" w:rsidRPr="00F220F4">
        <w:t xml:space="preserve"> door bijvoorbeeld vragen te stellen</w:t>
      </w:r>
      <w:r w:rsidR="00EF2000" w:rsidRPr="00F220F4">
        <w:t>.</w:t>
      </w:r>
    </w:p>
    <w:p w14:paraId="28A23AF8" w14:textId="05F89522" w:rsidR="007413F1" w:rsidRPr="00A253B9" w:rsidRDefault="00E56797" w:rsidP="001D4210">
      <w:pPr>
        <w:pStyle w:val="Lijstalinea"/>
        <w:numPr>
          <w:ilvl w:val="0"/>
          <w:numId w:val="10"/>
        </w:numPr>
      </w:pPr>
      <w:r>
        <w:t xml:space="preserve">Beantwoord de vragen van de </w:t>
      </w:r>
      <w:r w:rsidR="00654502">
        <w:t>toehoorders</w:t>
      </w:r>
      <w:r w:rsidR="009F083E">
        <w:t xml:space="preserve"> met </w:t>
      </w:r>
      <w:r w:rsidR="00694DFB">
        <w:t xml:space="preserve">een </w:t>
      </w:r>
      <w:r w:rsidR="009F083E">
        <w:t>duidelijke onderbouwing</w:t>
      </w:r>
      <w:r w:rsidR="00F86312">
        <w:t>.</w:t>
      </w:r>
    </w:p>
    <w:p w14:paraId="28DB56E0" w14:textId="77777777" w:rsidR="004A0020" w:rsidRPr="00A253B9" w:rsidRDefault="004A0020" w:rsidP="00A3290D"/>
    <w:p w14:paraId="0A2124D2" w14:textId="77777777" w:rsidR="004A0020" w:rsidRPr="00A253B9" w:rsidRDefault="004A0020" w:rsidP="00A3290D">
      <w:pPr>
        <w:pStyle w:val="Kop3"/>
      </w:pPr>
      <w:r w:rsidRPr="00A253B9">
        <w:t>Resultaat</w:t>
      </w:r>
    </w:p>
    <w:p w14:paraId="348E4FBA" w14:textId="31B5E0EA" w:rsidR="004A0020" w:rsidRPr="00A253B9" w:rsidRDefault="009C79CA" w:rsidP="00A3290D">
      <w:r w:rsidRPr="00A253B9">
        <w:t>Als resultaat van deze opdracht lever je de volgende producten</w:t>
      </w:r>
      <w:r w:rsidR="0078558C">
        <w:t>/diensten</w:t>
      </w:r>
      <w:r w:rsidR="00A3035F">
        <w:t xml:space="preserve"> </w:t>
      </w:r>
      <w:r w:rsidRPr="00A253B9">
        <w:t>op.</w:t>
      </w:r>
    </w:p>
    <w:p w14:paraId="4823A8A0" w14:textId="2B34C175" w:rsidR="004A0020" w:rsidRPr="00A253B9" w:rsidRDefault="004A0020" w:rsidP="00356ED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2845"/>
        <w:gridCol w:w="3103"/>
        <w:gridCol w:w="3114"/>
      </w:tblGrid>
      <w:tr w:rsidR="006C4934" w:rsidRPr="00A253B9" w14:paraId="35392AAF" w14:textId="77777777" w:rsidTr="008E1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7A335BCD" w14:textId="77777777" w:rsidR="009C79CA" w:rsidRPr="00A253B9" w:rsidRDefault="009C79CA" w:rsidP="00A3290D">
            <w:pPr>
              <w:rPr>
                <w:b/>
                <w:color w:val="FFFFFF" w:themeColor="background1"/>
              </w:rPr>
            </w:pPr>
            <w:r w:rsidRPr="00A253B9">
              <w:rPr>
                <w:b/>
                <w:color w:val="FFFFFF" w:themeColor="background1"/>
              </w:rPr>
              <w:t>Resultaat</w:t>
            </w:r>
          </w:p>
        </w:tc>
        <w:tc>
          <w:tcPr>
            <w:tcW w:w="1712"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1F55CCFF" w14:textId="77777777" w:rsidR="009C79CA" w:rsidRPr="00A253B9" w:rsidRDefault="009C79CA"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718"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39A6207D" w14:textId="77777777" w:rsidR="009C79CA" w:rsidRPr="00A253B9" w:rsidRDefault="009C79CA"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8E1944" w:rsidRPr="00A253B9" w14:paraId="6A9BEE81" w14:textId="77777777" w:rsidTr="009D15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70" w:type="pct"/>
            <w:tcBorders>
              <w:left w:val="single" w:sz="4" w:space="0" w:color="56355B" w:themeColor="text2"/>
              <w:right w:val="single" w:sz="4" w:space="0" w:color="56355B" w:themeColor="text2"/>
            </w:tcBorders>
          </w:tcPr>
          <w:p w14:paraId="16129406" w14:textId="09DF9733" w:rsidR="009B0114" w:rsidRDefault="009B0114" w:rsidP="009D15E1">
            <w:r>
              <w:t>Een video van een demo of presentatie</w:t>
            </w:r>
            <w:r w:rsidR="00090E2A">
              <w:t>,</w:t>
            </w:r>
            <w:r>
              <w:t xml:space="preserve"> of aantekeningen van een beoordelaar die aanwezig </w:t>
            </w:r>
            <w:r w:rsidR="005E371F">
              <w:t>wa</w:t>
            </w:r>
            <w:r>
              <w:t>s bij de demo of presentatie</w:t>
            </w:r>
            <w:r w:rsidR="00090E2A">
              <w:t>,</w:t>
            </w:r>
            <w:r>
              <w:t xml:space="preserve"> met daarin</w:t>
            </w:r>
            <w:r w:rsidR="002B7D89">
              <w:t xml:space="preserve"> het volgende.</w:t>
            </w:r>
          </w:p>
          <w:p w14:paraId="61C57555" w14:textId="5BDA2E4E" w:rsidR="009B0114" w:rsidRDefault="002B7D89" w:rsidP="001D4210">
            <w:pPr>
              <w:pStyle w:val="Lijstalinea"/>
              <w:numPr>
                <w:ilvl w:val="0"/>
                <w:numId w:val="31"/>
              </w:numPr>
            </w:pPr>
            <w:r>
              <w:t>D</w:t>
            </w:r>
            <w:r w:rsidR="009B0114">
              <w:t>e presentatie</w:t>
            </w:r>
          </w:p>
          <w:p w14:paraId="6F331ED5" w14:textId="55526FC8" w:rsidR="009B0114" w:rsidRPr="002100E1" w:rsidRDefault="002B7D89" w:rsidP="001D4210">
            <w:pPr>
              <w:pStyle w:val="Lijstalinea"/>
              <w:numPr>
                <w:ilvl w:val="0"/>
                <w:numId w:val="31"/>
              </w:numPr>
            </w:pPr>
            <w:r>
              <w:t>D</w:t>
            </w:r>
            <w:r w:rsidR="009B0114" w:rsidRPr="00F220F4">
              <w:t xml:space="preserve">e </w:t>
            </w:r>
            <w:r w:rsidR="008B20DA" w:rsidRPr="00F220F4">
              <w:t>gestelde vragen om te controleren</w:t>
            </w:r>
            <w:r w:rsidR="009B0114" w:rsidRPr="00F220F4">
              <w:t xml:space="preserve"> of </w:t>
            </w:r>
            <w:r w:rsidR="009B0114" w:rsidRPr="002100E1">
              <w:t>de toeh</w:t>
            </w:r>
            <w:r w:rsidR="009B0114">
              <w:t>oorders goed geïnformeerd zijn</w:t>
            </w:r>
            <w:r w:rsidR="00300221">
              <w:t>.</w:t>
            </w:r>
          </w:p>
          <w:p w14:paraId="31233E96" w14:textId="0AD745FC" w:rsidR="009C79CA" w:rsidRPr="00A253B9" w:rsidRDefault="002B7D89" w:rsidP="00A3290D">
            <w:pPr>
              <w:pStyle w:val="Lijstalinea"/>
              <w:numPr>
                <w:ilvl w:val="0"/>
                <w:numId w:val="31"/>
              </w:numPr>
            </w:pPr>
            <w:r>
              <w:t>H</w:t>
            </w:r>
            <w:r w:rsidR="009B0114">
              <w:t>et beantwoorden van vragen van toehoorders</w:t>
            </w:r>
          </w:p>
        </w:tc>
        <w:tc>
          <w:tcPr>
            <w:tcW w:w="1712" w:type="pct"/>
            <w:tcBorders>
              <w:top w:val="single" w:sz="4" w:space="0" w:color="auto"/>
              <w:left w:val="single" w:sz="4" w:space="0" w:color="56355B" w:themeColor="text2"/>
              <w:bottom w:val="single" w:sz="4" w:space="0" w:color="auto"/>
              <w:right w:val="single" w:sz="4" w:space="0" w:color="56355B" w:themeColor="text2"/>
            </w:tcBorders>
          </w:tcPr>
          <w:p w14:paraId="3024CB46" w14:textId="05C9C804" w:rsidR="009C79CA" w:rsidRPr="00A253B9" w:rsidRDefault="003A19FC" w:rsidP="00A3290D">
            <w:pPr>
              <w:cnfStyle w:val="000000100000" w:firstRow="0" w:lastRow="0" w:firstColumn="0" w:lastColumn="0" w:oddVBand="0" w:evenVBand="0" w:oddHBand="1" w:evenHBand="0" w:firstRowFirstColumn="0" w:firstRowLastColumn="0" w:lastRowFirstColumn="0" w:lastRowLastColumn="0"/>
            </w:pPr>
            <w:r w:rsidRPr="00A253B9">
              <w:t xml:space="preserve">Video, observatie </w:t>
            </w:r>
            <w:r w:rsidR="008E1944">
              <w:t xml:space="preserve">en aantekeningen </w:t>
            </w:r>
            <w:r w:rsidR="00CB50A8">
              <w:t>beoordelaar</w:t>
            </w:r>
          </w:p>
        </w:tc>
        <w:tc>
          <w:tcPr>
            <w:tcW w:w="1718" w:type="pct"/>
            <w:tcBorders>
              <w:top w:val="single" w:sz="4" w:space="0" w:color="auto"/>
              <w:left w:val="single" w:sz="4" w:space="0" w:color="56355B" w:themeColor="text2"/>
              <w:bottom w:val="single" w:sz="4" w:space="0" w:color="auto"/>
              <w:right w:val="single" w:sz="4" w:space="0" w:color="56355B" w:themeColor="text2"/>
            </w:tcBorders>
          </w:tcPr>
          <w:p w14:paraId="51169697" w14:textId="25FA9E6C" w:rsidR="009C79CA" w:rsidRPr="00A253B9" w:rsidRDefault="009C79CA" w:rsidP="00A3290D">
            <w:pPr>
              <w:cnfStyle w:val="000000100000" w:firstRow="0" w:lastRow="0" w:firstColumn="0" w:lastColumn="0" w:oddVBand="0" w:evenVBand="0" w:oddHBand="1" w:evenHBand="0" w:firstRowFirstColumn="0" w:firstRowLastColumn="0" w:lastRowFirstColumn="0" w:lastRowLastColumn="0"/>
            </w:pPr>
          </w:p>
        </w:tc>
      </w:tr>
    </w:tbl>
    <w:p w14:paraId="31EA1708" w14:textId="7C82560F" w:rsidR="008C6A37" w:rsidRPr="00A253B9" w:rsidRDefault="008C6A37" w:rsidP="00A3290D">
      <w:r w:rsidRPr="00A253B9">
        <w:br w:type="page"/>
      </w:r>
    </w:p>
    <w:p w14:paraId="586766CA" w14:textId="79AC1E75" w:rsidR="008C6A37" w:rsidRPr="00A253B9" w:rsidRDefault="00E10152" w:rsidP="00A3290D">
      <w:pPr>
        <w:pStyle w:val="Kop1"/>
      </w:pPr>
      <w:bookmarkStart w:id="11" w:name="_Toc171340675"/>
      <w:r w:rsidRPr="00A253B9">
        <w:lastRenderedPageBreak/>
        <w:t xml:space="preserve">Opdracht </w:t>
      </w:r>
      <w:r w:rsidR="00902DEB" w:rsidRPr="00A253B9">
        <w:t>7</w:t>
      </w:r>
      <w:r w:rsidRPr="00A253B9">
        <w:t>:</w:t>
      </w:r>
      <w:r w:rsidR="008C6A37" w:rsidRPr="00A253B9">
        <w:t xml:space="preserve"> </w:t>
      </w:r>
      <w:r w:rsidR="008E778E" w:rsidRPr="009D15E1">
        <w:t>Evalueren</w:t>
      </w:r>
      <w:bookmarkEnd w:id="11"/>
    </w:p>
    <w:p w14:paraId="678068F7" w14:textId="74AAA140" w:rsidR="00315A53" w:rsidRPr="00A253B9" w:rsidRDefault="008C6A37" w:rsidP="00A3290D">
      <w:r w:rsidRPr="00A253B9">
        <w:t xml:space="preserve">Je wordt </w:t>
      </w:r>
      <w:r w:rsidR="003F2092" w:rsidRPr="00A253B9">
        <w:t xml:space="preserve">in deze opdracht beoordeeld </w:t>
      </w:r>
      <w:r w:rsidRPr="00A253B9">
        <w:t xml:space="preserve">op het gebied van </w:t>
      </w:r>
      <w:r w:rsidR="00AB5ADD">
        <w:t>e</w:t>
      </w:r>
      <w:r w:rsidR="00AB5ADD" w:rsidRPr="00AB5ADD">
        <w:t>valueren.</w:t>
      </w:r>
    </w:p>
    <w:p w14:paraId="7BF6A5E2" w14:textId="77A3F1CE" w:rsidR="008C6A37" w:rsidRPr="00A253B9" w:rsidRDefault="008C6A37" w:rsidP="00A3290D"/>
    <w:p w14:paraId="4046C44A" w14:textId="50F8FC2D" w:rsidR="008C6A37" w:rsidRPr="00A253B9" w:rsidRDefault="00E838AD" w:rsidP="00A3290D">
      <w:pPr>
        <w:pStyle w:val="Kop3"/>
      </w:pPr>
      <w:r>
        <w:t>Evalueren</w:t>
      </w:r>
    </w:p>
    <w:p w14:paraId="75E52804" w14:textId="55E6508C" w:rsidR="008C6A37" w:rsidRPr="00D07538" w:rsidRDefault="008C6A37" w:rsidP="001D4210">
      <w:pPr>
        <w:pStyle w:val="Lijstalinea"/>
        <w:numPr>
          <w:ilvl w:val="0"/>
          <w:numId w:val="11"/>
        </w:numPr>
      </w:pPr>
      <w:r w:rsidRPr="00D07538">
        <w:t>Houd een</w:t>
      </w:r>
      <w:r w:rsidR="004C53F9" w:rsidRPr="00D07538">
        <w:t xml:space="preserve"> evaluat</w:t>
      </w:r>
      <w:r w:rsidR="00EB0E5B" w:rsidRPr="00D07538">
        <w:t>ie</w:t>
      </w:r>
      <w:r w:rsidR="005C5304">
        <w:t>bijeenkomst</w:t>
      </w:r>
      <w:r w:rsidRPr="00D07538">
        <w:t>.</w:t>
      </w:r>
      <w:r w:rsidR="00373408" w:rsidRPr="00D07538">
        <w:t xml:space="preserve"> Benoem en vraag naar zowel positieve punten als verbeterpunten voor</w:t>
      </w:r>
      <w:r w:rsidR="00300221">
        <w:t xml:space="preserve"> het volgende.</w:t>
      </w:r>
    </w:p>
    <w:p w14:paraId="75311BE8" w14:textId="28A900BF" w:rsidR="00B462FF" w:rsidRPr="00D07538" w:rsidRDefault="00300221" w:rsidP="001D4210">
      <w:pPr>
        <w:pStyle w:val="Lijstalinea"/>
        <w:numPr>
          <w:ilvl w:val="1"/>
          <w:numId w:val="11"/>
        </w:numPr>
      </w:pPr>
      <w:r>
        <w:t>H</w:t>
      </w:r>
      <w:r w:rsidR="005562B7" w:rsidRPr="00D07538">
        <w:t xml:space="preserve">et </w:t>
      </w:r>
      <w:r w:rsidR="00E546DE" w:rsidRPr="00D07538">
        <w:t>ontwikkel</w:t>
      </w:r>
      <w:r w:rsidR="005562B7" w:rsidRPr="00D07538">
        <w:t>proces</w:t>
      </w:r>
      <w:r w:rsidR="00E546DE" w:rsidRPr="00D07538">
        <w:t xml:space="preserve"> van de software</w:t>
      </w:r>
    </w:p>
    <w:p w14:paraId="2B3C22AE" w14:textId="768E593A" w:rsidR="00DC1E08" w:rsidRPr="00D07538" w:rsidRDefault="00300221" w:rsidP="001D4210">
      <w:pPr>
        <w:pStyle w:val="Lijstalinea"/>
        <w:numPr>
          <w:ilvl w:val="1"/>
          <w:numId w:val="11"/>
        </w:numPr>
      </w:pPr>
      <w:r>
        <w:t>H</w:t>
      </w:r>
      <w:r w:rsidR="00257A4A" w:rsidRPr="00D07538">
        <w:t>et functioneren van het team</w:t>
      </w:r>
    </w:p>
    <w:p w14:paraId="79119851" w14:textId="4E020EF7" w:rsidR="00D57152" w:rsidRPr="00D07538" w:rsidRDefault="00300221" w:rsidP="001D4210">
      <w:pPr>
        <w:pStyle w:val="Lijstalinea"/>
        <w:numPr>
          <w:ilvl w:val="1"/>
          <w:numId w:val="11"/>
        </w:numPr>
      </w:pPr>
      <w:r>
        <w:t>J</w:t>
      </w:r>
      <w:r w:rsidR="00257A4A" w:rsidRPr="00D07538">
        <w:t>e eigen functioneren</w:t>
      </w:r>
    </w:p>
    <w:p w14:paraId="733D1930" w14:textId="720F2FA0" w:rsidR="008C6A37" w:rsidRPr="00A253B9" w:rsidRDefault="008C6A37" w:rsidP="001D4210">
      <w:pPr>
        <w:pStyle w:val="Lijstalinea"/>
        <w:numPr>
          <w:ilvl w:val="0"/>
          <w:numId w:val="11"/>
        </w:numPr>
      </w:pPr>
      <w:r w:rsidRPr="00A253B9">
        <w:t xml:space="preserve">Stel naar aanleiding van de </w:t>
      </w:r>
      <w:r w:rsidR="009E106F">
        <w:t>evaluatie</w:t>
      </w:r>
      <w:r w:rsidR="005C5304">
        <w:t>bijeenkomst</w:t>
      </w:r>
      <w:r w:rsidRPr="00A253B9">
        <w:t xml:space="preserve"> </w:t>
      </w:r>
      <w:r w:rsidR="00345B5E">
        <w:t>kwaliteitsdoelen</w:t>
      </w:r>
      <w:r w:rsidR="00834E08">
        <w:t xml:space="preserve"> </w:t>
      </w:r>
      <w:r w:rsidR="00B334AD">
        <w:t xml:space="preserve">op </w:t>
      </w:r>
      <w:r w:rsidR="007F0C43">
        <w:t xml:space="preserve">voor een eventueel volgend </w:t>
      </w:r>
      <w:r w:rsidR="00E72195">
        <w:t xml:space="preserve">project. Doe dit </w:t>
      </w:r>
      <w:r w:rsidR="00834E08">
        <w:t>volgens de SMART-methode</w:t>
      </w:r>
      <w:r w:rsidR="00A341AA">
        <w:t xml:space="preserve"> </w:t>
      </w:r>
      <w:r w:rsidRPr="00A253B9">
        <w:t>voor het proces</w:t>
      </w:r>
      <w:r w:rsidR="00D3188C" w:rsidRPr="00A253B9">
        <w:t>, het team en jezelf</w:t>
      </w:r>
      <w:r w:rsidR="009F0B90">
        <w:t>. L</w:t>
      </w:r>
      <w:r w:rsidR="00F93592">
        <w:t>e</w:t>
      </w:r>
      <w:r w:rsidR="00891308">
        <w:t>g dit vast</w:t>
      </w:r>
      <w:r w:rsidR="00D3188C" w:rsidRPr="00A253B9">
        <w:t>.</w:t>
      </w:r>
      <w:r w:rsidR="00D80F8A">
        <w:t xml:space="preserve"> </w:t>
      </w:r>
    </w:p>
    <w:p w14:paraId="29F603F4" w14:textId="77777777" w:rsidR="008C6A37" w:rsidRPr="00A253B9" w:rsidRDefault="008C6A37" w:rsidP="00A3290D"/>
    <w:p w14:paraId="1EA75A75" w14:textId="77777777" w:rsidR="008C6A37" w:rsidRPr="00A253B9" w:rsidRDefault="008C6A37" w:rsidP="00A3290D">
      <w:pPr>
        <w:pStyle w:val="Kop3"/>
      </w:pPr>
      <w:r w:rsidRPr="00A253B9">
        <w:t>Resultaat</w:t>
      </w:r>
    </w:p>
    <w:p w14:paraId="1545F40D" w14:textId="2F902D65" w:rsidR="008C6A37" w:rsidRPr="00A253B9" w:rsidRDefault="008C6A37" w:rsidP="00A3290D">
      <w:r w:rsidRPr="00A253B9">
        <w:t>Als resultaat van deze opdracht lever je de volgende producten</w:t>
      </w:r>
      <w:r w:rsidR="0078558C">
        <w:t>/diensten</w:t>
      </w:r>
      <w:r w:rsidRPr="00A253B9">
        <w:t xml:space="preserve"> op.</w:t>
      </w:r>
    </w:p>
    <w:p w14:paraId="4D940E80" w14:textId="77777777" w:rsidR="00B76C2B" w:rsidRPr="00A253B9" w:rsidRDefault="00B76C2B"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216"/>
        <w:gridCol w:w="2923"/>
        <w:gridCol w:w="2923"/>
      </w:tblGrid>
      <w:tr w:rsidR="00B76C2B" w:rsidRPr="00A253B9" w14:paraId="7664DA7C" w14:textId="77777777" w:rsidTr="00D57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760D1033" w14:textId="77777777" w:rsidR="00B76C2B" w:rsidRPr="00A253B9" w:rsidRDefault="00B76C2B" w:rsidP="00A3290D">
            <w:pPr>
              <w:rPr>
                <w:b/>
                <w:color w:val="FFFFFF" w:themeColor="background1"/>
              </w:rPr>
            </w:pPr>
            <w:r w:rsidRPr="00A253B9">
              <w:rPr>
                <w:b/>
                <w:color w:val="FFFFFF" w:themeColor="background1"/>
              </w:rPr>
              <w:t>Resultaat</w:t>
            </w:r>
          </w:p>
        </w:tc>
        <w:tc>
          <w:tcPr>
            <w:tcW w:w="1613"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6E337793" w14:textId="77777777" w:rsidR="00B76C2B" w:rsidRPr="00A253B9" w:rsidRDefault="00B76C2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13"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477F36C4" w14:textId="77777777" w:rsidR="00B76C2B" w:rsidRPr="00A253B9" w:rsidRDefault="00B76C2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B76C2B" w:rsidRPr="00A253B9" w14:paraId="73E348D8" w14:textId="77777777" w:rsidTr="00D570B0">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774" w:type="pct"/>
            <w:tcBorders>
              <w:top w:val="single" w:sz="4" w:space="0" w:color="56355B" w:themeColor="text2"/>
              <w:left w:val="single" w:sz="4" w:space="0" w:color="56355B" w:themeColor="text2"/>
              <w:right w:val="single" w:sz="4" w:space="0" w:color="56355B" w:themeColor="text2"/>
            </w:tcBorders>
            <w:hideMark/>
          </w:tcPr>
          <w:p w14:paraId="21ACDC28" w14:textId="7355CDFC" w:rsidR="00CD75D6" w:rsidRDefault="00436D65" w:rsidP="00CD75D6">
            <w:r>
              <w:t>Een video van een</w:t>
            </w:r>
            <w:r w:rsidR="006F28E3">
              <w:t xml:space="preserve"> </w:t>
            </w:r>
            <w:r>
              <w:t>e</w:t>
            </w:r>
            <w:r w:rsidRPr="0092175F">
              <w:t>v</w:t>
            </w:r>
            <w:r>
              <w:t>alu</w:t>
            </w:r>
            <w:r w:rsidRPr="0092175F">
              <w:t>atie</w:t>
            </w:r>
            <w:r w:rsidR="005C5304">
              <w:t>bijeenkomst</w:t>
            </w:r>
            <w:r w:rsidR="00907C47">
              <w:t>,</w:t>
            </w:r>
            <w:r w:rsidRPr="00A253B9">
              <w:t xml:space="preserve"> </w:t>
            </w:r>
            <w:r w:rsidR="00CD75D6">
              <w:t>o</w:t>
            </w:r>
            <w:r w:rsidR="00CD75D6" w:rsidRPr="00A253B9">
              <w:t xml:space="preserve">f </w:t>
            </w:r>
          </w:p>
          <w:p w14:paraId="7054F14A" w14:textId="7FA495E1" w:rsidR="00436D65" w:rsidRDefault="00CD75D6" w:rsidP="009D15E1">
            <w:r>
              <w:t>aantekeningen van een</w:t>
            </w:r>
            <w:r w:rsidR="006F28E3">
              <w:t xml:space="preserve"> </w:t>
            </w:r>
            <w:r>
              <w:t xml:space="preserve">beoordelaar die aanwezig </w:t>
            </w:r>
            <w:r w:rsidR="005E371F">
              <w:t>was</w:t>
            </w:r>
            <w:r>
              <w:t xml:space="preserve"> bij de </w:t>
            </w:r>
            <w:r w:rsidR="00C143BE">
              <w:t>bijeenkomst</w:t>
            </w:r>
            <w:r w:rsidR="00BD2231">
              <w:t>,</w:t>
            </w:r>
            <w:r>
              <w:t xml:space="preserve"> </w:t>
            </w:r>
            <w:r w:rsidR="00436D65" w:rsidRPr="00A253B9">
              <w:t>met positieve punten en verbeterpunten</w:t>
            </w:r>
            <w:r w:rsidR="00436D65">
              <w:t xml:space="preserve"> voor</w:t>
            </w:r>
            <w:r w:rsidR="00E146A8">
              <w:t xml:space="preserve"> het volgende.</w:t>
            </w:r>
          </w:p>
          <w:p w14:paraId="05B98478" w14:textId="58A3C3F7" w:rsidR="00436D65" w:rsidRDefault="00E146A8" w:rsidP="001D4210">
            <w:pPr>
              <w:pStyle w:val="Lijstalinea"/>
              <w:numPr>
                <w:ilvl w:val="0"/>
                <w:numId w:val="31"/>
              </w:numPr>
            </w:pPr>
            <w:r>
              <w:t>H</w:t>
            </w:r>
            <w:r w:rsidR="00436D65">
              <w:t>et ontwikkelproces</w:t>
            </w:r>
          </w:p>
          <w:p w14:paraId="391BA851" w14:textId="74F9487F" w:rsidR="00436D65" w:rsidRDefault="00E146A8" w:rsidP="001D4210">
            <w:pPr>
              <w:pStyle w:val="Lijstalinea"/>
              <w:numPr>
                <w:ilvl w:val="0"/>
                <w:numId w:val="31"/>
              </w:numPr>
            </w:pPr>
            <w:r>
              <w:t>H</w:t>
            </w:r>
            <w:r w:rsidR="00436D65">
              <w:t>et functioneren van het team</w:t>
            </w:r>
          </w:p>
          <w:p w14:paraId="161ECCB9" w14:textId="65DA7D16" w:rsidR="00B76C2B" w:rsidRPr="00A253B9" w:rsidRDefault="00E146A8" w:rsidP="00A3290D">
            <w:pPr>
              <w:pStyle w:val="Lijstalinea"/>
              <w:numPr>
                <w:ilvl w:val="0"/>
                <w:numId w:val="31"/>
              </w:numPr>
            </w:pPr>
            <w:r>
              <w:t>J</w:t>
            </w:r>
            <w:r w:rsidR="00436D65">
              <w:t>e eigen functioneren</w:t>
            </w:r>
          </w:p>
        </w:tc>
        <w:tc>
          <w:tcPr>
            <w:tcW w:w="1613"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6A08A7B" w14:textId="4A7A1A8B" w:rsidR="00B76C2B" w:rsidRPr="00A253B9" w:rsidRDefault="0085532B" w:rsidP="00A3290D">
            <w:pPr>
              <w:cnfStyle w:val="000000100000" w:firstRow="0" w:lastRow="0" w:firstColumn="0" w:lastColumn="0" w:oddVBand="0" w:evenVBand="0" w:oddHBand="1" w:evenHBand="0" w:firstRowFirstColumn="0" w:firstRowLastColumn="0" w:lastRowFirstColumn="0" w:lastRowLastColumn="0"/>
            </w:pPr>
            <w:r>
              <w:t>V</w:t>
            </w:r>
            <w:r w:rsidR="00992D43" w:rsidRPr="00A253B9">
              <w:t xml:space="preserve">ideo, </w:t>
            </w:r>
            <w:r w:rsidR="008E1944" w:rsidRPr="00A253B9">
              <w:t xml:space="preserve">observatie </w:t>
            </w:r>
            <w:r w:rsidR="008E1944">
              <w:t>en aantekeningen beoordelaar</w:t>
            </w:r>
          </w:p>
        </w:tc>
        <w:tc>
          <w:tcPr>
            <w:tcW w:w="1613"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44D67F6D" w14:textId="32A1709D" w:rsidR="00B76C2B" w:rsidRPr="00A253B9" w:rsidRDefault="00B76C2B" w:rsidP="00A3290D">
            <w:pPr>
              <w:cnfStyle w:val="000000100000" w:firstRow="0" w:lastRow="0" w:firstColumn="0" w:lastColumn="0" w:oddVBand="0" w:evenVBand="0" w:oddHBand="1" w:evenHBand="0" w:firstRowFirstColumn="0" w:firstRowLastColumn="0" w:lastRowFirstColumn="0" w:lastRowLastColumn="0"/>
            </w:pPr>
          </w:p>
        </w:tc>
      </w:tr>
      <w:tr w:rsidR="00B76C2B" w:rsidRPr="00A253B9" w14:paraId="190B2EEA" w14:textId="77777777" w:rsidTr="001E234B">
        <w:trPr>
          <w:cnfStyle w:val="000000010000" w:firstRow="0" w:lastRow="0" w:firstColumn="0" w:lastColumn="0" w:oddVBand="0" w:evenVBand="0" w:oddHBand="0" w:evenHBand="1"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1774" w:type="pct"/>
            <w:tcBorders>
              <w:left w:val="single" w:sz="4" w:space="0" w:color="56355B" w:themeColor="text2"/>
              <w:right w:val="single" w:sz="4" w:space="0" w:color="56355B" w:themeColor="text2"/>
            </w:tcBorders>
          </w:tcPr>
          <w:p w14:paraId="57C5A2E0" w14:textId="49593397" w:rsidR="00B76C2B" w:rsidRPr="00A253B9" w:rsidRDefault="0085532B" w:rsidP="00A3290D">
            <w:r>
              <w:t xml:space="preserve">Een document met </w:t>
            </w:r>
            <w:r w:rsidR="006F28E3">
              <w:t>k</w:t>
            </w:r>
            <w:r w:rsidR="0092175F" w:rsidRPr="0092175F">
              <w:t xml:space="preserve">waliteitsdoelen </w:t>
            </w:r>
            <w:r w:rsidR="00992D43" w:rsidRPr="00A253B9">
              <w:t xml:space="preserve">voor </w:t>
            </w:r>
            <w:r w:rsidR="00D3188C" w:rsidRPr="00A253B9">
              <w:t xml:space="preserve">proces, </w:t>
            </w:r>
            <w:r w:rsidR="00D02B37">
              <w:t xml:space="preserve">het </w:t>
            </w:r>
            <w:r w:rsidR="00D3188C" w:rsidRPr="00A253B9">
              <w:t xml:space="preserve">team en </w:t>
            </w:r>
            <w:r w:rsidR="001E526C" w:rsidRPr="005C5304">
              <w:t>jezelf</w:t>
            </w:r>
          </w:p>
        </w:tc>
        <w:tc>
          <w:tcPr>
            <w:tcW w:w="1613" w:type="pct"/>
            <w:tcBorders>
              <w:top w:val="single" w:sz="4" w:space="0" w:color="auto"/>
              <w:left w:val="single" w:sz="4" w:space="0" w:color="56355B" w:themeColor="text2"/>
              <w:bottom w:val="single" w:sz="4" w:space="0" w:color="auto"/>
              <w:right w:val="single" w:sz="4" w:space="0" w:color="56355B" w:themeColor="text2"/>
            </w:tcBorders>
          </w:tcPr>
          <w:p w14:paraId="54064B95" w14:textId="22C7E066" w:rsidR="00B76C2B" w:rsidRPr="00A253B9" w:rsidRDefault="00D570B0" w:rsidP="00A3290D">
            <w:pPr>
              <w:cnfStyle w:val="000000010000" w:firstRow="0" w:lastRow="0" w:firstColumn="0" w:lastColumn="0" w:oddVBand="0" w:evenVBand="0" w:oddHBand="0" w:evenHBand="1" w:firstRowFirstColumn="0" w:firstRowLastColumn="0" w:lastRowFirstColumn="0" w:lastRowLastColumn="0"/>
            </w:pPr>
            <w:r w:rsidRPr="00A253B9">
              <w:t>Verslag</w:t>
            </w:r>
          </w:p>
        </w:tc>
        <w:tc>
          <w:tcPr>
            <w:tcW w:w="1613" w:type="pct"/>
            <w:tcBorders>
              <w:top w:val="single" w:sz="4" w:space="0" w:color="auto"/>
              <w:left w:val="single" w:sz="4" w:space="0" w:color="56355B" w:themeColor="text2"/>
              <w:bottom w:val="single" w:sz="4" w:space="0" w:color="auto"/>
              <w:right w:val="single" w:sz="4" w:space="0" w:color="56355B" w:themeColor="text2"/>
            </w:tcBorders>
          </w:tcPr>
          <w:p w14:paraId="4444A8C4" w14:textId="6407E398" w:rsidR="00B76C2B" w:rsidRPr="00A253B9" w:rsidRDefault="00B76C2B" w:rsidP="00A3290D">
            <w:pPr>
              <w:cnfStyle w:val="000000010000" w:firstRow="0" w:lastRow="0" w:firstColumn="0" w:lastColumn="0" w:oddVBand="0" w:evenVBand="0" w:oddHBand="0" w:evenHBand="1" w:firstRowFirstColumn="0" w:firstRowLastColumn="0" w:lastRowFirstColumn="0" w:lastRowLastColumn="0"/>
            </w:pPr>
          </w:p>
        </w:tc>
      </w:tr>
    </w:tbl>
    <w:p w14:paraId="4C7CDCEE" w14:textId="1C5FAAA0" w:rsidR="007E37FD" w:rsidRPr="00A253B9" w:rsidRDefault="007747FC" w:rsidP="00356EDD">
      <w:r w:rsidRPr="00A253B9">
        <w:br w:type="page"/>
      </w:r>
    </w:p>
    <w:p w14:paraId="0F45B2DB" w14:textId="135E045F" w:rsidR="00541EA1" w:rsidRPr="00A253B9" w:rsidRDefault="00541EA1" w:rsidP="00A3290D">
      <w:pPr>
        <w:pStyle w:val="Kop1"/>
      </w:pPr>
      <w:bookmarkStart w:id="12" w:name="_Toc171340676"/>
      <w:r w:rsidRPr="00A253B9">
        <w:lastRenderedPageBreak/>
        <w:t xml:space="preserve">Bijlage </w:t>
      </w:r>
      <w:r w:rsidR="00216CCB">
        <w:t>1</w:t>
      </w:r>
      <w:r w:rsidRPr="00A253B9">
        <w:t>: Voorbereiding eindgesprek</w:t>
      </w:r>
      <w:bookmarkEnd w:id="12"/>
    </w:p>
    <w:p w14:paraId="7FEB3E2B" w14:textId="77777777" w:rsidR="00541EA1" w:rsidRPr="00A253B9" w:rsidRDefault="00541EA1" w:rsidP="00A3290D">
      <w:r w:rsidRPr="00A253B9">
        <w:t>In deze bijlage vind je informatie over het eindgesprek en hoe je je kunt voorbereiden.</w:t>
      </w:r>
    </w:p>
    <w:p w14:paraId="7EBCE3D0" w14:textId="77777777" w:rsidR="00541EA1" w:rsidRPr="00A253B9" w:rsidRDefault="00541EA1" w:rsidP="00A3290D"/>
    <w:p w14:paraId="2F7CADDB" w14:textId="77777777" w:rsidR="00541EA1" w:rsidRPr="00A253B9" w:rsidRDefault="00541EA1" w:rsidP="00A3290D">
      <w:pPr>
        <w:pStyle w:val="Kop2"/>
      </w:pPr>
      <w:r w:rsidRPr="00A253B9">
        <w:t>Inhoud eindgesprek</w:t>
      </w:r>
    </w:p>
    <w:p w14:paraId="5D2677CF" w14:textId="77777777" w:rsidR="00541EA1" w:rsidRPr="00A253B9" w:rsidRDefault="00541EA1" w:rsidP="00A3290D">
      <w:r w:rsidRPr="00A253B9">
        <w:t>Het eindgesprek is een gestructureerd vraaggesprek. Eén beoordelaar voert het gesprek met jou. Daarnaast kan er nog een beoordelaar aanwezig zijn bij het gesprek. Soms wordt het gesprek opgenomen om later te kunnen beoordelen.</w:t>
      </w:r>
    </w:p>
    <w:p w14:paraId="27CF2474" w14:textId="77777777" w:rsidR="00541EA1" w:rsidRPr="00A253B9" w:rsidRDefault="00541EA1" w:rsidP="00A3290D"/>
    <w:p w14:paraId="50B65154" w14:textId="1A778AB9" w:rsidR="00541EA1" w:rsidRPr="00A253B9" w:rsidRDefault="00541EA1" w:rsidP="00A3290D">
      <w:r w:rsidRPr="00A253B9">
        <w:t>Met het gesprek controleren de beoordelaars of je examenportfolio door jouzelf gemaakt is. Zo nodig verzamelen de beoordelaars ook informatie voor de inhoudelijke beoordeling van je examenportfolio.</w:t>
      </w:r>
    </w:p>
    <w:p w14:paraId="7D5ADF86" w14:textId="77777777" w:rsidR="00541EA1" w:rsidRPr="00A253B9" w:rsidRDefault="00541EA1" w:rsidP="00A3290D"/>
    <w:p w14:paraId="223E19FB" w14:textId="77777777" w:rsidR="00541EA1" w:rsidRPr="00A253B9" w:rsidRDefault="00541EA1" w:rsidP="00A3290D">
      <w:r w:rsidRPr="00A253B9">
        <w:t>Het eindgesprek verloopt volgens een vaste structuur.</w:t>
      </w:r>
    </w:p>
    <w:p w14:paraId="4377873A" w14:textId="77777777" w:rsidR="00541EA1" w:rsidRPr="00A253B9" w:rsidRDefault="00541EA1" w:rsidP="001D4210">
      <w:pPr>
        <w:pStyle w:val="Lijstalinea"/>
        <w:numPr>
          <w:ilvl w:val="0"/>
          <w:numId w:val="1"/>
        </w:numPr>
        <w:rPr>
          <w:b/>
        </w:rPr>
      </w:pPr>
      <w:r w:rsidRPr="00A253B9">
        <w:rPr>
          <w:b/>
        </w:rPr>
        <w:t>Inleiding</w:t>
      </w:r>
    </w:p>
    <w:p w14:paraId="5B8B9C21" w14:textId="77777777" w:rsidR="00541EA1" w:rsidRPr="00A253B9" w:rsidRDefault="00541EA1" w:rsidP="00A3290D">
      <w:pPr>
        <w:pStyle w:val="Lijstalinea"/>
      </w:pPr>
      <w:r w:rsidRPr="00A253B9">
        <w:t>De beoordelaar heet je welkom en bespreekt het verloop van het gesprek met je.</w:t>
      </w:r>
    </w:p>
    <w:p w14:paraId="15F17296" w14:textId="77777777" w:rsidR="00541EA1" w:rsidRPr="00A253B9" w:rsidRDefault="00541EA1" w:rsidP="001D4210">
      <w:pPr>
        <w:pStyle w:val="Lijstalinea"/>
        <w:numPr>
          <w:ilvl w:val="0"/>
          <w:numId w:val="1"/>
        </w:numPr>
        <w:rPr>
          <w:b/>
        </w:rPr>
      </w:pPr>
      <w:r w:rsidRPr="00A253B9">
        <w:rPr>
          <w:b/>
        </w:rPr>
        <w:t>Informatiefase</w:t>
      </w:r>
    </w:p>
    <w:p w14:paraId="6AC59ABD" w14:textId="39F3505B" w:rsidR="00541EA1" w:rsidRPr="00A253B9" w:rsidRDefault="00541EA1" w:rsidP="00A3290D">
      <w:pPr>
        <w:pStyle w:val="Lijstalinea"/>
      </w:pPr>
      <w:r w:rsidRPr="00A253B9">
        <w:t xml:space="preserve">In deze fase stelt de beoordelaar vragen. Bijvoorbeeld aan de hand van </w:t>
      </w:r>
      <w:r w:rsidR="00A97BD7" w:rsidRPr="00A253B9">
        <w:t xml:space="preserve">de </w:t>
      </w:r>
      <w:r w:rsidRPr="00A253B9">
        <w:t>STARRT-methode. Hiermee komen op een gestructureerde manier vragen aan bod over:</w:t>
      </w:r>
    </w:p>
    <w:p w14:paraId="39CE31FB" w14:textId="2BF5CC96" w:rsidR="00541EA1" w:rsidRPr="00A253B9" w:rsidRDefault="00541EA1" w:rsidP="001D4210">
      <w:pPr>
        <w:pStyle w:val="Lijstalinea"/>
        <w:numPr>
          <w:ilvl w:val="0"/>
          <w:numId w:val="2"/>
        </w:numPr>
      </w:pPr>
      <w:r w:rsidRPr="00A253B9">
        <w:t>de opdrachten die je hebt uitgevoerd;</w:t>
      </w:r>
    </w:p>
    <w:p w14:paraId="3660449F" w14:textId="77777777" w:rsidR="00541EA1" w:rsidRPr="00A253B9" w:rsidRDefault="00541EA1" w:rsidP="001D4210">
      <w:pPr>
        <w:pStyle w:val="Lijstalinea"/>
        <w:numPr>
          <w:ilvl w:val="0"/>
          <w:numId w:val="2"/>
        </w:numPr>
      </w:pPr>
      <w:r w:rsidRPr="00A253B9">
        <w:t>de bewijzen die je hebt ingeleverd;</w:t>
      </w:r>
    </w:p>
    <w:p w14:paraId="26356AD2" w14:textId="77777777" w:rsidR="00541EA1" w:rsidRPr="00A253B9" w:rsidRDefault="00541EA1" w:rsidP="001D4210">
      <w:pPr>
        <w:pStyle w:val="Lijstalinea"/>
        <w:numPr>
          <w:ilvl w:val="0"/>
          <w:numId w:val="2"/>
        </w:numPr>
      </w:pPr>
      <w:r w:rsidRPr="00A253B9">
        <w:t>nieuwe situaties.</w:t>
      </w:r>
    </w:p>
    <w:p w14:paraId="6A4FB2B5" w14:textId="424DA686" w:rsidR="00541EA1" w:rsidRPr="00A253B9" w:rsidRDefault="00541EA1" w:rsidP="00A3290D">
      <w:pPr>
        <w:ind w:firstLine="708"/>
      </w:pPr>
      <w:r w:rsidRPr="00A253B9">
        <w:t xml:space="preserve">Gebruik de voorbeeldvragen op de volgende pagina(‘s) in je voorbereiding op het </w:t>
      </w:r>
      <w:r w:rsidR="00A97BD7" w:rsidRPr="00A253B9">
        <w:tab/>
      </w:r>
      <w:r w:rsidRPr="00A253B9">
        <w:t>eindgesprek.</w:t>
      </w:r>
    </w:p>
    <w:p w14:paraId="0E87C158" w14:textId="77777777" w:rsidR="00541EA1" w:rsidRPr="00A253B9" w:rsidRDefault="00541EA1" w:rsidP="001D4210">
      <w:pPr>
        <w:pStyle w:val="Lijstalinea"/>
        <w:numPr>
          <w:ilvl w:val="0"/>
          <w:numId w:val="1"/>
        </w:numPr>
        <w:rPr>
          <w:b/>
        </w:rPr>
      </w:pPr>
      <w:r w:rsidRPr="00A253B9">
        <w:rPr>
          <w:b/>
        </w:rPr>
        <w:t>Afronding</w:t>
      </w:r>
    </w:p>
    <w:p w14:paraId="0910FC8D" w14:textId="77777777" w:rsidR="00541EA1" w:rsidRPr="00A253B9" w:rsidRDefault="00541EA1" w:rsidP="00A3290D">
      <w:pPr>
        <w:ind w:firstLine="709"/>
      </w:pPr>
      <w:r w:rsidRPr="00A253B9">
        <w:t>De beoordelaar sluit het gesprek af.</w:t>
      </w:r>
    </w:p>
    <w:p w14:paraId="6BB56DCF" w14:textId="77777777" w:rsidR="00541EA1" w:rsidRPr="00A253B9" w:rsidRDefault="00541EA1" w:rsidP="00A3290D"/>
    <w:p w14:paraId="2A428E12" w14:textId="77777777" w:rsidR="00541EA1" w:rsidRPr="00A253B9" w:rsidRDefault="00541EA1" w:rsidP="00A3290D">
      <w:pPr>
        <w:pStyle w:val="Kop2"/>
      </w:pPr>
      <w:r w:rsidRPr="00A253B9">
        <w:t>Materialen</w:t>
      </w:r>
    </w:p>
    <w:p w14:paraId="5651035B" w14:textId="77777777" w:rsidR="00541EA1" w:rsidRPr="00A253B9" w:rsidRDefault="00541EA1" w:rsidP="00A3290D">
      <w:r w:rsidRPr="00A253B9">
        <w:t>In de voorbereiding en tijdens het eindgesprek mag je het volgende gebruiken. De examinator geeft aan wat je zelf mee moet nemen.</w:t>
      </w:r>
    </w:p>
    <w:p w14:paraId="7CFAAA73" w14:textId="77777777" w:rsidR="00541EA1" w:rsidRPr="00A253B9" w:rsidRDefault="00541EA1" w:rsidP="001D4210">
      <w:pPr>
        <w:pStyle w:val="Lijstalinea"/>
        <w:numPr>
          <w:ilvl w:val="0"/>
          <w:numId w:val="3"/>
        </w:numPr>
      </w:pPr>
      <w:r w:rsidRPr="00A253B9">
        <w:t>Examenportfolio gevuld met bewijzen</w:t>
      </w:r>
    </w:p>
    <w:p w14:paraId="3769E94D" w14:textId="77777777" w:rsidR="00541EA1" w:rsidRPr="00A253B9" w:rsidRDefault="00541EA1" w:rsidP="001D4210">
      <w:pPr>
        <w:pStyle w:val="Lijstalinea"/>
        <w:numPr>
          <w:ilvl w:val="0"/>
          <w:numId w:val="3"/>
        </w:numPr>
      </w:pPr>
      <w:r w:rsidRPr="00A253B9">
        <w:t>Examenopdrachten</w:t>
      </w:r>
    </w:p>
    <w:p w14:paraId="7527FB9F" w14:textId="77777777" w:rsidR="00541EA1" w:rsidRPr="00A253B9" w:rsidRDefault="00541EA1" w:rsidP="001D4210">
      <w:pPr>
        <w:pStyle w:val="Lijstalinea"/>
        <w:numPr>
          <w:ilvl w:val="0"/>
          <w:numId w:val="3"/>
        </w:numPr>
      </w:pPr>
      <w:r w:rsidRPr="00A253B9">
        <w:t>Beoordelingsformulier(en)</w:t>
      </w:r>
    </w:p>
    <w:p w14:paraId="19ECFC00" w14:textId="77777777" w:rsidR="00541EA1" w:rsidRPr="00A253B9" w:rsidRDefault="00541EA1" w:rsidP="001D4210">
      <w:pPr>
        <w:pStyle w:val="Lijstalinea"/>
        <w:numPr>
          <w:ilvl w:val="0"/>
          <w:numId w:val="3"/>
        </w:numPr>
      </w:pPr>
      <w:r w:rsidRPr="00A253B9">
        <w:t>Hulpmiddelen (indien van toepassing)</w:t>
      </w:r>
    </w:p>
    <w:p w14:paraId="338C3B95" w14:textId="77777777" w:rsidR="00541EA1" w:rsidRPr="00A253B9" w:rsidRDefault="00541EA1" w:rsidP="001D4210">
      <w:pPr>
        <w:pStyle w:val="Lijstalinea"/>
        <w:numPr>
          <w:ilvl w:val="0"/>
          <w:numId w:val="3"/>
        </w:numPr>
      </w:pPr>
      <w:r w:rsidRPr="00A253B9">
        <w:t>Digitale bijlagen (indien van toepassing)</w:t>
      </w:r>
    </w:p>
    <w:p w14:paraId="25D683B8" w14:textId="77777777" w:rsidR="00541EA1" w:rsidRPr="00A253B9" w:rsidRDefault="00541EA1" w:rsidP="00A3290D">
      <w:r w:rsidRPr="00A253B9">
        <w:br w:type="page"/>
      </w:r>
    </w:p>
    <w:p w14:paraId="3187F35A" w14:textId="77777777" w:rsidR="00541EA1" w:rsidRPr="00A253B9" w:rsidRDefault="00541EA1" w:rsidP="00A3290D">
      <w:pPr>
        <w:pStyle w:val="Kop2"/>
      </w:pPr>
      <w:r w:rsidRPr="00A253B9">
        <w:lastRenderedPageBreak/>
        <w:t>Algemene voorbeeldvragen</w:t>
      </w:r>
    </w:p>
    <w:p w14:paraId="478F7E70" w14:textId="77777777" w:rsidR="00541EA1" w:rsidRPr="00A253B9" w:rsidRDefault="00541EA1" w:rsidP="00A3290D">
      <w:r w:rsidRPr="00A253B9">
        <w:t>Hieronder zijn per stap uit de STARRT-methode algemene voorbeeldvragen gegeven. De beoordelaar zal hier een aantal uit kiezen en/of zelf vragen bedenken. Sommige stappen zullen uitgebreid aan bod komen in het eindgesprek en sommige kort of helemaal niet.</w:t>
      </w:r>
    </w:p>
    <w:p w14:paraId="66F2781C" w14:textId="77777777" w:rsidR="00541EA1" w:rsidRPr="00A253B9" w:rsidRDefault="00541EA1" w:rsidP="00A3290D"/>
    <w:tbl>
      <w:tblPr>
        <w:tblStyle w:val="SPLVeldnamendonkerpaars-1ekolomentotaalrijgroen"/>
        <w:tblW w:w="5000" w:type="pct"/>
        <w:tblLook w:val="04A0" w:firstRow="1" w:lastRow="0" w:firstColumn="1" w:lastColumn="0" w:noHBand="0" w:noVBand="1"/>
      </w:tblPr>
      <w:tblGrid>
        <w:gridCol w:w="1270"/>
        <w:gridCol w:w="7792"/>
      </w:tblGrid>
      <w:tr w:rsidR="00541EA1" w:rsidRPr="00A253B9" w14:paraId="63D8E87C"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right w:val="single" w:sz="4" w:space="0" w:color="FFFFFF" w:themeColor="background1"/>
            </w:tcBorders>
            <w:shd w:val="clear" w:color="auto" w:fill="56355B"/>
          </w:tcPr>
          <w:p w14:paraId="7EF6B9D0" w14:textId="77777777" w:rsidR="00541EA1" w:rsidRPr="00A253B9" w:rsidRDefault="00541EA1" w:rsidP="00A3290D">
            <w:pPr>
              <w:rPr>
                <w:b/>
                <w:color w:val="FFFFFF" w:themeColor="background1"/>
              </w:rPr>
            </w:pPr>
            <w:r w:rsidRPr="00A253B9">
              <w:rPr>
                <w:b/>
                <w:color w:val="FFFFFF" w:themeColor="background1"/>
              </w:rPr>
              <w:t>Stap</w:t>
            </w:r>
          </w:p>
        </w:tc>
        <w:tc>
          <w:tcPr>
            <w:tcW w:w="4299" w:type="pct"/>
            <w:tcBorders>
              <w:left w:val="single" w:sz="4" w:space="0" w:color="FFFFFF" w:themeColor="background1"/>
              <w:right w:val="single" w:sz="4" w:space="0" w:color="auto"/>
            </w:tcBorders>
            <w:shd w:val="clear" w:color="auto" w:fill="56355B"/>
          </w:tcPr>
          <w:p w14:paraId="5A435320" w14:textId="77777777" w:rsidR="00541EA1" w:rsidRPr="00A253B9" w:rsidRDefault="00541EA1"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541EA1" w:rsidRPr="00A253B9" w14:paraId="65384D7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35BD28A" w14:textId="77777777" w:rsidR="00541EA1" w:rsidRPr="00A253B9" w:rsidRDefault="00541EA1" w:rsidP="00A3290D">
            <w:r w:rsidRPr="00A253B9">
              <w:rPr>
                <w:b/>
                <w:bCs/>
              </w:rPr>
              <w:t>S</w:t>
            </w:r>
            <w:r w:rsidRPr="00A253B9">
              <w:t>ituatie</w:t>
            </w:r>
          </w:p>
        </w:tc>
        <w:tc>
          <w:tcPr>
            <w:tcW w:w="4299" w:type="pct"/>
          </w:tcPr>
          <w:p w14:paraId="44A8A46A" w14:textId="77777777" w:rsidR="00541EA1" w:rsidRPr="00A253B9" w:rsidRDefault="00541EA1"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14B85DC3" w14:textId="3782E06B" w:rsidR="00541EA1" w:rsidRPr="00A253B9" w:rsidRDefault="00541EA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Wat was de aanleiding?</w:t>
            </w:r>
          </w:p>
          <w:p w14:paraId="7FF1C0DA" w14:textId="77777777" w:rsidR="00541EA1" w:rsidRPr="00A253B9" w:rsidRDefault="00541EA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Wat was je opdracht?</w:t>
            </w:r>
          </w:p>
          <w:p w14:paraId="7880622E" w14:textId="77777777" w:rsidR="00541EA1" w:rsidRPr="00A253B9" w:rsidRDefault="00541EA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Hoe zag de situatie eruit?</w:t>
            </w:r>
          </w:p>
          <w:p w14:paraId="704369A2" w14:textId="77777777" w:rsidR="00541EA1" w:rsidRPr="00A253B9" w:rsidRDefault="00541EA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Met wie had je te maken tijdens de opdracht?</w:t>
            </w:r>
          </w:p>
        </w:tc>
      </w:tr>
      <w:tr w:rsidR="00541EA1" w:rsidRPr="00A253B9" w14:paraId="251C7B82"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C015B99" w14:textId="77777777" w:rsidR="00541EA1" w:rsidRPr="00A253B9" w:rsidRDefault="00541EA1" w:rsidP="00A3290D">
            <w:r w:rsidRPr="00A253B9">
              <w:rPr>
                <w:b/>
                <w:bCs/>
              </w:rPr>
              <w:t>T</w:t>
            </w:r>
            <w:r w:rsidRPr="00A253B9">
              <w:t>aak</w:t>
            </w:r>
          </w:p>
        </w:tc>
        <w:tc>
          <w:tcPr>
            <w:tcW w:w="4299" w:type="pct"/>
          </w:tcPr>
          <w:p w14:paraId="1B23D659" w14:textId="77777777" w:rsidR="00541EA1" w:rsidRPr="00A253B9" w:rsidRDefault="00541EA1"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48E2DF09" w14:textId="4B50C1CA" w:rsidR="00541EA1" w:rsidRPr="00A253B9" w:rsidRDefault="00541EA1"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Welke rol(</w:t>
            </w:r>
            <w:proofErr w:type="spellStart"/>
            <w:r w:rsidRPr="00A253B9">
              <w:t>len</w:t>
            </w:r>
            <w:proofErr w:type="spellEnd"/>
            <w:r w:rsidRPr="00A253B9">
              <w:t xml:space="preserve">) heb jij vervuld in </w:t>
            </w:r>
            <w:r w:rsidR="005D5C59">
              <w:t>het team</w:t>
            </w:r>
            <w:r w:rsidRPr="00A253B9">
              <w:t>?</w:t>
            </w:r>
          </w:p>
          <w:p w14:paraId="429339C8" w14:textId="50F9B814" w:rsidR="00541EA1" w:rsidRPr="00A253B9" w:rsidRDefault="00541EA1"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Wat waren jouw verantwoordelijkheden/taken?</w:t>
            </w:r>
          </w:p>
        </w:tc>
      </w:tr>
      <w:tr w:rsidR="00541EA1" w:rsidRPr="00A253B9" w14:paraId="1A674000"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50BAF980" w14:textId="77777777" w:rsidR="00541EA1" w:rsidRPr="00A253B9" w:rsidRDefault="00541EA1" w:rsidP="00A3290D">
            <w:r w:rsidRPr="00A253B9">
              <w:rPr>
                <w:b/>
                <w:bCs/>
              </w:rPr>
              <w:t>A</w:t>
            </w:r>
            <w:r w:rsidRPr="00A253B9">
              <w:t>ctie</w:t>
            </w:r>
          </w:p>
        </w:tc>
        <w:tc>
          <w:tcPr>
            <w:tcW w:w="4299" w:type="pct"/>
          </w:tcPr>
          <w:p w14:paraId="30028415" w14:textId="77777777" w:rsidR="00541EA1" w:rsidRPr="00A253B9" w:rsidRDefault="00541EA1"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heb je gedaan?</w:t>
            </w:r>
          </w:p>
          <w:p w14:paraId="6B91F8A3" w14:textId="3A56D022" w:rsidR="00541EA1" w:rsidRPr="00A253B9" w:rsidRDefault="002F1DE9"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t>Welke tools heb je gebruikt bij het ontwikkelproces</w:t>
            </w:r>
            <w:r w:rsidR="00541EA1" w:rsidRPr="00A253B9">
              <w:t>?</w:t>
            </w:r>
          </w:p>
          <w:p w14:paraId="59FC6B57"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Hoe heb je ervoor gezorgd dat de planning werd gehaald?</w:t>
            </w:r>
          </w:p>
          <w:p w14:paraId="43AED8A0"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Welke keuzes heb je gemaakt?</w:t>
            </w:r>
          </w:p>
          <w:p w14:paraId="25B93ACF"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Hoe heb je je aangepast in situatie x?</w:t>
            </w:r>
          </w:p>
          <w:p w14:paraId="4E11D204"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Hoe heb je situatie x opgelost?</w:t>
            </w:r>
          </w:p>
          <w:p w14:paraId="1CB2D3D9"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Waarom heb je keuze x gemaakt?</w:t>
            </w:r>
          </w:p>
          <w:p w14:paraId="1375F0FE"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Waarom heb je optie x gekozen, in plaats van optie y?</w:t>
            </w:r>
          </w:p>
          <w:p w14:paraId="2EAB0CDA"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Wat waren andere geschikte opties?</w:t>
            </w:r>
          </w:p>
          <w:p w14:paraId="7318D318" w14:textId="77777777" w:rsidR="00541EA1" w:rsidRPr="00A253B9" w:rsidRDefault="00541EA1"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Waarom heb je zo gehandeld?</w:t>
            </w:r>
          </w:p>
        </w:tc>
      </w:tr>
      <w:tr w:rsidR="00541EA1" w:rsidRPr="00A253B9" w14:paraId="48B1B565"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060EF248" w14:textId="77777777" w:rsidR="00541EA1" w:rsidRPr="00A253B9" w:rsidRDefault="00541EA1" w:rsidP="00A3290D">
            <w:r w:rsidRPr="00A253B9">
              <w:rPr>
                <w:b/>
                <w:bCs/>
              </w:rPr>
              <w:t>R</w:t>
            </w:r>
            <w:r w:rsidRPr="00A253B9">
              <w:t>esultaat</w:t>
            </w:r>
          </w:p>
        </w:tc>
        <w:tc>
          <w:tcPr>
            <w:tcW w:w="4299" w:type="pct"/>
          </w:tcPr>
          <w:p w14:paraId="06716311" w14:textId="77777777" w:rsidR="00541EA1" w:rsidRPr="00A253B9" w:rsidRDefault="00541EA1"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46F22B6A" w14:textId="77777777" w:rsidR="00541EA1" w:rsidRPr="00A253B9" w:rsidRDefault="00541EA1"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Wat is het resultaat van jouw aanpak?</w:t>
            </w:r>
          </w:p>
          <w:p w14:paraId="537849BD" w14:textId="77777777" w:rsidR="00541EA1" w:rsidRPr="00A253B9" w:rsidRDefault="00541EA1"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Wat deed het bedrijf met het resultaat?</w:t>
            </w:r>
          </w:p>
        </w:tc>
      </w:tr>
      <w:tr w:rsidR="00541EA1" w:rsidRPr="00A253B9" w14:paraId="5D1C65C7"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6488C672" w14:textId="77777777" w:rsidR="00541EA1" w:rsidRPr="00A253B9" w:rsidRDefault="00541EA1" w:rsidP="00A3290D">
            <w:r w:rsidRPr="00A253B9">
              <w:rPr>
                <w:b/>
                <w:bCs/>
              </w:rPr>
              <w:t>R</w:t>
            </w:r>
            <w:r w:rsidRPr="00A253B9">
              <w:t>eflectie</w:t>
            </w:r>
          </w:p>
        </w:tc>
        <w:tc>
          <w:tcPr>
            <w:tcW w:w="4299" w:type="pct"/>
          </w:tcPr>
          <w:p w14:paraId="6E31ECB0" w14:textId="77777777" w:rsidR="00541EA1" w:rsidRPr="00A253B9" w:rsidRDefault="00541EA1"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0C51FDA6" w14:textId="77777777" w:rsidR="00541EA1" w:rsidRPr="00A253B9" w:rsidRDefault="00541EA1"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Wat zou je achteraf anders doen?</w:t>
            </w:r>
          </w:p>
          <w:p w14:paraId="407C7763" w14:textId="77777777" w:rsidR="00541EA1" w:rsidRPr="00A253B9" w:rsidRDefault="00541EA1"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Wat zou je een volgende keer anders doen?</w:t>
            </w:r>
          </w:p>
          <w:p w14:paraId="01FCDFA5" w14:textId="77777777" w:rsidR="00541EA1" w:rsidRPr="00A253B9" w:rsidRDefault="00541EA1"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Wat zou je een volgende keer hetzelfde doen?</w:t>
            </w:r>
          </w:p>
        </w:tc>
      </w:tr>
      <w:tr w:rsidR="00541EA1" w:rsidRPr="00A253B9" w14:paraId="5C64319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25795CE9" w14:textId="77777777" w:rsidR="00541EA1" w:rsidRPr="00A253B9" w:rsidRDefault="00541EA1" w:rsidP="00A3290D">
            <w:r w:rsidRPr="00A253B9">
              <w:rPr>
                <w:b/>
                <w:bCs/>
              </w:rPr>
              <w:t>T</w:t>
            </w:r>
            <w:r w:rsidRPr="00A253B9">
              <w:t>ransfer</w:t>
            </w:r>
          </w:p>
        </w:tc>
        <w:tc>
          <w:tcPr>
            <w:tcW w:w="4299" w:type="pct"/>
          </w:tcPr>
          <w:p w14:paraId="3BEE2A6A" w14:textId="77777777" w:rsidR="00541EA1" w:rsidRPr="00A253B9" w:rsidRDefault="00541EA1"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ADE0132"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Stel, de situatie was anders, namelijk … verlopen. Hoe zou je reageren?</w:t>
            </w:r>
          </w:p>
          <w:p w14:paraId="71E0A916"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Stel, x was uit de evaluatie gekomen. Wat zouden je aanbevelingen zijn?</w:t>
            </w:r>
          </w:p>
          <w:p w14:paraId="52C3AD99"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Hoe zou je je opstellen in situatie x?</w:t>
            </w:r>
          </w:p>
          <w:p w14:paraId="37E7A31F"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Hoe zou je situatie x oplossen?</w:t>
            </w:r>
          </w:p>
          <w:p w14:paraId="4C699C40"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Kun je voordoen hoe je zou reageren?</w:t>
            </w:r>
          </w:p>
          <w:p w14:paraId="0A9C21BD"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Hoe zou x er in een ideale situatie uit zien?</w:t>
            </w:r>
          </w:p>
          <w:p w14:paraId="22C70503"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Op welke dingen zou je letten in situatie x?</w:t>
            </w:r>
          </w:p>
          <w:p w14:paraId="48180427" w14:textId="77777777" w:rsidR="00541EA1" w:rsidRPr="00A253B9" w:rsidRDefault="00541EA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A253B9">
              <w:t>Wat zou het effect zijn geweest als je situatie x op manier x had aangepakt?</w:t>
            </w:r>
          </w:p>
        </w:tc>
      </w:tr>
    </w:tbl>
    <w:p w14:paraId="0AD0785B" w14:textId="77777777" w:rsidR="00541EA1" w:rsidRPr="00A253B9" w:rsidRDefault="00541EA1" w:rsidP="00A3290D">
      <w:bookmarkStart w:id="13" w:name="_Toc84500547"/>
      <w:r w:rsidRPr="00A253B9">
        <w:br w:type="page"/>
      </w:r>
    </w:p>
    <w:p w14:paraId="0F240603" w14:textId="5BF2E5ED" w:rsidR="003228F9" w:rsidRPr="00A253B9" w:rsidRDefault="003228F9" w:rsidP="00A3290D">
      <w:pPr>
        <w:pStyle w:val="Kop2"/>
      </w:pPr>
      <w:bookmarkStart w:id="14" w:name="_Toc105765913"/>
      <w:bookmarkStart w:id="15" w:name="_Hlk116236036"/>
      <w:bookmarkEnd w:id="13"/>
      <w:r w:rsidRPr="00A253B9">
        <w:lastRenderedPageBreak/>
        <w:t>Specifieke voorbeeldvragen per werkproces en opdracht</w:t>
      </w:r>
    </w:p>
    <w:p w14:paraId="6DFEB289" w14:textId="64B1AC18" w:rsidR="009C3692" w:rsidRPr="00A253B9" w:rsidRDefault="009C3692" w:rsidP="00A3290D">
      <w:pPr>
        <w:pStyle w:val="Kop3"/>
      </w:pPr>
      <w:r w:rsidRPr="00A253B9">
        <w:t>B1-K1-W1: Opdracht 1</w:t>
      </w:r>
      <w:bookmarkEnd w:id="14"/>
    </w:p>
    <w:p w14:paraId="5DECE2DB"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58D06EC1"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F1417AC"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0DCFC86"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08EC3FD6"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F35C64B"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D04FF77"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23C9585E" w14:textId="7777777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Wie was de opdrachtgever?</w:t>
            </w:r>
          </w:p>
          <w:p w14:paraId="7E4FC358" w14:textId="7777777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Hoe heb je de opdracht gekregen?</w:t>
            </w:r>
          </w:p>
          <w:p w14:paraId="55B57297" w14:textId="77777777" w:rsidR="00315A53"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Welk probleem had de opdrachtgever?</w:t>
            </w:r>
          </w:p>
          <w:p w14:paraId="631A370F" w14:textId="0876EED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Wat was het doel van de opdracht?</w:t>
            </w:r>
          </w:p>
          <w:p w14:paraId="7FBF1842" w14:textId="7777777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Wat waren de eisen en wensen?</w:t>
            </w:r>
          </w:p>
          <w:p w14:paraId="611285B3" w14:textId="7777777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Heeft de opdrachtgever prioriteiten aangegeven?</w:t>
            </w:r>
          </w:p>
          <w:p w14:paraId="1EA00942" w14:textId="7777777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Waren er bepaalde bedrijfsprocedures waaraan je je moest houden?</w:t>
            </w:r>
          </w:p>
          <w:p w14:paraId="7C8FEBA9" w14:textId="77777777" w:rsidR="009C3692"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Waren er bepaalde technieken of codeconventies waaraan je je moest houden?</w:t>
            </w:r>
          </w:p>
          <w:p w14:paraId="3850A58F" w14:textId="12CB581C" w:rsidR="009C3692" w:rsidRPr="00A253B9" w:rsidRDefault="003A5694"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Had</w:t>
            </w:r>
            <w:r w:rsidR="009C3692" w:rsidRPr="00A253B9">
              <w:t xml:space="preserve"> je te maken met een </w:t>
            </w:r>
            <w:r w:rsidR="00F53826" w:rsidRPr="00A253B9">
              <w:t>ISO</w:t>
            </w:r>
            <w:r w:rsidR="00F53826">
              <w:t>-</w:t>
            </w:r>
            <w:r w:rsidR="009C3692" w:rsidRPr="00A253B9">
              <w:t>certificering</w:t>
            </w:r>
            <w:r w:rsidR="0030494D">
              <w:t>? Zo ja,</w:t>
            </w:r>
            <w:r w:rsidR="009C3692" w:rsidRPr="00A253B9">
              <w:t xml:space="preserve"> wat voor invloed heeft </w:t>
            </w:r>
            <w:r w:rsidR="002A7863">
              <w:t>dat</w:t>
            </w:r>
            <w:r w:rsidR="009C3692" w:rsidRPr="00A253B9">
              <w:t xml:space="preserve"> </w:t>
            </w:r>
            <w:r>
              <w:t xml:space="preserve">gehad </w:t>
            </w:r>
            <w:r w:rsidR="009C3692" w:rsidRPr="00A253B9">
              <w:t>op de opdracht?</w:t>
            </w:r>
          </w:p>
        </w:tc>
      </w:tr>
      <w:tr w:rsidR="009C3692" w:rsidRPr="00A253B9" w14:paraId="12997139"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A59A2E5"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BCB273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0BAB9A9C" w14:textId="7154ABC6" w:rsidR="009C3692" w:rsidRPr="00A253B9" w:rsidRDefault="009C3692"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 xml:space="preserve">Welke verantwoordelijkheden </w:t>
            </w:r>
            <w:r w:rsidR="003A5694">
              <w:t>had</w:t>
            </w:r>
            <w:r w:rsidRPr="00A253B9">
              <w:t xml:space="preserve"> je binnen het projectteam?</w:t>
            </w:r>
          </w:p>
          <w:p w14:paraId="5157064C" w14:textId="3BEDE5F9" w:rsidR="009C3692" w:rsidRPr="00A253B9" w:rsidRDefault="009C3692"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 xml:space="preserve">Heb je voor deze verantwoordelijkheden zelf gekozen of </w:t>
            </w:r>
            <w:r w:rsidR="00E769FD" w:rsidRPr="00A253B9">
              <w:t>zijn deze</w:t>
            </w:r>
            <w:r w:rsidR="00020BD8" w:rsidRPr="00A253B9">
              <w:t xml:space="preserve"> </w:t>
            </w:r>
            <w:r w:rsidRPr="00A253B9">
              <w:t>bijvoorbeeld gekomen door de samenstelling/expertise van het projectteam?</w:t>
            </w:r>
          </w:p>
        </w:tc>
      </w:tr>
      <w:tr w:rsidR="009C3692" w:rsidRPr="00A253B9" w14:paraId="4FB8A315"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399427E"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998AABF" w14:textId="4BFBEF2E"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r w:rsidR="003E2855">
              <w:rPr>
                <w:b/>
                <w:bCs/>
              </w:rPr>
              <w:t>?</w:t>
            </w:r>
          </w:p>
          <w:p w14:paraId="00DB4C77"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Op welke manier heb je informatie over de opdracht opgehaald?</w:t>
            </w:r>
          </w:p>
          <w:p w14:paraId="781113FE"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Op welke manier heb je afgestemd met de betrokkenen?</w:t>
            </w:r>
          </w:p>
          <w:p w14:paraId="72A309DF"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Hoe is de planning tot stand gekomen?</w:t>
            </w:r>
          </w:p>
          <w:p w14:paraId="73BE9B3B"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Hoe heb je de tijd per taak ingeschat?</w:t>
            </w:r>
          </w:p>
          <w:p w14:paraId="725623F0"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Hoe is de prioriteit verwerkt in de planning?</w:t>
            </w:r>
          </w:p>
          <w:p w14:paraId="6DAD919D" w14:textId="54F166A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Hoe </w:t>
            </w:r>
            <w:r w:rsidR="003E2855">
              <w:t>zijn</w:t>
            </w:r>
            <w:r w:rsidRPr="00A253B9">
              <w:t xml:space="preserve"> de taken binnen het projectteam verdeeld?</w:t>
            </w:r>
          </w:p>
          <w:p w14:paraId="36B835BD"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Welke tool heb je gebruikt om de planning te maken en de voortgang te bewaken?</w:t>
            </w:r>
          </w:p>
          <w:p w14:paraId="53F25752"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Hoe heb je ervoor gezorgd dat de voortgang is bewaakt?</w:t>
            </w:r>
          </w:p>
          <w:p w14:paraId="696AE51A" w14:textId="77777777"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Welke keuzes heb je gemaakt tijdens de uitvoering van het project en waarom?</w:t>
            </w:r>
          </w:p>
          <w:p w14:paraId="7F651386" w14:textId="177CAA2A" w:rsidR="000F785D" w:rsidRDefault="009C3692"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Hoe heb je binnen het projectteam afspraken gemaakt over technieken en codeconventies</w:t>
            </w:r>
            <w:r w:rsidR="007467E8">
              <w:t>?</w:t>
            </w:r>
          </w:p>
          <w:p w14:paraId="6B1996BC" w14:textId="7A096EEA" w:rsidR="008A2799" w:rsidRPr="00A253B9" w:rsidRDefault="009F70BA"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t xml:space="preserve">Op welke manier </w:t>
            </w:r>
            <w:r w:rsidR="00446EBF">
              <w:t>heb je gezorgd voor afstemming</w:t>
            </w:r>
            <w:r w:rsidR="00614AF8">
              <w:t xml:space="preserve"> met je projectteam en opdrachtgever?</w:t>
            </w:r>
          </w:p>
        </w:tc>
      </w:tr>
      <w:tr w:rsidR="009C3692" w:rsidRPr="00A253B9" w14:paraId="56746379"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9552EF9"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3F7F833" w14:textId="2498BABE"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6AF98C2C" w14:textId="77777777"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Waren de eisen en wensen duidelijk?</w:t>
            </w:r>
          </w:p>
          <w:p w14:paraId="1F33B4DC" w14:textId="3CD9A1EF"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Heb je voldoende afgestemd met de opdrachtgever over de te realiseren eisen en wensen en </w:t>
            </w:r>
            <w:r w:rsidR="005008AC">
              <w:t>de</w:t>
            </w:r>
            <w:r w:rsidRPr="00A253B9">
              <w:t xml:space="preserve"> prioriteiten?</w:t>
            </w:r>
          </w:p>
          <w:p w14:paraId="0888C1B4" w14:textId="434A949A"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Was je planning realistisch?</w:t>
            </w:r>
          </w:p>
          <w:p w14:paraId="60E04F66" w14:textId="30E6B452"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lastRenderedPageBreak/>
              <w:t>Had je tijdens de uitvoering inzicht in de voortgang</w:t>
            </w:r>
            <w:r w:rsidR="00F939C9">
              <w:t>? W</w:t>
            </w:r>
            <w:r w:rsidRPr="00A253B9">
              <w:t>ist je steeds of je op schema lag?</w:t>
            </w:r>
          </w:p>
          <w:p w14:paraId="03726409" w14:textId="3A5ECBCA"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Heb je keuzes moeten maken tijdens de uitvoering om de planning </w:t>
            </w:r>
            <w:r w:rsidR="00594EF8">
              <w:t xml:space="preserve">en doelen </w:t>
            </w:r>
            <w:r w:rsidRPr="00A253B9">
              <w:t>bij te stellen? Zo ja, welke en waarom heb je die keuzes gemaakt? Heb je deze keuzes ook gecommuniceerd naar je projectteam?</w:t>
            </w:r>
          </w:p>
        </w:tc>
      </w:tr>
      <w:tr w:rsidR="009C3692" w:rsidRPr="00A253B9" w14:paraId="447A2503"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A18EBDA" w14:textId="77777777" w:rsidR="009C3692" w:rsidRPr="00A253B9" w:rsidRDefault="009C3692" w:rsidP="00A3290D">
            <w:r w:rsidRPr="00A253B9">
              <w:rPr>
                <w:b/>
                <w:bCs/>
              </w:rPr>
              <w:lastRenderedPageBreak/>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91CDFC4"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23C12651" w14:textId="77777777" w:rsidR="009C3692" w:rsidRPr="00A253B9" w:rsidRDefault="009C3692"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Zou je meer informatie verzamelen vanuit de opdrachtgever?</w:t>
            </w:r>
          </w:p>
          <w:p w14:paraId="43E7A92C" w14:textId="77777777" w:rsidR="009C3692" w:rsidRPr="00A253B9" w:rsidRDefault="009C3692"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Zou je dezelfde wijze van plannen gebruiken? Waarom wel/niet?</w:t>
            </w:r>
          </w:p>
          <w:p w14:paraId="2951DC38" w14:textId="77777777" w:rsidR="009C3692" w:rsidRPr="00A253B9" w:rsidRDefault="009C3692"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rPr>
                <w:color w:val="0070C0"/>
              </w:rPr>
            </w:pPr>
            <w:r w:rsidRPr="00A253B9">
              <w:t>Zou je dezelfde taakverdeling aanhouden binnen het projectteam?</w:t>
            </w:r>
          </w:p>
        </w:tc>
      </w:tr>
      <w:tr w:rsidR="009C3692" w:rsidRPr="00A253B9" w14:paraId="2B0F9BA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CEAC7AC"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5FAD451"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2B02887" w14:textId="77777777"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Stel dat je de planning deze keer niet zou halen, welke keuzes had je dan gemaakt? En waarom?</w:t>
            </w:r>
          </w:p>
        </w:tc>
      </w:tr>
    </w:tbl>
    <w:p w14:paraId="10D45DD9" w14:textId="77777777" w:rsidR="009C3692" w:rsidRPr="00A253B9" w:rsidRDefault="009C3692" w:rsidP="00A3290D"/>
    <w:p w14:paraId="3E20F612" w14:textId="77777777" w:rsidR="009C3692" w:rsidRPr="00A253B9" w:rsidRDefault="009C3692" w:rsidP="00A3290D">
      <w:pPr>
        <w:pStyle w:val="Kop3"/>
      </w:pPr>
      <w:bookmarkStart w:id="16" w:name="_Toc105765914"/>
      <w:r w:rsidRPr="00A253B9">
        <w:t>B1-K1-W2: Opdracht 1</w:t>
      </w:r>
      <w:bookmarkEnd w:id="16"/>
    </w:p>
    <w:p w14:paraId="11903195"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2F3DFBBB"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18CD8C6"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6364DB4D"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755D576B" w14:textId="77777777" w:rsidTr="00BF2937">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7EEF7D7"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5A6FB2D"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11FEC1CC" w14:textId="6345F487" w:rsidR="009C3692" w:rsidRPr="00930A43" w:rsidRDefault="00007A16" w:rsidP="001D4210">
            <w:pPr>
              <w:pStyle w:val="pf0"/>
              <w:numPr>
                <w:ilvl w:val="0"/>
                <w:numId w:val="4"/>
              </w:numPr>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eastAsiaTheme="minorHAnsi" w:hAnsi="Calibri" w:cstheme="minorBidi"/>
                <w:sz w:val="22"/>
                <w:szCs w:val="22"/>
                <w:lang w:eastAsia="en-US"/>
              </w:rPr>
              <w:t>H</w:t>
            </w:r>
            <w:r w:rsidR="00FA34EB" w:rsidRPr="00007A16">
              <w:rPr>
                <w:rFonts w:ascii="Calibri" w:eastAsiaTheme="minorHAnsi" w:hAnsi="Calibri" w:cstheme="minorBidi"/>
                <w:sz w:val="22"/>
                <w:szCs w:val="22"/>
                <w:lang w:eastAsia="en-US"/>
              </w:rPr>
              <w:t xml:space="preserve">ad je voldoende informatie om </w:t>
            </w:r>
            <w:r w:rsidR="005F1B1C" w:rsidRPr="00007A16">
              <w:rPr>
                <w:rFonts w:ascii="Calibri" w:eastAsiaTheme="minorHAnsi" w:hAnsi="Calibri" w:cstheme="minorBidi"/>
                <w:sz w:val="22"/>
                <w:szCs w:val="22"/>
                <w:lang w:eastAsia="en-US"/>
              </w:rPr>
              <w:t>ee</w:t>
            </w:r>
            <w:r w:rsidR="005B1300" w:rsidRPr="00007A16">
              <w:rPr>
                <w:rFonts w:ascii="Calibri" w:eastAsiaTheme="minorHAnsi" w:hAnsi="Calibri" w:cstheme="minorBidi"/>
                <w:sz w:val="22"/>
                <w:szCs w:val="22"/>
                <w:lang w:eastAsia="en-US"/>
              </w:rPr>
              <w:t xml:space="preserve">n </w:t>
            </w:r>
            <w:r w:rsidR="00FA34EB" w:rsidRPr="00007A16">
              <w:rPr>
                <w:rFonts w:ascii="Calibri" w:eastAsiaTheme="minorHAnsi" w:hAnsi="Calibri" w:cstheme="minorBidi"/>
                <w:sz w:val="22"/>
                <w:szCs w:val="22"/>
                <w:lang w:eastAsia="en-US"/>
              </w:rPr>
              <w:t>ontwerp te kunnen maken?</w:t>
            </w:r>
          </w:p>
        </w:tc>
      </w:tr>
      <w:tr w:rsidR="009C3692" w:rsidRPr="00A253B9" w14:paraId="44A53512"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8EF9970"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ADE110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743F8A2F" w14:textId="27927D33" w:rsidR="009C3692" w:rsidRPr="00A253B9" w:rsidRDefault="00195E49"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195E49">
              <w:t xml:space="preserve">Wat </w:t>
            </w:r>
            <w:r w:rsidR="009F44C7">
              <w:t xml:space="preserve">waren we je verantwoordelijkheden </w:t>
            </w:r>
            <w:r w:rsidR="00C9381F">
              <w:t>bij het maken van het ontwerp?</w:t>
            </w:r>
          </w:p>
        </w:tc>
      </w:tr>
      <w:tr w:rsidR="009C3692" w:rsidRPr="00A253B9" w14:paraId="7FA1EDC9"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0F1C118"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589691F"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239294F8" w14:textId="167C0132"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Hoe heb je de user </w:t>
            </w:r>
            <w:proofErr w:type="spellStart"/>
            <w:r w:rsidRPr="00A253B9">
              <w:t>stories</w:t>
            </w:r>
            <w:proofErr w:type="spellEnd"/>
            <w:r w:rsidR="00D92D04">
              <w:t xml:space="preserve"> (</w:t>
            </w:r>
            <w:r w:rsidR="00D92D04" w:rsidRPr="00A253B9">
              <w:t>functionaliteiten</w:t>
            </w:r>
            <w:r w:rsidR="00D92D04">
              <w:t>)</w:t>
            </w:r>
            <w:r w:rsidR="00D92D04" w:rsidRPr="00A253B9">
              <w:t xml:space="preserve"> </w:t>
            </w:r>
            <w:r w:rsidRPr="00A253B9">
              <w:t>vertaald in het ontwerp?</w:t>
            </w:r>
          </w:p>
          <w:p w14:paraId="1C4B9122" w14:textId="77777777"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Welke schematechnieken heb je toegepast in het ontwerpdocument?</w:t>
            </w:r>
          </w:p>
          <w:p w14:paraId="569AE789" w14:textId="3CD396C3" w:rsidR="008B53D2" w:rsidRPr="00A253B9" w:rsidRDefault="008B53D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Waarom zijn de schematechnieken die je hebt gebruikt relevant voor de uitwerking?</w:t>
            </w:r>
          </w:p>
          <w:p w14:paraId="74F5095F" w14:textId="77777777"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Hoe heb je in het ontwerp rekening gehouden met ethiek en privacy?</w:t>
            </w:r>
          </w:p>
          <w:p w14:paraId="05C07AF8" w14:textId="77777777"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 in het ontwerp rekening gehouden met security?</w:t>
            </w:r>
          </w:p>
          <w:p w14:paraId="7068CD89" w14:textId="0A301DB9" w:rsidR="009C3692" w:rsidRPr="00A253B9" w:rsidRDefault="009C3692" w:rsidP="001D4210">
            <w:pPr>
              <w:pStyle w:val="Lijstalinea"/>
              <w:numPr>
                <w:ilvl w:val="0"/>
                <w:numId w:val="4"/>
              </w:numPr>
              <w:cnfStyle w:val="000000100000" w:firstRow="0" w:lastRow="0" w:firstColumn="0" w:lastColumn="0" w:oddVBand="0" w:evenVBand="0" w:oddHBand="1" w:evenHBand="0" w:firstRowFirstColumn="0" w:firstRowLastColumn="0" w:lastRowFirstColumn="0" w:lastRowLastColumn="0"/>
            </w:pPr>
            <w:r w:rsidRPr="00A253B9">
              <w:t>Heb je met de betrokkenen afgestemd over het ontwerp?</w:t>
            </w:r>
            <w:r w:rsidR="00020BD8" w:rsidRPr="00A253B9">
              <w:t xml:space="preserve"> </w:t>
            </w:r>
          </w:p>
        </w:tc>
      </w:tr>
      <w:tr w:rsidR="009C3692" w:rsidRPr="00A253B9" w14:paraId="4415F0F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22C4351"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71F214F"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6C4EF4A3" w14:textId="277BAB63"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Waren de user </w:t>
            </w:r>
            <w:proofErr w:type="spellStart"/>
            <w:r w:rsidRPr="00A253B9">
              <w:t>stories</w:t>
            </w:r>
            <w:proofErr w:type="spellEnd"/>
            <w:r w:rsidRPr="00A253B9">
              <w:t xml:space="preserve"> </w:t>
            </w:r>
            <w:r w:rsidR="00D92D04">
              <w:t>(</w:t>
            </w:r>
            <w:r w:rsidR="00D92D04" w:rsidRPr="00A253B9">
              <w:t>functionaliteiten</w:t>
            </w:r>
            <w:r w:rsidR="00D92D04">
              <w:t>)</w:t>
            </w:r>
            <w:r w:rsidR="00D92D04" w:rsidRPr="00A253B9">
              <w:t xml:space="preserve"> </w:t>
            </w:r>
            <w:r w:rsidRPr="00A253B9">
              <w:t>specifiek genoeg om te vertalen naar het ontwerp?</w:t>
            </w:r>
          </w:p>
          <w:p w14:paraId="7801BD18" w14:textId="1AC07CF9"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Waren alle eisen en wensen opgenomen in de</w:t>
            </w:r>
            <w:r w:rsidR="00634370" w:rsidRPr="00A253B9">
              <w:t xml:space="preserve"> </w:t>
            </w:r>
            <w:r w:rsidRPr="00A253B9">
              <w:t xml:space="preserve">user </w:t>
            </w:r>
            <w:proofErr w:type="spellStart"/>
            <w:r w:rsidRPr="00A253B9">
              <w:t>stories</w:t>
            </w:r>
            <w:proofErr w:type="spellEnd"/>
            <w:r w:rsidR="00D92D04" w:rsidRPr="00A253B9">
              <w:t xml:space="preserve"> </w:t>
            </w:r>
            <w:r w:rsidR="00D92D04">
              <w:t>(</w:t>
            </w:r>
            <w:r w:rsidR="00D92D04" w:rsidRPr="00A253B9">
              <w:t>functionaliteiten</w:t>
            </w:r>
            <w:r w:rsidR="00634370" w:rsidRPr="00A253B9">
              <w:t>)</w:t>
            </w:r>
            <w:r w:rsidRPr="00A253B9">
              <w:t>?</w:t>
            </w:r>
          </w:p>
          <w:p w14:paraId="2AD35224"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Verduidelijken deze schema’s de te realiseren functionaliteit?</w:t>
            </w:r>
          </w:p>
          <w:p w14:paraId="7642A3E9"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Verduidelijken deze schema’s de beoogde technische uitwerking?</w:t>
            </w:r>
          </w:p>
          <w:p w14:paraId="34BB2152"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Kun je de schematechnieken toelichten?</w:t>
            </w:r>
          </w:p>
          <w:p w14:paraId="6B855F71"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Hoe heb je rekening gehouden met ethiek en privacy en hoe heb je d</w:t>
            </w:r>
            <w:r w:rsidR="00711F1A" w:rsidRPr="00A253B9">
              <w:t>ie</w:t>
            </w:r>
            <w:r w:rsidRPr="00A253B9">
              <w:t xml:space="preserve"> uitgewerkt in het ontwerp?</w:t>
            </w:r>
          </w:p>
          <w:p w14:paraId="03246565" w14:textId="28B675FE"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Welke keuzes heb je gemaakt t</w:t>
            </w:r>
            <w:r w:rsidR="001E5F87">
              <w:t>en aanzien van</w:t>
            </w:r>
            <w:r w:rsidRPr="00A253B9">
              <w:t xml:space="preserve"> security en hoe heb je d</w:t>
            </w:r>
            <w:r w:rsidR="002A4EBD" w:rsidRPr="00A253B9">
              <w:t>ie</w:t>
            </w:r>
            <w:r w:rsidRPr="00A253B9">
              <w:t xml:space="preserve"> uitgewerkt in het ontwerp?</w:t>
            </w:r>
          </w:p>
          <w:p w14:paraId="26527317" w14:textId="5CF2A93B" w:rsidR="003C1E08" w:rsidRPr="00A253B9" w:rsidRDefault="009C3692" w:rsidP="003C1E08">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Hoe heb je met betrokkenen afgestemd over het ontwerp? Waren er knelpunten? Zo ja, hoe heb je die opgelost?</w:t>
            </w:r>
          </w:p>
        </w:tc>
      </w:tr>
    </w:tbl>
    <w:p w14:paraId="62FD47ED" w14:textId="77777777" w:rsidR="003C1E08" w:rsidRDefault="003C1E08">
      <w:r>
        <w:br w:type="page"/>
      </w:r>
    </w:p>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66B6CF22" w14:textId="77777777" w:rsidTr="00B26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EFF6F3" w:themeFill="accent5" w:themeFillTint="33"/>
            <w:hideMark/>
          </w:tcPr>
          <w:p w14:paraId="18C9A8F2" w14:textId="64531945" w:rsidR="009C3692" w:rsidRPr="00A253B9" w:rsidRDefault="009C3692" w:rsidP="00A3290D">
            <w:r w:rsidRPr="00A253B9">
              <w:rPr>
                <w:b/>
                <w:bCs/>
              </w:rPr>
              <w:lastRenderedPageBreak/>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FFFFFF" w:themeFill="text1"/>
            <w:hideMark/>
          </w:tcPr>
          <w:p w14:paraId="0B62F966"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bCs/>
              </w:rPr>
            </w:pPr>
            <w:r w:rsidRPr="00A253B9">
              <w:rPr>
                <w:b/>
                <w:bCs/>
              </w:rPr>
              <w:t>Hoofdvraag: Wat vind je van je eigen handelen?</w:t>
            </w:r>
          </w:p>
          <w:p w14:paraId="370C7CE8" w14:textId="5D814188" w:rsidR="009C3692" w:rsidRDefault="00B17BEA" w:rsidP="001D4210">
            <w:pPr>
              <w:pStyle w:val="Lijstalinea"/>
              <w:numPr>
                <w:ilvl w:val="0"/>
                <w:numId w:val="25"/>
              </w:numPr>
              <w:cnfStyle w:val="100000000000" w:firstRow="1" w:lastRow="0" w:firstColumn="0" w:lastColumn="0" w:oddVBand="0" w:evenVBand="0" w:oddHBand="0" w:evenHBand="0" w:firstRowFirstColumn="0" w:firstRowLastColumn="0" w:lastRowFirstColumn="0" w:lastRowLastColumn="0"/>
            </w:pPr>
            <w:r>
              <w:t xml:space="preserve">Zou je voor dezelfde schematechnieken hebben gekozen? </w:t>
            </w:r>
            <w:r w:rsidR="00C35876">
              <w:t>Waarom wel/niet</w:t>
            </w:r>
            <w:r w:rsidR="0065342A">
              <w:t>?</w:t>
            </w:r>
          </w:p>
          <w:p w14:paraId="6F067B58" w14:textId="6D0F690A" w:rsidR="009C3692" w:rsidRPr="00A253B9" w:rsidRDefault="005868A4" w:rsidP="001D4210">
            <w:pPr>
              <w:pStyle w:val="Lijstalinea"/>
              <w:numPr>
                <w:ilvl w:val="0"/>
                <w:numId w:val="25"/>
              </w:numPr>
              <w:cnfStyle w:val="100000000000" w:firstRow="1" w:lastRow="0" w:firstColumn="0" w:lastColumn="0" w:oddVBand="0" w:evenVBand="0" w:oddHBand="0" w:evenHBand="0" w:firstRowFirstColumn="0" w:firstRowLastColumn="0" w:lastRowFirstColumn="0" w:lastRowLastColumn="0"/>
            </w:pPr>
            <w:r>
              <w:t xml:space="preserve">Zou je dezelfde keuzes hebben gemaakt ten aanzien van </w:t>
            </w:r>
            <w:r w:rsidR="009E0D36" w:rsidRPr="00A253B9">
              <w:t>haalbaarheid, privacy en security</w:t>
            </w:r>
            <w:r w:rsidR="009E0D36">
              <w:t>?</w:t>
            </w:r>
          </w:p>
        </w:tc>
      </w:tr>
      <w:tr w:rsidR="009C3692" w:rsidRPr="00A253B9" w14:paraId="23C37CDC"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E354869"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D279DB1"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zou je doen in een nieuwe situatie?</w:t>
            </w:r>
          </w:p>
          <w:p w14:paraId="0ACE5BD5" w14:textId="73C55DC5" w:rsidR="00447E5B" w:rsidRDefault="00447E5B"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 xml:space="preserve">Wat zou je in een nieuwe situatie </w:t>
            </w:r>
            <w:r w:rsidR="002C35B3">
              <w:t xml:space="preserve">anders </w:t>
            </w:r>
            <w:r>
              <w:t>doen?</w:t>
            </w:r>
          </w:p>
          <w:p w14:paraId="63D955F5" w14:textId="212D6D95" w:rsidR="009C3692" w:rsidRPr="00A253B9" w:rsidRDefault="00447E5B"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 xml:space="preserve">Wat zou je in een nieuwe situatie juist hetzelfde aanpakken? </w:t>
            </w:r>
          </w:p>
        </w:tc>
      </w:tr>
    </w:tbl>
    <w:p w14:paraId="1D99CA22" w14:textId="77777777" w:rsidR="009C3692" w:rsidRPr="00A253B9" w:rsidRDefault="009C3692" w:rsidP="00A3290D"/>
    <w:p w14:paraId="2FEC3565" w14:textId="77777777" w:rsidR="009C3692" w:rsidRPr="00A253B9" w:rsidRDefault="009C3692" w:rsidP="00A3290D">
      <w:pPr>
        <w:pStyle w:val="Kop3"/>
      </w:pPr>
      <w:bookmarkStart w:id="17" w:name="_Toc105765915"/>
      <w:r w:rsidRPr="00A253B9">
        <w:t>B1-K1-W3: Opdracht 2</w:t>
      </w:r>
      <w:bookmarkEnd w:id="17"/>
    </w:p>
    <w:p w14:paraId="044E1050"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4C6F6538"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3C942A1"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B0DD349"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25A39508"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88AFD0B"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71A77D2"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0D73918D" w14:textId="23E9F79A" w:rsidR="009C3692" w:rsidRPr="00A253B9" w:rsidRDefault="00447E5B"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447E5B">
              <w:t xml:space="preserve">Heb je alle user </w:t>
            </w:r>
            <w:proofErr w:type="spellStart"/>
            <w:r w:rsidRPr="00447E5B">
              <w:t>stories</w:t>
            </w:r>
            <w:proofErr w:type="spellEnd"/>
            <w:r w:rsidRPr="00447E5B">
              <w:t xml:space="preserve"> zelf gerealiseerd</w:t>
            </w:r>
            <w:r w:rsidR="00CA415A">
              <w:t>?</w:t>
            </w:r>
          </w:p>
        </w:tc>
      </w:tr>
      <w:tr w:rsidR="009C3692" w:rsidRPr="00A253B9" w14:paraId="29F9440A"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F992056"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07A4136"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6D247068" w14:textId="6E14F852" w:rsidR="009C3692" w:rsidRPr="00A253B9" w:rsidRDefault="00447E5B"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447E5B">
              <w:t>Waar was jij verantwoordelijk voor?</w:t>
            </w:r>
          </w:p>
        </w:tc>
      </w:tr>
      <w:tr w:rsidR="009C3692" w:rsidRPr="00A253B9" w14:paraId="490AD627"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AB3F532"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4D25688"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551B8224" w14:textId="42DBE3F3"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Welke user </w:t>
            </w:r>
            <w:proofErr w:type="spellStart"/>
            <w:r w:rsidRPr="00A253B9">
              <w:t>stories</w:t>
            </w:r>
            <w:proofErr w:type="spellEnd"/>
            <w:r w:rsidR="00250BBE">
              <w:t xml:space="preserve"> (functionaliteiten)</w:t>
            </w:r>
            <w:r w:rsidRPr="00A253B9">
              <w:t xml:space="preserve"> heb je gerealiseerd?</w:t>
            </w:r>
          </w:p>
          <w:p w14:paraId="605D8544" w14:textId="660E14C2"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 de voortgang bijgehouden en bijgestuurd?</w:t>
            </w:r>
          </w:p>
          <w:p w14:paraId="7ECE69ED" w14:textId="101966E4"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 overleg gevoerd met andere betrokke</w:t>
            </w:r>
            <w:r w:rsidR="003C339C">
              <w:t>nen</w:t>
            </w:r>
            <w:r w:rsidRPr="00A253B9">
              <w:t>? Zo ja, welke?</w:t>
            </w:r>
          </w:p>
          <w:p w14:paraId="69480142" w14:textId="77777777"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Welke werkzaamheden kwamen daarbij kijken?</w:t>
            </w:r>
          </w:p>
          <w:p w14:paraId="7675BF0E" w14:textId="239A15EE" w:rsidR="00BA23A4" w:rsidRPr="00A253B9" w:rsidRDefault="00BA23A4"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Zijn er afspraken gemaakt o</w:t>
            </w:r>
            <w:r w:rsidR="00E879DE" w:rsidRPr="00A253B9">
              <w:t>ver</w:t>
            </w:r>
            <w:r w:rsidRPr="00A253B9">
              <w:t xml:space="preserve"> de te gebruiken codeconventies?</w:t>
            </w:r>
          </w:p>
          <w:p w14:paraId="2F281513" w14:textId="084F741A"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Heb je de gerealiseerde </w:t>
            </w:r>
            <w:r w:rsidR="00250BBE">
              <w:t xml:space="preserve">user </w:t>
            </w:r>
            <w:proofErr w:type="spellStart"/>
            <w:r w:rsidR="00250BBE">
              <w:t>stories</w:t>
            </w:r>
            <w:proofErr w:type="spellEnd"/>
            <w:r w:rsidR="00250BBE">
              <w:t xml:space="preserve"> (</w:t>
            </w:r>
            <w:r w:rsidR="00B921C6" w:rsidRPr="00A253B9">
              <w:t>functionaliteite</w:t>
            </w:r>
            <w:r w:rsidR="00250BBE">
              <w:t>n</w:t>
            </w:r>
            <w:r w:rsidR="00912BC3" w:rsidRPr="00A253B9">
              <w:t>)</w:t>
            </w:r>
            <w:r w:rsidRPr="00A253B9">
              <w:t xml:space="preserve"> getest?</w:t>
            </w:r>
          </w:p>
          <w:p w14:paraId="081C6D19" w14:textId="04BA2CF1"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Heb je codereviews uitgevoerd en is jouw code </w:t>
            </w:r>
            <w:proofErr w:type="spellStart"/>
            <w:r w:rsidR="00A269EF" w:rsidRPr="00A253B9">
              <w:t>gereviewd</w:t>
            </w:r>
            <w:proofErr w:type="spellEnd"/>
            <w:r w:rsidRPr="00A253B9">
              <w:t>?</w:t>
            </w:r>
          </w:p>
          <w:p w14:paraId="41B052F5" w14:textId="336A17B6" w:rsidR="009C3692"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 rekening gehouden met privacy en security richtlijnen?</w:t>
            </w:r>
          </w:p>
          <w:p w14:paraId="44F368DE" w14:textId="1E66A457" w:rsidR="009C3692" w:rsidRPr="00A253B9" w:rsidRDefault="009C3692" w:rsidP="00A3290D">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 versiebeheer toegepast?</w:t>
            </w:r>
          </w:p>
        </w:tc>
      </w:tr>
      <w:tr w:rsidR="009C3692" w:rsidRPr="00A253B9" w14:paraId="67D11990" w14:textId="77777777" w:rsidTr="00E560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EBF4F0" w:themeFill="background2" w:themeFillTint="33"/>
            <w:hideMark/>
          </w:tcPr>
          <w:p w14:paraId="3FC67746"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BDAA1D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531A3B28" w14:textId="4169B8D4" w:rsidR="00250BBE" w:rsidRDefault="00250BBE"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t xml:space="preserve">Is het gelukt om alle user </w:t>
            </w:r>
            <w:proofErr w:type="spellStart"/>
            <w:r>
              <w:t>stories</w:t>
            </w:r>
            <w:proofErr w:type="spellEnd"/>
            <w:r>
              <w:t xml:space="preserve"> (functionaliteiten) te realiseren?</w:t>
            </w:r>
          </w:p>
          <w:p w14:paraId="5EBDBFE8" w14:textId="6B25B49A"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Kun je de </w:t>
            </w:r>
            <w:r w:rsidR="00C42E51">
              <w:t>software</w:t>
            </w:r>
            <w:r w:rsidRPr="00A253B9">
              <w:t>, de code en de database laten zien?</w:t>
            </w:r>
          </w:p>
          <w:p w14:paraId="608287D7"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Kun je laten zien en toelichten op welke manier de code is gestructureerd?</w:t>
            </w:r>
          </w:p>
          <w:p w14:paraId="3ACB7B89" w14:textId="2016D75F"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Kun je laten zien op </w:t>
            </w:r>
            <w:r w:rsidR="00912BC3" w:rsidRPr="00A253B9">
              <w:t xml:space="preserve">welke </w:t>
            </w:r>
            <w:r w:rsidRPr="00A253B9">
              <w:t>manier</w:t>
            </w:r>
            <w:r w:rsidR="00020BD8" w:rsidRPr="00A253B9">
              <w:t xml:space="preserve"> </w:t>
            </w:r>
            <w:r w:rsidRPr="00A253B9">
              <w:t xml:space="preserve">de invoer </w:t>
            </w:r>
            <w:r w:rsidR="00912BC3" w:rsidRPr="00A253B9">
              <w:t xml:space="preserve">wordt </w:t>
            </w:r>
            <w:r w:rsidRPr="00A253B9">
              <w:t>gevalideerd?</w:t>
            </w:r>
          </w:p>
          <w:p w14:paraId="346E78C8" w14:textId="47EBC403"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Kun je laten zien op welke manier de database is gekoppeld?</w:t>
            </w:r>
          </w:p>
          <w:p w14:paraId="0D1C676D" w14:textId="28AA1FA2"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Kun je een query laten zien en toelichten?</w:t>
            </w:r>
          </w:p>
          <w:p w14:paraId="218C5DD9" w14:textId="4EF70D3D" w:rsidR="00BA23A4" w:rsidRPr="00A253B9" w:rsidRDefault="00BA23A4"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w:t>
            </w:r>
            <w:r w:rsidR="00696A63" w:rsidRPr="00A253B9">
              <w:t>u</w:t>
            </w:r>
            <w:r w:rsidRPr="00A253B9">
              <w:t>n je de werking van een functionaliteit laten zien in de code en per regel toelichten wat er gebeur</w:t>
            </w:r>
            <w:r w:rsidR="002354B0" w:rsidRPr="00A253B9">
              <w:t>t</w:t>
            </w:r>
            <w:r w:rsidRPr="00A253B9">
              <w:t>?</w:t>
            </w:r>
          </w:p>
          <w:p w14:paraId="0712C67D" w14:textId="208E69C3" w:rsidR="00BA23A4" w:rsidRPr="00A253B9" w:rsidRDefault="00BA23A4"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Hoe wordt er omgegaan met de terugkoppeling naar de gebruiker bij </w:t>
            </w:r>
            <w:r w:rsidR="002627F4" w:rsidRPr="00A253B9">
              <w:t xml:space="preserve">user </w:t>
            </w:r>
            <w:proofErr w:type="spellStart"/>
            <w:r w:rsidR="002627F4" w:rsidRPr="00A253B9">
              <w:t>stories</w:t>
            </w:r>
            <w:proofErr w:type="spellEnd"/>
            <w:r w:rsidR="002627F4" w:rsidRPr="00A253B9">
              <w:t xml:space="preserve"> </w:t>
            </w:r>
            <w:r w:rsidR="002627F4">
              <w:t>(</w:t>
            </w:r>
            <w:r w:rsidRPr="00A253B9">
              <w:t>functionaliteiten</w:t>
            </w:r>
            <w:r w:rsidR="009E6654" w:rsidRPr="00A253B9">
              <w:t>)?</w:t>
            </w:r>
          </w:p>
          <w:p w14:paraId="08DBC070" w14:textId="25E40408"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Waaruit blijkt dat je rekening hebt gehouden met security?</w:t>
            </w:r>
          </w:p>
          <w:p w14:paraId="6ABF189A"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Hoe worden fouten afgehandeld?</w:t>
            </w:r>
          </w:p>
          <w:p w14:paraId="3278AC5D"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Welke </w:t>
            </w:r>
            <w:proofErr w:type="spellStart"/>
            <w:r w:rsidRPr="00A253B9">
              <w:t>naming</w:t>
            </w:r>
            <w:proofErr w:type="spellEnd"/>
            <w:r w:rsidRPr="00A253B9">
              <w:t xml:space="preserve"> </w:t>
            </w:r>
            <w:proofErr w:type="spellStart"/>
            <w:r w:rsidRPr="00A253B9">
              <w:t>conventions</w:t>
            </w:r>
            <w:proofErr w:type="spellEnd"/>
            <w:r w:rsidRPr="00A253B9">
              <w:t xml:space="preserve"> heb je toegepast?</w:t>
            </w:r>
          </w:p>
          <w:p w14:paraId="1F186F36"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Kun je laten zien op welke manier je versiebeheer hebt toegepast?</w:t>
            </w:r>
          </w:p>
          <w:p w14:paraId="2AFDDB41" w14:textId="435B42A4" w:rsidR="00BA23A4" w:rsidRPr="00A253B9" w:rsidRDefault="00BA23A4"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Waarom heb je versiebeheer op deze manier toegepast?</w:t>
            </w:r>
          </w:p>
        </w:tc>
      </w:tr>
    </w:tbl>
    <w:p w14:paraId="481C790D" w14:textId="77777777" w:rsidR="00185535" w:rsidRDefault="00185535">
      <w:r>
        <w:br w:type="page"/>
      </w:r>
    </w:p>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7CFCABEE" w14:textId="77777777" w:rsidTr="00E56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EBF4F0" w:themeFill="background2" w:themeFillTint="33"/>
            <w:hideMark/>
          </w:tcPr>
          <w:p w14:paraId="5BCE980E" w14:textId="62BB5799" w:rsidR="009C3692" w:rsidRPr="00A253B9" w:rsidRDefault="009C3692" w:rsidP="00A3290D">
            <w:r w:rsidRPr="00A253B9">
              <w:rPr>
                <w:b/>
                <w:bCs/>
              </w:rPr>
              <w:lastRenderedPageBreak/>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auto"/>
            <w:hideMark/>
          </w:tcPr>
          <w:p w14:paraId="1FAC3CC3"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bCs/>
              </w:rPr>
            </w:pPr>
            <w:r w:rsidRPr="00A253B9">
              <w:rPr>
                <w:b/>
                <w:bCs/>
              </w:rPr>
              <w:t>Hoofdvraag: Wat vind je van je eigen handelen?</w:t>
            </w:r>
          </w:p>
          <w:p w14:paraId="7977C01E" w14:textId="39667914" w:rsidR="00563BB8" w:rsidRPr="007D6900" w:rsidRDefault="00FB4077" w:rsidP="001D4210">
            <w:pPr>
              <w:pStyle w:val="Lijstalinea"/>
              <w:numPr>
                <w:ilvl w:val="0"/>
                <w:numId w:val="25"/>
              </w:numPr>
              <w:cnfStyle w:val="100000000000" w:firstRow="1" w:lastRow="0" w:firstColumn="0" w:lastColumn="0" w:oddVBand="0" w:evenVBand="0" w:oddHBand="0" w:evenHBand="0" w:firstRowFirstColumn="0" w:firstRowLastColumn="0" w:lastRowFirstColumn="0" w:lastRowLastColumn="0"/>
              <w:rPr>
                <w:i/>
                <w:iCs/>
              </w:rPr>
            </w:pPr>
            <w:r>
              <w:t xml:space="preserve">Kun je een verbeterpunt geven voor de </w:t>
            </w:r>
            <w:r w:rsidR="004E244A">
              <w:t>geschreven code</w:t>
            </w:r>
            <w:r w:rsidR="00BA23A4" w:rsidRPr="00A253B9">
              <w:t>?</w:t>
            </w:r>
          </w:p>
          <w:p w14:paraId="2DA3B8FE" w14:textId="3ABCC6CA" w:rsidR="007D6900" w:rsidRPr="00447E5B" w:rsidRDefault="0024113E" w:rsidP="001D4210">
            <w:pPr>
              <w:pStyle w:val="Lijstalinea"/>
              <w:numPr>
                <w:ilvl w:val="0"/>
                <w:numId w:val="25"/>
              </w:numPr>
              <w:cnfStyle w:val="100000000000" w:firstRow="1" w:lastRow="0" w:firstColumn="0" w:lastColumn="0" w:oddVBand="0" w:evenVBand="0" w:oddHBand="0" w:evenHBand="0" w:firstRowFirstColumn="0" w:firstRowLastColumn="0" w:lastRowFirstColumn="0" w:lastRowLastColumn="0"/>
            </w:pPr>
            <w:r w:rsidRPr="00447E5B">
              <w:t xml:space="preserve">Ben je tevreden over je aanpak </w:t>
            </w:r>
            <w:r w:rsidR="00563BB8">
              <w:t>met betrekking tot het</w:t>
            </w:r>
            <w:r w:rsidRPr="00447E5B">
              <w:t xml:space="preserve"> versiebeheer?</w:t>
            </w:r>
          </w:p>
        </w:tc>
      </w:tr>
      <w:tr w:rsidR="009C3692" w:rsidRPr="00A253B9" w14:paraId="197C4216" w14:textId="77777777" w:rsidTr="00185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45CCA7E"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auto"/>
            <w:hideMark/>
          </w:tcPr>
          <w:p w14:paraId="76D0EF27"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zou je doen in een nieuwe situatie?</w:t>
            </w:r>
          </w:p>
          <w:p w14:paraId="60B7F8B0" w14:textId="09044CE9" w:rsidR="000027AA" w:rsidRDefault="000027AA"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 xml:space="preserve">Wat zou je in een nieuwe situatie </w:t>
            </w:r>
            <w:r w:rsidR="002C35B3">
              <w:t xml:space="preserve">anders </w:t>
            </w:r>
            <w:r>
              <w:t>doen?</w:t>
            </w:r>
          </w:p>
          <w:p w14:paraId="4873B1E4" w14:textId="2B3FC185" w:rsidR="009C3692" w:rsidRPr="00A253B9" w:rsidRDefault="000027AA"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Wat zou je in een nieuwe situatie juist hetzelfde aanpakken?</w:t>
            </w:r>
          </w:p>
        </w:tc>
      </w:tr>
    </w:tbl>
    <w:p w14:paraId="17149E85" w14:textId="77777777" w:rsidR="006C04FA" w:rsidRDefault="006C04FA" w:rsidP="00A3290D">
      <w:pPr>
        <w:pStyle w:val="Kop3"/>
      </w:pPr>
      <w:bookmarkStart w:id="18" w:name="_Toc105765916"/>
    </w:p>
    <w:p w14:paraId="4D1AE1E1" w14:textId="098D9187" w:rsidR="009C3692" w:rsidRPr="00A253B9" w:rsidRDefault="009C3692" w:rsidP="00A3290D">
      <w:pPr>
        <w:pStyle w:val="Kop3"/>
      </w:pPr>
      <w:r w:rsidRPr="00A253B9">
        <w:t>B1-K1-W4: Opdracht 3</w:t>
      </w:r>
      <w:bookmarkEnd w:id="18"/>
    </w:p>
    <w:p w14:paraId="78480499"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5B90C7C6"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B5841C4"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3DFCB8E"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1A479014"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C4CD1D1"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A1A256E"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3114486E" w14:textId="1AAB19C1" w:rsidR="00315A53"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 xml:space="preserve">Welke </w:t>
            </w:r>
            <w:r w:rsidR="003564CD">
              <w:t>software</w:t>
            </w:r>
            <w:r w:rsidR="003564CD" w:rsidRPr="00A253B9">
              <w:t xml:space="preserve"> </w:t>
            </w:r>
            <w:r w:rsidRPr="00A253B9">
              <w:t>heb je getest?</w:t>
            </w:r>
          </w:p>
          <w:p w14:paraId="1EDFBABB" w14:textId="24811093" w:rsidR="0099134D" w:rsidRDefault="00BA23A4"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 xml:space="preserve">Is het een specifiek deel van de </w:t>
            </w:r>
            <w:r w:rsidR="003564CD">
              <w:t>software</w:t>
            </w:r>
            <w:r w:rsidR="003564CD" w:rsidRPr="00A253B9">
              <w:t xml:space="preserve"> </w:t>
            </w:r>
            <w:r w:rsidRPr="00A253B9">
              <w:t>dat jij hebt getest?</w:t>
            </w:r>
          </w:p>
          <w:p w14:paraId="32F5C9B2" w14:textId="3B9D5C03" w:rsidR="00BA23A4"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 xml:space="preserve">Waren er nog andere betrokkenen? </w:t>
            </w:r>
          </w:p>
        </w:tc>
      </w:tr>
      <w:tr w:rsidR="009C3692" w:rsidRPr="00A253B9" w14:paraId="3AD16B86"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66EFDA5"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B058D7E"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0AA37D46" w14:textId="36E61767" w:rsidR="009C3692" w:rsidRPr="00A253B9" w:rsidRDefault="00BA23A4"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Wat voor soort test heb je toegepast?</w:t>
            </w:r>
          </w:p>
          <w:p w14:paraId="0F11D97E" w14:textId="18496E63" w:rsidR="00BA23A4" w:rsidRPr="00A253B9" w:rsidRDefault="00BA23A4"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Waarom heb je voor die manier van testen gekozen?</w:t>
            </w:r>
          </w:p>
        </w:tc>
      </w:tr>
      <w:tr w:rsidR="009C3692" w:rsidRPr="00A253B9" w14:paraId="5E819503"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F16C8BA"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81F4143"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054EB0D2" w14:textId="3228892E"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Voor welke user </w:t>
            </w:r>
            <w:proofErr w:type="spellStart"/>
            <w:r w:rsidRPr="00A253B9">
              <w:t>stories</w:t>
            </w:r>
            <w:proofErr w:type="spellEnd"/>
            <w:r w:rsidR="00D40966">
              <w:t xml:space="preserve"> (</w:t>
            </w:r>
            <w:r w:rsidR="00D40966" w:rsidRPr="00A253B9">
              <w:t>functionaliteiten</w:t>
            </w:r>
            <w:r w:rsidR="00D40966">
              <w:t>)</w:t>
            </w:r>
            <w:r w:rsidR="00D40966" w:rsidRPr="00A253B9">
              <w:t xml:space="preserve"> </w:t>
            </w:r>
            <w:r w:rsidRPr="00A253B9">
              <w:t>heb je testscenario’s geschreven?</w:t>
            </w:r>
          </w:p>
          <w:p w14:paraId="03A1544E" w14:textId="173A9EF5" w:rsidR="00BA23A4" w:rsidRPr="00A253B9" w:rsidRDefault="00BA23A4"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Hoe </w:t>
            </w:r>
            <w:r w:rsidR="006B7828" w:rsidRPr="00A253B9">
              <w:t xml:space="preserve">heb je ervoor gezorgd dat de </w:t>
            </w:r>
            <w:r w:rsidR="000A2B22">
              <w:t>eisen en wensen</w:t>
            </w:r>
            <w:r w:rsidR="000A2B22" w:rsidRPr="00A253B9">
              <w:t xml:space="preserve"> </w:t>
            </w:r>
            <w:r w:rsidR="006B7828" w:rsidRPr="00A253B9">
              <w:t xml:space="preserve">weer terug zijn gekomen in </w:t>
            </w:r>
            <w:r w:rsidR="007672D5">
              <w:t>het</w:t>
            </w:r>
            <w:r w:rsidR="007672D5" w:rsidRPr="00A253B9">
              <w:t xml:space="preserve"> </w:t>
            </w:r>
            <w:r w:rsidR="006B7828" w:rsidRPr="00A253B9">
              <w:t>testen?</w:t>
            </w:r>
          </w:p>
          <w:p w14:paraId="6913C0DA" w14:textId="6D8C8D66" w:rsidR="006B7828" w:rsidRPr="00A253B9" w:rsidRDefault="006B7828"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Hoe ben je omgegaan met alternatieve paden bij het testen?</w:t>
            </w:r>
          </w:p>
          <w:p w14:paraId="4ED6109A" w14:textId="77777777" w:rsidR="00315A53" w:rsidRPr="00A253B9" w:rsidRDefault="009C3692"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 testdata opgesteld?</w:t>
            </w:r>
          </w:p>
          <w:p w14:paraId="618FA388" w14:textId="3EF0E409" w:rsidR="00BA23A4" w:rsidRPr="00A253B9" w:rsidRDefault="000A4625"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Hebben de testers de volledige test uitgevoerd?</w:t>
            </w:r>
          </w:p>
        </w:tc>
      </w:tr>
      <w:tr w:rsidR="009C3692" w:rsidRPr="00A253B9" w14:paraId="37A1A811"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C3E708E"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270B09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68340CE9" w14:textId="387ED2F8"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Op welke wijze heb je de tester begeleid?</w:t>
            </w:r>
          </w:p>
          <w:p w14:paraId="74703787" w14:textId="6E867272" w:rsidR="006B7828" w:rsidRPr="00A253B9" w:rsidRDefault="006B7828"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Als je </w:t>
            </w:r>
            <w:r w:rsidR="00612049">
              <w:t>met behulp van</w:t>
            </w:r>
            <w:r w:rsidRPr="00A253B9">
              <w:t xml:space="preserve"> unit</w:t>
            </w:r>
            <w:r w:rsidR="00612049">
              <w:t>-</w:t>
            </w:r>
            <w:r w:rsidRPr="00A253B9">
              <w:t>/feature</w:t>
            </w:r>
            <w:r w:rsidR="00612049">
              <w:t>-</w:t>
            </w:r>
            <w:r w:rsidRPr="00A253B9">
              <w:t xml:space="preserve">/browsertesten hebt gewerkt, hoe heb je ervoor gezorgd dat de tester weet wat </w:t>
            </w:r>
            <w:r w:rsidR="00854640">
              <w:t xml:space="preserve">er getest moet worden </w:t>
            </w:r>
            <w:r w:rsidRPr="00A253B9">
              <w:t>en hoe de test uitgevoerd moet worden</w:t>
            </w:r>
            <w:r w:rsidR="00895AD1" w:rsidRPr="00A253B9">
              <w:t>?</w:t>
            </w:r>
          </w:p>
          <w:p w14:paraId="2FE04859" w14:textId="77777777"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Hoe heb je de resultaten vastgelegd?</w:t>
            </w:r>
          </w:p>
          <w:p w14:paraId="4A4441EB" w14:textId="77777777"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Welke conclusies heb je getrokken? </w:t>
            </w:r>
          </w:p>
        </w:tc>
      </w:tr>
      <w:tr w:rsidR="009C3692" w:rsidRPr="00A253B9" w14:paraId="6AA64686"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FB969E5"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720483E"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6432D6F9" w14:textId="77777777" w:rsidR="009C3692" w:rsidRDefault="009C3692"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Heb je de tester op de juiste manier begeleid?</w:t>
            </w:r>
          </w:p>
          <w:p w14:paraId="2EFC27A5" w14:textId="4818D305" w:rsidR="006F6474" w:rsidRDefault="006F6474"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 xml:space="preserve">Vind je dat je de juiste </w:t>
            </w:r>
            <w:r w:rsidR="00FE2424">
              <w:t>gebruikersgroep hebt geselecteerd als tester?</w:t>
            </w:r>
          </w:p>
          <w:p w14:paraId="4C802207" w14:textId="691297F4" w:rsidR="00E41D93" w:rsidRPr="00A253B9" w:rsidRDefault="0097366D"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Kun je iets vertellen over hoe</w:t>
            </w:r>
            <w:r w:rsidR="00E41D93">
              <w:t xml:space="preserve"> de communicatie </w:t>
            </w:r>
            <w:r>
              <w:t xml:space="preserve">is </w:t>
            </w:r>
            <w:r w:rsidR="00E41D93">
              <w:t>verlopen met de tester?</w:t>
            </w:r>
          </w:p>
        </w:tc>
      </w:tr>
      <w:tr w:rsidR="009C3692" w:rsidRPr="00A253B9" w14:paraId="22BB48F7"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7EC76AC"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5915ED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2A0C738F" w14:textId="3910A676" w:rsidR="00600AA4" w:rsidRDefault="00600AA4"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t xml:space="preserve"> Wat zou</w:t>
            </w:r>
            <w:r w:rsidR="00AD235F">
              <w:t xml:space="preserve"> je in een nieuwe situatie </w:t>
            </w:r>
            <w:r>
              <w:t>anders doen?</w:t>
            </w:r>
          </w:p>
          <w:p w14:paraId="04F0BE25" w14:textId="3ABA0952" w:rsidR="009C3692" w:rsidRPr="00E31001" w:rsidRDefault="00600AA4"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t>Wat zou je in een nieuwe situatie juist hetzelfde aanpakken</w:t>
            </w:r>
            <w:r w:rsidR="00AD235F">
              <w:t>?</w:t>
            </w:r>
          </w:p>
        </w:tc>
      </w:tr>
    </w:tbl>
    <w:p w14:paraId="05EAF610" w14:textId="0AF56935" w:rsidR="00E31001" w:rsidRDefault="00E31001" w:rsidP="00A3290D"/>
    <w:p w14:paraId="03D1D100" w14:textId="77777777" w:rsidR="00E31001" w:rsidRDefault="00E31001">
      <w:pPr>
        <w:spacing w:after="160" w:line="259" w:lineRule="auto"/>
      </w:pPr>
      <w:r>
        <w:br w:type="page"/>
      </w:r>
    </w:p>
    <w:p w14:paraId="50D15D4E" w14:textId="77777777" w:rsidR="009C3692" w:rsidRPr="00A253B9" w:rsidRDefault="009C3692" w:rsidP="00A3290D"/>
    <w:p w14:paraId="21EE7E7C" w14:textId="77777777" w:rsidR="009C3692" w:rsidRPr="00A253B9" w:rsidRDefault="009C3692" w:rsidP="00A3290D">
      <w:pPr>
        <w:pStyle w:val="Kop3"/>
      </w:pPr>
      <w:bookmarkStart w:id="19" w:name="_Toc105765917"/>
      <w:r w:rsidRPr="00A253B9">
        <w:t>B1-K1-W5: Opdracht 4</w:t>
      </w:r>
      <w:bookmarkEnd w:id="19"/>
    </w:p>
    <w:p w14:paraId="61390C8B"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53A37383"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5771723"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54BF8D7A"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132B26FC"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0933B89"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B5FD387"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1899DB80" w14:textId="4ECED9A1" w:rsidR="00315A53" w:rsidRPr="00A253B9" w:rsidRDefault="009C369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 xml:space="preserve">Welke </w:t>
            </w:r>
            <w:r w:rsidR="00C42E51">
              <w:t>software</w:t>
            </w:r>
            <w:r w:rsidR="00C42E51" w:rsidRPr="00A253B9">
              <w:t xml:space="preserve"> </w:t>
            </w:r>
            <w:r w:rsidRPr="00A253B9">
              <w:t>is ontwikkeld, opgeleverd en getest?</w:t>
            </w:r>
          </w:p>
          <w:p w14:paraId="5E30A52B" w14:textId="5B353AEF" w:rsidR="009C3692" w:rsidRPr="00A253B9" w:rsidRDefault="00C8477E"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Wat waren de belangrijkste resultaten uit je</w:t>
            </w:r>
            <w:r w:rsidR="001D385F">
              <w:t xml:space="preserve"> </w:t>
            </w:r>
            <w:r w:rsidR="009C3692" w:rsidRPr="00A253B9">
              <w:t xml:space="preserve">testrapport </w:t>
            </w:r>
            <w:r w:rsidR="00A87122">
              <w:t xml:space="preserve">die input hebben gegeven voor je </w:t>
            </w:r>
            <w:r w:rsidR="009C3692" w:rsidRPr="00A253B9">
              <w:t>verbetervoorstel?</w:t>
            </w:r>
          </w:p>
          <w:p w14:paraId="48C39B57" w14:textId="2BEAC127" w:rsidR="009C3692" w:rsidRPr="00A253B9" w:rsidRDefault="00361152"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Wat waren de belangrijkste reacties</w:t>
            </w:r>
            <w:r w:rsidR="00CA7317">
              <w:t xml:space="preserve"> uit de reflectie</w:t>
            </w:r>
            <w:r w:rsidR="00277C58">
              <w:t xml:space="preserve">bijeenkomst </w:t>
            </w:r>
            <w:r w:rsidR="00886F12">
              <w:t>die</w:t>
            </w:r>
            <w:r w:rsidR="00886F12" w:rsidRPr="00A253B9">
              <w:t xml:space="preserve"> </w:t>
            </w:r>
            <w:r w:rsidR="009C3692" w:rsidRPr="00A253B9">
              <w:t xml:space="preserve">input </w:t>
            </w:r>
            <w:r w:rsidR="00886F12">
              <w:t>hebben</w:t>
            </w:r>
            <w:r w:rsidR="009C3692" w:rsidRPr="00A253B9">
              <w:t xml:space="preserve"> gegeven voor het verbetervoorstel?</w:t>
            </w:r>
          </w:p>
        </w:tc>
      </w:tr>
      <w:tr w:rsidR="009C3692" w:rsidRPr="00A253B9" w14:paraId="6903A44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98344DF"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BF6091C"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68C858CD" w14:textId="23A38AF7" w:rsidR="009C3692" w:rsidRPr="000764C8" w:rsidRDefault="00E04431"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t>Wat was je werkwijze bij</w:t>
            </w:r>
            <w:r w:rsidR="000764C8" w:rsidRPr="0024113E">
              <w:t xml:space="preserve"> het </w:t>
            </w:r>
            <w:r>
              <w:t xml:space="preserve">opstellen van </w:t>
            </w:r>
            <w:r w:rsidR="000764C8" w:rsidRPr="0024113E">
              <w:t>het verbetervoorstel?</w:t>
            </w:r>
          </w:p>
        </w:tc>
      </w:tr>
      <w:tr w:rsidR="009C3692" w:rsidRPr="00A253B9" w14:paraId="36E2570D" w14:textId="77777777" w:rsidTr="00DD1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auto"/>
              <w:left w:val="single" w:sz="4" w:space="0" w:color="56355B" w:themeColor="text2"/>
              <w:bottom w:val="single" w:sz="4" w:space="0" w:color="56355B" w:themeColor="text2"/>
              <w:right w:val="single" w:sz="4" w:space="0" w:color="auto"/>
            </w:tcBorders>
            <w:shd w:val="clear" w:color="auto" w:fill="EFF6F3" w:themeFill="accent5" w:themeFillTint="33"/>
            <w:hideMark/>
          </w:tcPr>
          <w:p w14:paraId="4BC363DC" w14:textId="77777777" w:rsidR="009C3692" w:rsidRPr="00A253B9" w:rsidRDefault="009C3692" w:rsidP="00A3290D">
            <w:r w:rsidRPr="00A253B9">
              <w:rPr>
                <w:b/>
                <w:bCs/>
              </w:rPr>
              <w:t>A</w:t>
            </w:r>
            <w:r w:rsidRPr="00A253B9">
              <w:t>ctie</w:t>
            </w:r>
          </w:p>
        </w:tc>
        <w:tc>
          <w:tcPr>
            <w:tcW w:w="4299" w:type="pct"/>
            <w:tcBorders>
              <w:top w:val="single" w:sz="4" w:space="0" w:color="auto"/>
              <w:left w:val="single" w:sz="4" w:space="0" w:color="auto"/>
              <w:bottom w:val="single" w:sz="4" w:space="0" w:color="auto"/>
              <w:right w:val="single" w:sz="4" w:space="0" w:color="auto"/>
            </w:tcBorders>
            <w:hideMark/>
          </w:tcPr>
          <w:p w14:paraId="21DABDC0" w14:textId="603B1524"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r w:rsidR="00FC63A8">
              <w:rPr>
                <w:b/>
                <w:bCs/>
              </w:rPr>
              <w:t>?</w:t>
            </w:r>
          </w:p>
          <w:p w14:paraId="38AA1A2E" w14:textId="0CF36848" w:rsidR="009C3692" w:rsidRPr="0024113E" w:rsidRDefault="00B76177"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Hoe ging de</w:t>
            </w:r>
            <w:r w:rsidR="00AB55E9" w:rsidRPr="0024113E">
              <w:t xml:space="preserve"> afstemming </w:t>
            </w:r>
            <w:r>
              <w:t>van</w:t>
            </w:r>
            <w:r w:rsidR="00AB55E9" w:rsidRPr="0024113E">
              <w:t xml:space="preserve"> het verbetervoorstel</w:t>
            </w:r>
            <w:r>
              <w:t xml:space="preserve"> met de opdrachtgever</w:t>
            </w:r>
            <w:r w:rsidR="00AB55E9" w:rsidRPr="0024113E">
              <w:t>?</w:t>
            </w:r>
          </w:p>
          <w:p w14:paraId="4C935E5D" w14:textId="49C0BF0B" w:rsidR="00AB55E9" w:rsidRDefault="00AB55E9"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Welke bronnen heb je geb</w:t>
            </w:r>
            <w:r w:rsidRPr="00AB55E9">
              <w:t>ruikt</w:t>
            </w:r>
            <w:r w:rsidR="007A457A">
              <w:t xml:space="preserve"> voor je verbetervoorstel</w:t>
            </w:r>
            <w:r w:rsidRPr="00AB55E9">
              <w:t>?</w:t>
            </w:r>
          </w:p>
          <w:p w14:paraId="5FAE2585" w14:textId="2CA5832A" w:rsidR="00AB55E9" w:rsidRPr="00AB55E9" w:rsidRDefault="00AB55E9"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Hoe verliep de reflectie</w:t>
            </w:r>
            <w:r w:rsidR="00277C58">
              <w:t>bijeenkomst</w:t>
            </w:r>
            <w:r w:rsidR="00AF728C">
              <w:t>/review</w:t>
            </w:r>
            <w:r>
              <w:t>?</w:t>
            </w:r>
          </w:p>
        </w:tc>
      </w:tr>
      <w:tr w:rsidR="009C3692" w:rsidRPr="00A253B9" w14:paraId="3D7A9AC8" w14:textId="77777777" w:rsidTr="00CA0A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432719B" w14:textId="1F6D0974" w:rsidR="00CA0A0C" w:rsidRPr="00CA0A0C" w:rsidRDefault="009C3692" w:rsidP="007F7897">
            <w:r w:rsidRPr="00A253B9">
              <w:rPr>
                <w:b/>
                <w:bCs/>
              </w:rPr>
              <w:t>R</w:t>
            </w:r>
            <w:r w:rsidRPr="00A253B9">
              <w:t>esultaat</w:t>
            </w:r>
          </w:p>
        </w:tc>
        <w:tc>
          <w:tcPr>
            <w:tcW w:w="4299" w:type="pct"/>
            <w:tcBorders>
              <w:top w:val="single" w:sz="4" w:space="0" w:color="auto"/>
              <w:left w:val="single" w:sz="4" w:space="0" w:color="56355B" w:themeColor="text2"/>
              <w:bottom w:val="single" w:sz="4" w:space="0" w:color="56355B" w:themeColor="text2"/>
              <w:right w:val="single" w:sz="4" w:space="0" w:color="56355B" w:themeColor="text2"/>
            </w:tcBorders>
            <w:hideMark/>
          </w:tcPr>
          <w:p w14:paraId="3E3CFFA8"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3E5A5267"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Welk verbetervoorstel heb je gedaan op basis van het testrapport?</w:t>
            </w:r>
          </w:p>
          <w:p w14:paraId="31D8E0AB" w14:textId="7777777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Welk verbetervoorstel heb je gedaan op basis van de oplevering?</w:t>
            </w:r>
          </w:p>
          <w:p w14:paraId="275686B5" w14:textId="2A0F8E75"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Welk verbetervoorstel heb je gedaan op basis van de reflectie?</w:t>
            </w:r>
          </w:p>
        </w:tc>
      </w:tr>
      <w:tr w:rsidR="009C3692" w:rsidRPr="00A253B9" w14:paraId="7FFE22CC"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390BA02"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23C9FEB"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6ACFAEE5" w14:textId="438A18D8" w:rsidR="009C3692" w:rsidRPr="00A253B9" w:rsidRDefault="009C3692"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Welke</w:t>
            </w:r>
            <w:r w:rsidR="00020BD8" w:rsidRPr="00A253B9">
              <w:t xml:space="preserve"> </w:t>
            </w:r>
            <w:r w:rsidR="00211FFE" w:rsidRPr="00A253B9">
              <w:t>positieve</w:t>
            </w:r>
            <w:r w:rsidR="00020BD8" w:rsidRPr="00A253B9">
              <w:t xml:space="preserve"> </w:t>
            </w:r>
            <w:r w:rsidRPr="00A253B9">
              <w:t>punten kwamen er uit de reflectie</w:t>
            </w:r>
            <w:r w:rsidR="00277C58">
              <w:t>bijeenkomst</w:t>
            </w:r>
            <w:r w:rsidRPr="00A253B9">
              <w:t>?</w:t>
            </w:r>
          </w:p>
          <w:p w14:paraId="3C756DB2" w14:textId="374C2E3E" w:rsidR="009C3692" w:rsidRPr="00A253B9" w:rsidRDefault="009C3692"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A253B9">
              <w:t>Welke verbeterpunten kwamen er uit de reflectie</w:t>
            </w:r>
            <w:r w:rsidR="00277C58">
              <w:t>bijeenkomst</w:t>
            </w:r>
            <w:r w:rsidRPr="00A253B9">
              <w:t>?</w:t>
            </w:r>
          </w:p>
        </w:tc>
      </w:tr>
      <w:tr w:rsidR="009C3692" w:rsidRPr="00A253B9" w14:paraId="264AC62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389E3D8"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BF6B97F"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B22FB0E" w14:textId="77777777" w:rsidR="00411F52" w:rsidRDefault="00411F52"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t>Wat zou je in een nieuwe situatie anders doen?</w:t>
            </w:r>
          </w:p>
          <w:p w14:paraId="77F025C7" w14:textId="77777777" w:rsidR="00750011" w:rsidRPr="009D15E1" w:rsidRDefault="00411F52"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t>Wat zou je in een nieuwe situatie juist hetzelfde aanpakken?</w:t>
            </w:r>
            <w:r w:rsidRPr="0024113E" w:rsidDel="00BC1D56">
              <w:rPr>
                <w:highlight w:val="yellow"/>
              </w:rPr>
              <w:t xml:space="preserve"> </w:t>
            </w:r>
          </w:p>
          <w:p w14:paraId="733729C8" w14:textId="70F44541" w:rsidR="009C3692" w:rsidRPr="00BC1D56" w:rsidRDefault="00750011"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9D15E1">
              <w:t xml:space="preserve">Welke punten vanuit het verbetervoorstel neem je mee in een nieuwe situatie? </w:t>
            </w:r>
          </w:p>
        </w:tc>
      </w:tr>
    </w:tbl>
    <w:p w14:paraId="1DA1BB8A" w14:textId="77777777" w:rsidR="009C3692" w:rsidRPr="00A253B9" w:rsidRDefault="009C3692" w:rsidP="00A3290D"/>
    <w:p w14:paraId="60A45507" w14:textId="2B77FFE8" w:rsidR="009C3692" w:rsidRPr="00A253B9" w:rsidRDefault="009C3692" w:rsidP="00A3290D">
      <w:pPr>
        <w:pStyle w:val="Kop3"/>
      </w:pPr>
      <w:bookmarkStart w:id="20" w:name="_Toc105765918"/>
      <w:r w:rsidRPr="00A253B9">
        <w:t>B1-</w:t>
      </w:r>
      <w:r w:rsidR="00202370" w:rsidRPr="00A253B9">
        <w:t>K2</w:t>
      </w:r>
      <w:r w:rsidRPr="00A253B9">
        <w:t>-</w:t>
      </w:r>
      <w:r w:rsidR="00202370" w:rsidRPr="00A253B9">
        <w:t>W1</w:t>
      </w:r>
      <w:r w:rsidRPr="00A253B9">
        <w:t xml:space="preserve">: Opdracht </w:t>
      </w:r>
      <w:bookmarkEnd w:id="20"/>
      <w:r w:rsidR="00202370" w:rsidRPr="00A253B9">
        <w:t>5</w:t>
      </w:r>
    </w:p>
    <w:p w14:paraId="620EE607"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1B872A9D"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B5EDAB7"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0F96AE9"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12E7C8A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B7A84D4"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64690E9"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0C139AAF" w14:textId="4D64769F" w:rsidR="008865D1" w:rsidRDefault="008865D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Met wie heb je samengewerkt in een team?</w:t>
            </w:r>
          </w:p>
          <w:p w14:paraId="6721DA7A" w14:textId="77777777" w:rsidR="008865D1" w:rsidRDefault="008865D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Hoe verliep de samenwerking?</w:t>
            </w:r>
          </w:p>
          <w:p w14:paraId="2C31F098" w14:textId="22278B01" w:rsidR="009C3692" w:rsidRPr="00A253B9" w:rsidRDefault="008865D1"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Welke projectmethodiek hebben jullie gevolgd?</w:t>
            </w:r>
          </w:p>
        </w:tc>
      </w:tr>
      <w:tr w:rsidR="009C3692" w:rsidRPr="00A253B9" w14:paraId="7FB4CB9D"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10A0C9B"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99270E5"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6201F22E" w14:textId="2AE062C3" w:rsidR="009C3692" w:rsidRPr="00A253B9" w:rsidRDefault="00455517"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t xml:space="preserve">Wat was jouw bijdrage aan het </w:t>
            </w:r>
            <w:r w:rsidR="00AF5772">
              <w:t>samenwerkings</w:t>
            </w:r>
            <w:r>
              <w:t>proces?</w:t>
            </w:r>
          </w:p>
        </w:tc>
      </w:tr>
      <w:tr w:rsidR="009C3692" w:rsidRPr="00A253B9" w14:paraId="38BA29CD"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5F43E5E"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6099190" w14:textId="5A494049"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r w:rsidR="00037847">
              <w:rPr>
                <w:b/>
                <w:bCs/>
              </w:rPr>
              <w:t>?</w:t>
            </w:r>
          </w:p>
          <w:p w14:paraId="01010980" w14:textId="7C4FD808" w:rsidR="00202370" w:rsidRPr="00A253B9" w:rsidRDefault="00202370"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 xml:space="preserve">Wat heb je tijdens </w:t>
            </w:r>
            <w:r w:rsidR="00F65D0D">
              <w:t>het overleg</w:t>
            </w:r>
            <w:r w:rsidRPr="00A253B9">
              <w:t xml:space="preserve"> verteld?</w:t>
            </w:r>
          </w:p>
          <w:p w14:paraId="32231D8A" w14:textId="10C61A69" w:rsidR="00202370" w:rsidRPr="00A253B9" w:rsidRDefault="00202370"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Heb je</w:t>
            </w:r>
            <w:r w:rsidR="00020BD8" w:rsidRPr="00A253B9">
              <w:t xml:space="preserve"> </w:t>
            </w:r>
            <w:r w:rsidRPr="00A253B9">
              <w:t>problemen</w:t>
            </w:r>
            <w:r w:rsidR="00020BD8" w:rsidRPr="00A253B9">
              <w:t xml:space="preserve"> </w:t>
            </w:r>
            <w:r w:rsidRPr="00A253B9">
              <w:t xml:space="preserve">tijdens </w:t>
            </w:r>
            <w:r w:rsidR="00F65D0D">
              <w:t>het</w:t>
            </w:r>
            <w:r w:rsidRPr="00A253B9">
              <w:t xml:space="preserve"> </w:t>
            </w:r>
            <w:r w:rsidR="00F65D0D">
              <w:t>overleg</w:t>
            </w:r>
            <w:r w:rsidR="007F63E8" w:rsidRPr="00A253B9">
              <w:t xml:space="preserve"> </w:t>
            </w:r>
            <w:r w:rsidRPr="00A253B9">
              <w:t>gemeld?</w:t>
            </w:r>
          </w:p>
          <w:p w14:paraId="4AD83D21" w14:textId="284DEBF0" w:rsidR="007F63E8" w:rsidRDefault="007F63E8"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Hoe heb je je teamleden geïnformeerd over je werkzaamheden?</w:t>
            </w:r>
          </w:p>
          <w:p w14:paraId="0DD740D9" w14:textId="0A3279F8" w:rsidR="007F63E8" w:rsidRPr="00A253B9" w:rsidRDefault="007F63E8"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 xml:space="preserve">Heb je je teamleden ook gevraagd naar </w:t>
            </w:r>
            <w:r w:rsidR="004E412F">
              <w:t>hun werkzaamheden?</w:t>
            </w:r>
          </w:p>
          <w:p w14:paraId="221291B4" w14:textId="2F19A6D8" w:rsidR="0041236A" w:rsidRDefault="00A26E30"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lastRenderedPageBreak/>
              <w:t xml:space="preserve">Welke </w:t>
            </w:r>
            <w:r w:rsidR="00073114">
              <w:t>werk</w:t>
            </w:r>
            <w:r>
              <w:t xml:space="preserve">afspraken zijn er </w:t>
            </w:r>
            <w:r w:rsidR="00B15174">
              <w:t>met het team</w:t>
            </w:r>
            <w:r>
              <w:t xml:space="preserve"> gemaakt?</w:t>
            </w:r>
          </w:p>
          <w:p w14:paraId="6060F322" w14:textId="2C703F9A" w:rsidR="00A26E30" w:rsidRDefault="00064D4B"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w:t>
            </w:r>
            <w:r w:rsidR="0041236A">
              <w:t>eb je de werkafspraken vastgelegd?</w:t>
            </w:r>
          </w:p>
          <w:p w14:paraId="025C5A03" w14:textId="034DD839" w:rsidR="00A26E30" w:rsidRDefault="00A26E30"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 xml:space="preserve">Heb je je aan de </w:t>
            </w:r>
            <w:r w:rsidR="00073114">
              <w:t>werk</w:t>
            </w:r>
            <w:r>
              <w:t>afspraken gehouden?</w:t>
            </w:r>
          </w:p>
          <w:p w14:paraId="2BF5E5D4" w14:textId="77777777" w:rsidR="00A26E30" w:rsidRDefault="00A26E30"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Hoe uitte zich dat?</w:t>
            </w:r>
          </w:p>
          <w:p w14:paraId="715DA2E2" w14:textId="32333D54" w:rsidR="002B02E1" w:rsidRDefault="002B02E1"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Hebben anderen zich aan de werkafspraken gehouden? Zo niet, hoe ging je daarmee om?</w:t>
            </w:r>
          </w:p>
          <w:p w14:paraId="2D7E7161" w14:textId="262EEF5D" w:rsidR="004C6246" w:rsidRDefault="004C6246"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Welke feedback heb je gegeven?</w:t>
            </w:r>
          </w:p>
          <w:p w14:paraId="69DC0509" w14:textId="1BE08E8E" w:rsidR="004C6246" w:rsidRPr="00A253B9" w:rsidRDefault="004C6246"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Welke feedback heb je ontvangen?</w:t>
            </w:r>
          </w:p>
        </w:tc>
      </w:tr>
      <w:tr w:rsidR="009C3692" w:rsidRPr="00A253B9" w14:paraId="27604999"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8E26DCB" w14:textId="77777777" w:rsidR="009C3692" w:rsidRPr="00A253B9" w:rsidRDefault="009C3692" w:rsidP="00A3290D">
            <w:r w:rsidRPr="00A253B9">
              <w:rPr>
                <w:b/>
                <w:bCs/>
              </w:rPr>
              <w:lastRenderedPageBreak/>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19AFA2A"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4C3E688F" w14:textId="1FE9181A" w:rsidR="00202370" w:rsidRPr="00A253B9" w:rsidRDefault="00202370"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Wat is er gedaan als er een probleem was </w:t>
            </w:r>
            <w:r w:rsidR="00A61D24">
              <w:t>in de samenwerking</w:t>
            </w:r>
            <w:r w:rsidRPr="00A253B9">
              <w:t>?</w:t>
            </w:r>
          </w:p>
          <w:p w14:paraId="54BCB92A" w14:textId="3A4D50F1" w:rsidR="00202370" w:rsidRDefault="00202370"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Hoe zijn de afspraken</w:t>
            </w:r>
            <w:r w:rsidR="001A2643">
              <w:t xml:space="preserve"> </w:t>
            </w:r>
            <w:r w:rsidRPr="00A253B9">
              <w:t>vastgelegd?</w:t>
            </w:r>
          </w:p>
          <w:p w14:paraId="7F155665" w14:textId="77777777" w:rsidR="004C6246" w:rsidRDefault="004C6246"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t>Wat heb je met de feedback van teamgenoten gedaan?</w:t>
            </w:r>
          </w:p>
          <w:p w14:paraId="76013522" w14:textId="15D7ADBD" w:rsidR="004C6246" w:rsidRPr="00A253B9" w:rsidRDefault="000A14F1"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t>Welke reactie heb je gekregen op feedback die je hebt gegeven?</w:t>
            </w:r>
          </w:p>
        </w:tc>
      </w:tr>
      <w:tr w:rsidR="009C3692" w:rsidRPr="00A253B9" w14:paraId="558AFC70"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3F429F5"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8FA5866"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50D137A2" w14:textId="1D11FD35" w:rsidR="009C3692" w:rsidRDefault="009645B0"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Hoe vond je het om feedback te geven en te ontvangen?</w:t>
            </w:r>
          </w:p>
          <w:p w14:paraId="771E03F6" w14:textId="03DF045E" w:rsidR="00C01070" w:rsidRPr="00C01070" w:rsidRDefault="00712919"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Wat vond je van de manier waarop je feedback hebt ontvangen en gegeven?</w:t>
            </w:r>
          </w:p>
        </w:tc>
      </w:tr>
      <w:tr w:rsidR="009C3692" w:rsidRPr="00A253B9" w14:paraId="22650DA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0032922"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44DCC07"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5798F7BE" w14:textId="562BA123" w:rsidR="009C3692" w:rsidRPr="00AA08DB" w:rsidRDefault="00AA08DB"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24113E">
              <w:t>Zijn er punten vanuit de feedback die je meeneemt in een nieuwe situatie?</w:t>
            </w:r>
          </w:p>
        </w:tc>
      </w:tr>
    </w:tbl>
    <w:p w14:paraId="73FAA262" w14:textId="62D18F1C" w:rsidR="00B0236B" w:rsidRDefault="00B0236B">
      <w:pPr>
        <w:spacing w:after="160" w:line="259" w:lineRule="auto"/>
        <w:rPr>
          <w:rFonts w:asciiTheme="majorHAnsi" w:eastAsiaTheme="majorEastAsia" w:hAnsiTheme="majorHAnsi" w:cstheme="majorBidi"/>
          <w:color w:val="56355B" w:themeColor="text2"/>
          <w:sz w:val="24"/>
          <w:szCs w:val="24"/>
        </w:rPr>
      </w:pPr>
      <w:bookmarkStart w:id="21" w:name="_Toc105765919"/>
    </w:p>
    <w:p w14:paraId="50785AB8" w14:textId="70E09D2C" w:rsidR="009C3692" w:rsidRPr="00A253B9" w:rsidRDefault="009C3692" w:rsidP="00A3290D">
      <w:pPr>
        <w:pStyle w:val="Kop3"/>
      </w:pPr>
      <w:r w:rsidRPr="00A253B9">
        <w:t>B1-K2-W2: Opdracht 6</w:t>
      </w:r>
      <w:bookmarkEnd w:id="21"/>
    </w:p>
    <w:p w14:paraId="075C3900"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1B1B4DE3"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343D384F"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BA60505"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2A66009D"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187B25E"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DD27CC4"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3ADAB2B8" w14:textId="03667658" w:rsidR="009D1BC9" w:rsidRDefault="00030F1C"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030F1C">
              <w:t>Wat voor soort presentatie heb je gegeven?</w:t>
            </w:r>
          </w:p>
          <w:p w14:paraId="269482AD" w14:textId="6F0E06BA" w:rsidR="009C3692" w:rsidRPr="005F1B1C" w:rsidRDefault="009D1BC9"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rsidRPr="00A253B9">
              <w:t>Deed je dat alleen of samen met anderen?</w:t>
            </w:r>
          </w:p>
        </w:tc>
      </w:tr>
      <w:tr w:rsidR="009C3692" w:rsidRPr="00A253B9" w14:paraId="2F40D718"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63251BE"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3769D2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28786ED6" w14:textId="7A28499C" w:rsidR="009C3692" w:rsidRPr="00A253B9" w:rsidRDefault="009C3692"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rsidRPr="00A253B9">
              <w:t xml:space="preserve">Wat </w:t>
            </w:r>
            <w:r w:rsidR="00FE37F0">
              <w:t>was het doel van de presentatie</w:t>
            </w:r>
            <w:r w:rsidRPr="00A253B9">
              <w:t xml:space="preserve">? </w:t>
            </w:r>
          </w:p>
        </w:tc>
      </w:tr>
      <w:tr w:rsidR="009C3692" w:rsidRPr="00A253B9" w14:paraId="2439A4AF"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58874E8"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EF9C32B"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3A18D2E0" w14:textId="44CBCB9D" w:rsidR="00030F1C" w:rsidRDefault="00030F1C"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 xml:space="preserve">Hoe heb je de </w:t>
            </w:r>
            <w:r w:rsidR="00D72472">
              <w:t>oplevering van je product</w:t>
            </w:r>
            <w:r>
              <w:t xml:space="preserve"> voorbereid?</w:t>
            </w:r>
          </w:p>
          <w:p w14:paraId="0EC12F20" w14:textId="78741EDA" w:rsidR="009C3692" w:rsidRPr="00A253B9" w:rsidRDefault="00030F1C"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Hoe heb je de presentatie georganiseerd?</w:t>
            </w:r>
          </w:p>
        </w:tc>
      </w:tr>
      <w:tr w:rsidR="009C3692" w:rsidRPr="00A253B9" w14:paraId="2D1D1F06"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26FA10B"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F820A2D"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5ACD1865" w14:textId="19D08004"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Op welke manier heb je het product </w:t>
            </w:r>
            <w:r w:rsidR="00596B01">
              <w:t>gepresenteerd</w:t>
            </w:r>
            <w:r w:rsidRPr="00A253B9">
              <w:t>?</w:t>
            </w:r>
          </w:p>
          <w:p w14:paraId="6B72D0EC" w14:textId="738798AF"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Welke tools heb je gebruikt</w:t>
            </w:r>
            <w:r w:rsidR="005C25F2">
              <w:t xml:space="preserve"> voor je presentaties</w:t>
            </w:r>
            <w:r w:rsidRPr="00A253B9">
              <w:t>?</w:t>
            </w:r>
          </w:p>
          <w:p w14:paraId="17886F70" w14:textId="50F894D7"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Welke vragen heb je gesteld?</w:t>
            </w:r>
          </w:p>
          <w:p w14:paraId="055FCC20" w14:textId="652FD564"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Welke vragen werden </w:t>
            </w:r>
            <w:r w:rsidR="0098218B">
              <w:t xml:space="preserve">er </w:t>
            </w:r>
            <w:r w:rsidRPr="00A253B9">
              <w:t>gesteld?</w:t>
            </w:r>
          </w:p>
          <w:p w14:paraId="6E863145" w14:textId="2A15FE8C" w:rsidR="009C3692"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Kon je de vragen voldoende beantwoorden</w:t>
            </w:r>
            <w:r w:rsidR="00757F17">
              <w:t xml:space="preserve"> en onderbouwen</w:t>
            </w:r>
            <w:r w:rsidRPr="00A253B9">
              <w:t>?</w:t>
            </w:r>
          </w:p>
        </w:tc>
      </w:tr>
      <w:tr w:rsidR="009C3692" w:rsidRPr="00A253B9" w14:paraId="05281A68"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13C05DE"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6B9E394"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245C54A6" w14:textId="3D82DAAF" w:rsidR="009C3692" w:rsidRPr="00030F1C" w:rsidRDefault="00030F1C" w:rsidP="001D4210">
            <w:pPr>
              <w:pStyle w:val="Lijstalinea"/>
              <w:numPr>
                <w:ilvl w:val="0"/>
                <w:numId w:val="30"/>
              </w:numPr>
              <w:ind w:left="748"/>
              <w:cnfStyle w:val="000000100000" w:firstRow="0" w:lastRow="0" w:firstColumn="0" w:lastColumn="0" w:oddVBand="0" w:evenVBand="0" w:oddHBand="1" w:evenHBand="0" w:firstRowFirstColumn="0" w:firstRowLastColumn="0" w:lastRowFirstColumn="0" w:lastRowLastColumn="0"/>
            </w:pPr>
            <w:r w:rsidRPr="009D15E1">
              <w:t>Ben je tevreden over het verloop van je presentatie?</w:t>
            </w:r>
          </w:p>
        </w:tc>
      </w:tr>
      <w:tr w:rsidR="009C3692" w:rsidRPr="00A253B9" w14:paraId="7C9EA2E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E89C0CD"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5B65B1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2FD0E99B" w14:textId="600C4D81" w:rsidR="009C3692" w:rsidRPr="00FF59D5" w:rsidRDefault="00FF59D5"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9D15E1">
              <w:t>Zou je in een nieuwe situatie voor een andere vorm van present</w:t>
            </w:r>
            <w:r w:rsidR="00091555">
              <w:t>eren</w:t>
            </w:r>
            <w:r w:rsidRPr="009D15E1">
              <w:t xml:space="preserve"> hebben gekozen?</w:t>
            </w:r>
          </w:p>
        </w:tc>
      </w:tr>
    </w:tbl>
    <w:p w14:paraId="6CDBFEE2" w14:textId="77777777" w:rsidR="009C3692" w:rsidRPr="00A253B9" w:rsidRDefault="009C3692" w:rsidP="00A3290D"/>
    <w:p w14:paraId="4ECE2042" w14:textId="77777777" w:rsidR="009C3692" w:rsidRPr="00A253B9" w:rsidRDefault="009C3692" w:rsidP="00A3290D">
      <w:pPr>
        <w:pStyle w:val="Kop3"/>
      </w:pPr>
      <w:bookmarkStart w:id="22" w:name="_Toc105765920"/>
      <w:r w:rsidRPr="00A253B9">
        <w:lastRenderedPageBreak/>
        <w:t>B1-K2-W3: Opdracht 7</w:t>
      </w:r>
      <w:bookmarkEnd w:id="22"/>
    </w:p>
    <w:p w14:paraId="19000BEE"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3D086011"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4B85D11"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3FD72DE4"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0AFD3EFA"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55A36A9"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0EF93A2"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3E2E22E3" w14:textId="6A74514F" w:rsidR="00F26DFF" w:rsidRPr="00A253B9" w:rsidRDefault="00F26DFF" w:rsidP="001D4210">
            <w:pPr>
              <w:pStyle w:val="Lijstalinea"/>
              <w:numPr>
                <w:ilvl w:val="0"/>
                <w:numId w:val="24"/>
              </w:numPr>
              <w:cnfStyle w:val="000000100000" w:firstRow="0" w:lastRow="0" w:firstColumn="0" w:lastColumn="0" w:oddVBand="0" w:evenVBand="0" w:oddHBand="1" w:evenHBand="0" w:firstRowFirstColumn="0" w:firstRowLastColumn="0" w:lastRowFirstColumn="0" w:lastRowLastColumn="0"/>
            </w:pPr>
            <w:r>
              <w:t>Wie waren er bij de evaluatie</w:t>
            </w:r>
            <w:r w:rsidR="00C573E8">
              <w:t>bijeenkomst</w:t>
            </w:r>
            <w:r>
              <w:t xml:space="preserve"> aanwezig?</w:t>
            </w:r>
          </w:p>
        </w:tc>
      </w:tr>
      <w:tr w:rsidR="009C3692" w:rsidRPr="00A253B9" w14:paraId="49618838"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065AE80"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7E42863" w14:textId="77777777" w:rsidR="009C3692" w:rsidRPr="00FE24F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FE24F9">
              <w:rPr>
                <w:b/>
                <w:bCs/>
              </w:rPr>
              <w:t>Hoofdvraag: Wat was je taak?</w:t>
            </w:r>
          </w:p>
          <w:p w14:paraId="16EE272C" w14:textId="3D2B8F82" w:rsidR="009C3692" w:rsidRPr="00A253B9" w:rsidRDefault="000C67C3" w:rsidP="001D4210">
            <w:pPr>
              <w:pStyle w:val="Lijstalinea"/>
              <w:numPr>
                <w:ilvl w:val="0"/>
                <w:numId w:val="23"/>
              </w:numPr>
              <w:cnfStyle w:val="000000010000" w:firstRow="0" w:lastRow="0" w:firstColumn="0" w:lastColumn="0" w:oddVBand="0" w:evenVBand="0" w:oddHBand="0" w:evenHBand="1" w:firstRowFirstColumn="0" w:firstRowLastColumn="0" w:lastRowFirstColumn="0" w:lastRowLastColumn="0"/>
            </w:pPr>
            <w:r>
              <w:t>Wat was</w:t>
            </w:r>
            <w:r w:rsidR="00FE24F9">
              <w:t xml:space="preserve"> je </w:t>
            </w:r>
            <w:r>
              <w:t>rol</w:t>
            </w:r>
            <w:r w:rsidR="00FE24F9" w:rsidRPr="009D15E1">
              <w:t>?</w:t>
            </w:r>
          </w:p>
        </w:tc>
      </w:tr>
      <w:tr w:rsidR="009C3692" w:rsidRPr="00A253B9" w14:paraId="7C36E17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DB39FE4"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CA6EC84" w14:textId="7BD2605C" w:rsidR="005C6E32" w:rsidRDefault="009C3692" w:rsidP="009D15E1">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4CA763BB" w14:textId="5D96A7F5" w:rsidR="009C3692" w:rsidRDefault="004D03B0"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t xml:space="preserve">Wat was je bijdrage aan </w:t>
            </w:r>
            <w:r w:rsidR="00F26DFF">
              <w:t>de evaluatie</w:t>
            </w:r>
            <w:r w:rsidR="00C573E8">
              <w:t>bijeenkomst</w:t>
            </w:r>
            <w:r w:rsidR="00F26DFF">
              <w:t>?</w:t>
            </w:r>
            <w:r w:rsidR="00020BD8" w:rsidRPr="00A253B9">
              <w:t xml:space="preserve"> </w:t>
            </w:r>
          </w:p>
          <w:p w14:paraId="671AE828" w14:textId="77777777" w:rsidR="00C0407C" w:rsidRPr="00A253B9" w:rsidRDefault="00C0407C"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Welke input heb je gegeven?</w:t>
            </w:r>
          </w:p>
          <w:p w14:paraId="2288FBF6" w14:textId="1AFBC578" w:rsidR="009C3692" w:rsidRPr="00A253B9" w:rsidRDefault="00C0407C" w:rsidP="001D4210">
            <w:pPr>
              <w:pStyle w:val="Lijstalinea"/>
              <w:numPr>
                <w:ilvl w:val="0"/>
                <w:numId w:val="23"/>
              </w:numPr>
              <w:cnfStyle w:val="000000100000" w:firstRow="0" w:lastRow="0" w:firstColumn="0" w:lastColumn="0" w:oddVBand="0" w:evenVBand="0" w:oddHBand="1" w:evenHBand="0" w:firstRowFirstColumn="0" w:firstRowLastColumn="0" w:lastRowFirstColumn="0" w:lastRowLastColumn="0"/>
            </w:pPr>
            <w:r w:rsidRPr="00A253B9">
              <w:t>Welke input gaven anderen?</w:t>
            </w:r>
          </w:p>
        </w:tc>
      </w:tr>
      <w:tr w:rsidR="009C3692" w:rsidRPr="00A253B9" w14:paraId="4D6AD7C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0753912"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C1B5E7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09AE59D8" w14:textId="1A179109" w:rsidR="00315A53" w:rsidRPr="00A253B9" w:rsidRDefault="009C3692"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rsidRPr="00A253B9">
              <w:t xml:space="preserve">Op welke manier </w:t>
            </w:r>
            <w:r w:rsidR="00776D31" w:rsidRPr="00A253B9">
              <w:t>is</w:t>
            </w:r>
            <w:r w:rsidRPr="00A253B9">
              <w:t xml:space="preserve"> de </w:t>
            </w:r>
            <w:r w:rsidR="00C0407C">
              <w:t>e</w:t>
            </w:r>
            <w:r w:rsidR="004D03B0">
              <w:t>valuatie</w:t>
            </w:r>
            <w:r w:rsidR="00C573E8">
              <w:t>bijeenkomst</w:t>
            </w:r>
            <w:r w:rsidR="004D03B0" w:rsidRPr="00A253B9">
              <w:t xml:space="preserve"> </w:t>
            </w:r>
            <w:r w:rsidRPr="00A253B9">
              <w:t>gehouden?</w:t>
            </w:r>
          </w:p>
          <w:p w14:paraId="19D3652A" w14:textId="5D2E3E9E" w:rsidR="006256DC" w:rsidRPr="00A253B9" w:rsidRDefault="006256DC"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t xml:space="preserve">Welke positieve punten en welke verbeterpunten kwamen uit </w:t>
            </w:r>
            <w:r w:rsidR="006F5DF8">
              <w:t>de evaluatie</w:t>
            </w:r>
            <w:r w:rsidR="00C573E8">
              <w:t>bijeenkomst</w:t>
            </w:r>
            <w:r w:rsidR="006F5DF8">
              <w:t>?</w:t>
            </w:r>
          </w:p>
          <w:p w14:paraId="3EA14F45" w14:textId="35E49306" w:rsidR="005823D6" w:rsidRPr="00A253B9" w:rsidRDefault="005823D6" w:rsidP="001D4210">
            <w:pPr>
              <w:pStyle w:val="Lijstalinea"/>
              <w:numPr>
                <w:ilvl w:val="0"/>
                <w:numId w:val="4"/>
              </w:numPr>
              <w:cnfStyle w:val="000000010000" w:firstRow="0" w:lastRow="0" w:firstColumn="0" w:lastColumn="0" w:oddVBand="0" w:evenVBand="0" w:oddHBand="0" w:evenHBand="1" w:firstRowFirstColumn="0" w:firstRowLastColumn="0" w:lastRowFirstColumn="0" w:lastRowLastColumn="0"/>
            </w:pPr>
            <w:r>
              <w:t>Welke kwaliteitsdoelen zijn er uit de evaluatie gekomen?</w:t>
            </w:r>
          </w:p>
        </w:tc>
      </w:tr>
      <w:tr w:rsidR="009C3692" w:rsidRPr="00A253B9" w14:paraId="55826D53"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6E461E8"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28CC3BE"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704E45D6" w14:textId="5D09A5D2" w:rsidR="009C3692" w:rsidRDefault="00F26DFF"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rsidRPr="009D15E1">
              <w:t>Verliep de evaluatie</w:t>
            </w:r>
            <w:r w:rsidR="00C573E8">
              <w:t>bijeenkomst</w:t>
            </w:r>
            <w:r w:rsidRPr="009D15E1">
              <w:t xml:space="preserve"> zoals je </w:t>
            </w:r>
            <w:r w:rsidR="004E5C6C" w:rsidRPr="00BA45DE">
              <w:t>had</w:t>
            </w:r>
            <w:r w:rsidR="004E5C6C" w:rsidRPr="004E5C6C">
              <w:t xml:space="preserve"> </w:t>
            </w:r>
            <w:r w:rsidRPr="009D15E1">
              <w:t>verwacht?</w:t>
            </w:r>
          </w:p>
          <w:p w14:paraId="7D3E2E48" w14:textId="7C156D29" w:rsidR="009C3692" w:rsidRPr="00F26DFF" w:rsidRDefault="00311164" w:rsidP="001D4210">
            <w:pPr>
              <w:pStyle w:val="Lijstalinea"/>
              <w:numPr>
                <w:ilvl w:val="0"/>
                <w:numId w:val="25"/>
              </w:numPr>
              <w:cnfStyle w:val="000000100000" w:firstRow="0" w:lastRow="0" w:firstColumn="0" w:lastColumn="0" w:oddVBand="0" w:evenVBand="0" w:oddHBand="1" w:evenHBand="0" w:firstRowFirstColumn="0" w:firstRowLastColumn="0" w:lastRowFirstColumn="0" w:lastRowLastColumn="0"/>
            </w:pPr>
            <w:r>
              <w:t>Ben je tevreden over je bijdrage tijdens de evaluatie</w:t>
            </w:r>
            <w:r w:rsidR="00C573E8">
              <w:t>bijeenkomst</w:t>
            </w:r>
            <w:r>
              <w:t>?</w:t>
            </w:r>
          </w:p>
        </w:tc>
      </w:tr>
      <w:tr w:rsidR="009C3692" w:rsidRPr="00A253B9" w14:paraId="3ABABE5C"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7A8FC05"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8D910BF"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A6473C9" w14:textId="41BF6E2C" w:rsidR="009C3692" w:rsidRPr="00A253B9" w:rsidRDefault="00DA268D" w:rsidP="001D4210">
            <w:pPr>
              <w:pStyle w:val="Lijstalinea"/>
              <w:numPr>
                <w:ilvl w:val="0"/>
                <w:numId w:val="25"/>
              </w:numPr>
              <w:cnfStyle w:val="000000010000" w:firstRow="0" w:lastRow="0" w:firstColumn="0" w:lastColumn="0" w:oddVBand="0" w:evenVBand="0" w:oddHBand="0" w:evenHBand="1" w:firstRowFirstColumn="0" w:firstRowLastColumn="0" w:lastRowFirstColumn="0" w:lastRowLastColumn="0"/>
            </w:pPr>
            <w:r w:rsidRPr="001A2643">
              <w:t xml:space="preserve">Hoe zou je aan de slag gaan met de kwaliteitsdoelen </w:t>
            </w:r>
            <w:r w:rsidR="00C0105A" w:rsidRPr="001A2643">
              <w:t>in</w:t>
            </w:r>
            <w:r w:rsidRPr="001A2643">
              <w:t xml:space="preserve"> een </w:t>
            </w:r>
            <w:r w:rsidR="00C0105A" w:rsidRPr="001A2643">
              <w:t>nieuwe situatie</w:t>
            </w:r>
            <w:r w:rsidR="0034004D" w:rsidRPr="001A2643">
              <w:t>?</w:t>
            </w:r>
          </w:p>
        </w:tc>
      </w:tr>
      <w:bookmarkEnd w:id="15"/>
    </w:tbl>
    <w:p w14:paraId="2E7976AD" w14:textId="639D34D7" w:rsidR="00CE3F85" w:rsidRPr="007D73AB" w:rsidRDefault="00CE3F85" w:rsidP="00A3290D">
      <w:pPr>
        <w:pStyle w:val="Kop2"/>
        <w:rPr>
          <w:sz w:val="22"/>
          <w:szCs w:val="22"/>
        </w:rPr>
      </w:pPr>
    </w:p>
    <w:sectPr w:rsidR="00CE3F85" w:rsidRPr="007D73AB" w:rsidSect="00F01BF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A4F8A" w14:textId="77777777" w:rsidR="00116622" w:rsidRDefault="00116622" w:rsidP="00910A2E">
      <w:pPr>
        <w:spacing w:line="240" w:lineRule="auto"/>
      </w:pPr>
      <w:r>
        <w:separator/>
      </w:r>
    </w:p>
    <w:p w14:paraId="087A0ACC" w14:textId="77777777" w:rsidR="00116622" w:rsidRDefault="00116622"/>
  </w:endnote>
  <w:endnote w:type="continuationSeparator" w:id="0">
    <w:p w14:paraId="1D41B7AF" w14:textId="77777777" w:rsidR="00116622" w:rsidRDefault="00116622" w:rsidP="00910A2E">
      <w:pPr>
        <w:spacing w:line="240" w:lineRule="auto"/>
      </w:pPr>
      <w:r>
        <w:continuationSeparator/>
      </w:r>
    </w:p>
    <w:p w14:paraId="7D307815" w14:textId="77777777" w:rsidR="00116622" w:rsidRDefault="00116622"/>
  </w:endnote>
  <w:endnote w:type="continuationNotice" w:id="1">
    <w:p w14:paraId="6F375CAE" w14:textId="77777777" w:rsidR="00116622" w:rsidRDefault="001166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F69B2" w14:textId="54214A2F" w:rsidR="0017583A" w:rsidRDefault="0017583A" w:rsidP="0069446E">
    <w:pPr>
      <w:pStyle w:val="Voettekst"/>
      <w:tabs>
        <w:tab w:val="clear" w:pos="9072"/>
        <w:tab w:val="right" w:pos="14004"/>
      </w:tabs>
    </w:pPr>
    <w:r>
      <w:rPr>
        <w:noProof/>
        <w:lang w:eastAsia="nl-NL"/>
      </w:rPr>
      <w:drawing>
        <wp:inline distT="0" distB="0" distL="0" distR="0" wp14:anchorId="682E73C1" wp14:editId="591B9ABD">
          <wp:extent cx="918000" cy="360000"/>
          <wp:effectExtent l="0" t="0" r="0" b="2540"/>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003E5B38" w:rsidRPr="003E5B38">
      <w:t>SD_SD2</w:t>
    </w:r>
    <w:r w:rsidR="008C3B71">
      <w:t>4</w:t>
    </w:r>
    <w:r w:rsidR="005D0A89">
      <w:t>_</w:t>
    </w:r>
    <w:r w:rsidR="003E5B38" w:rsidRPr="003E5B38">
      <w:t>P</w:t>
    </w:r>
    <w:r w:rsidR="003E5B38">
      <w:t>F</w:t>
    </w:r>
    <w:r w:rsidR="003E5B38" w:rsidRPr="003E5B38">
      <w:t>1_B1-K1-2_</w:t>
    </w:r>
    <w:r w:rsidR="008C3B71">
      <w:t>1v1</w:t>
    </w:r>
    <w:r>
      <w:tab/>
    </w:r>
    <w:r w:rsidR="002E7E12">
      <w:rPr>
        <w:szCs w:val="16"/>
      </w:rPr>
      <w:fldChar w:fldCharType="begin"/>
    </w:r>
    <w:r w:rsidR="002E7E12">
      <w:rPr>
        <w:szCs w:val="16"/>
      </w:rPr>
      <w:instrText>PAGE</w:instrText>
    </w:r>
    <w:r w:rsidR="002E7E12">
      <w:rPr>
        <w:szCs w:val="16"/>
      </w:rPr>
      <w:fldChar w:fldCharType="separate"/>
    </w:r>
    <w:r w:rsidR="002E7E12">
      <w:rPr>
        <w:szCs w:val="16"/>
      </w:rPr>
      <w:t>2</w:t>
    </w:r>
    <w:r w:rsidR="002E7E12">
      <w:rPr>
        <w:szCs w:val="16"/>
      </w:rPr>
      <w:fldChar w:fldCharType="end"/>
    </w:r>
    <w:r w:rsidR="002E7E12">
      <w:rPr>
        <w:szCs w:val="16"/>
      </w:rPr>
      <w:t>/</w:t>
    </w:r>
    <w:r w:rsidR="002E7E12">
      <w:rPr>
        <w:szCs w:val="16"/>
      </w:rPr>
      <w:fldChar w:fldCharType="begin"/>
    </w:r>
    <w:r w:rsidR="002E7E12">
      <w:rPr>
        <w:szCs w:val="16"/>
      </w:rPr>
      <w:instrText>NUMPAGES</w:instrText>
    </w:r>
    <w:r w:rsidR="002E7E12">
      <w:rPr>
        <w:szCs w:val="16"/>
      </w:rPr>
      <w:fldChar w:fldCharType="separate"/>
    </w:r>
    <w:r w:rsidR="002E7E12">
      <w:rPr>
        <w:szCs w:val="16"/>
      </w:rPr>
      <w:t>3</w:t>
    </w:r>
    <w:r w:rsidR="002E7E12">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EBA024" w14:textId="77777777" w:rsidR="00116622" w:rsidRDefault="00116622" w:rsidP="00910A2E">
      <w:pPr>
        <w:spacing w:line="240" w:lineRule="auto"/>
      </w:pPr>
      <w:r>
        <w:separator/>
      </w:r>
    </w:p>
    <w:p w14:paraId="256B6AE8" w14:textId="77777777" w:rsidR="00116622" w:rsidRDefault="00116622"/>
  </w:footnote>
  <w:footnote w:type="continuationSeparator" w:id="0">
    <w:p w14:paraId="508FA0C3" w14:textId="77777777" w:rsidR="00116622" w:rsidRDefault="00116622" w:rsidP="00910A2E">
      <w:pPr>
        <w:spacing w:line="240" w:lineRule="auto"/>
      </w:pPr>
      <w:r>
        <w:continuationSeparator/>
      </w:r>
    </w:p>
    <w:p w14:paraId="31173886" w14:textId="77777777" w:rsidR="00116622" w:rsidRDefault="00116622"/>
  </w:footnote>
  <w:footnote w:type="continuationNotice" w:id="1">
    <w:p w14:paraId="50BC10F6" w14:textId="77777777" w:rsidR="00116622" w:rsidRDefault="0011662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E3A4B" w14:textId="77E6971A" w:rsidR="00910A2E" w:rsidRDefault="00000000">
    <w:pPr>
      <w:pStyle w:val="Koptekst"/>
    </w:pPr>
    <w:r>
      <w:rPr>
        <w:noProof/>
      </w:rPr>
      <w:pict w14:anchorId="06A67E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006720" o:spid="_x0000_s1025" type="#_x0000_t75" style="position:absolute;margin-left:0;margin-top:0;width:595.2pt;height:841.9pt;z-index:-251658752;mso-wrap-edited:f;mso-position-horizontal:center;mso-position-horizontal-relative:page;mso-position-vertical:center;mso-position-vertical-relative:page" o:allowincell="f">
          <v:imagedata r:id="rId1" o:title="Watermerk voorpagina"/>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9E3A0" w14:textId="77777777" w:rsidR="0017583A" w:rsidRPr="00CE3F85" w:rsidRDefault="0017583A" w:rsidP="00CE3F8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6016C"/>
    <w:multiLevelType w:val="hybridMultilevel"/>
    <w:tmpl w:val="57FCBD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 w15:restartNumberingAfterBreak="0">
    <w:nsid w:val="03EF29D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F4E6A"/>
    <w:multiLevelType w:val="hybridMultilevel"/>
    <w:tmpl w:val="9E9A1166"/>
    <w:lvl w:ilvl="0" w:tplc="D9DC85FA">
      <w:start w:val="1"/>
      <w:numFmt w:val="decimal"/>
      <w:lvlText w:val="%1."/>
      <w:lvlJc w:val="left"/>
      <w:pPr>
        <w:ind w:left="720" w:hanging="360"/>
      </w:pPr>
      <w:rPr>
        <w:rFonts w:ascii="Calibri" w:eastAsiaTheme="minorHAnsi" w:hAnsi="Calibr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A53D49"/>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56796F"/>
    <w:multiLevelType w:val="hybridMultilevel"/>
    <w:tmpl w:val="B0041922"/>
    <w:lvl w:ilvl="0" w:tplc="6BD2F9BA">
      <w:start w:val="1"/>
      <w:numFmt w:val="bullet"/>
      <w:lvlText w:val=""/>
      <w:lvlJc w:val="left"/>
      <w:pPr>
        <w:ind w:left="720" w:hanging="360"/>
      </w:pPr>
      <w:rPr>
        <w:rFonts w:ascii="Symbol" w:hAnsi="Symbol" w:hint="default"/>
      </w:rPr>
    </w:lvl>
    <w:lvl w:ilvl="1" w:tplc="FE7C8E3A">
      <w:start w:val="1"/>
      <w:numFmt w:val="bullet"/>
      <w:lvlText w:val="o"/>
      <w:lvlJc w:val="left"/>
      <w:pPr>
        <w:ind w:left="1440" w:hanging="360"/>
      </w:pPr>
      <w:rPr>
        <w:rFonts w:ascii="Courier New" w:hAnsi="Courier New" w:hint="default"/>
      </w:rPr>
    </w:lvl>
    <w:lvl w:ilvl="2" w:tplc="DE9A7540">
      <w:start w:val="1"/>
      <w:numFmt w:val="bullet"/>
      <w:lvlText w:val=""/>
      <w:lvlJc w:val="left"/>
      <w:pPr>
        <w:ind w:left="2160" w:hanging="360"/>
      </w:pPr>
      <w:rPr>
        <w:rFonts w:ascii="Wingdings" w:hAnsi="Wingdings" w:hint="default"/>
      </w:rPr>
    </w:lvl>
    <w:lvl w:ilvl="3" w:tplc="8642026E">
      <w:start w:val="1"/>
      <w:numFmt w:val="bullet"/>
      <w:lvlText w:val=""/>
      <w:lvlJc w:val="left"/>
      <w:pPr>
        <w:ind w:left="2880" w:hanging="360"/>
      </w:pPr>
      <w:rPr>
        <w:rFonts w:ascii="Symbol" w:hAnsi="Symbol" w:hint="default"/>
      </w:rPr>
    </w:lvl>
    <w:lvl w:ilvl="4" w:tplc="98603352">
      <w:start w:val="1"/>
      <w:numFmt w:val="bullet"/>
      <w:lvlText w:val="o"/>
      <w:lvlJc w:val="left"/>
      <w:pPr>
        <w:ind w:left="3600" w:hanging="360"/>
      </w:pPr>
      <w:rPr>
        <w:rFonts w:ascii="Courier New" w:hAnsi="Courier New" w:hint="default"/>
      </w:rPr>
    </w:lvl>
    <w:lvl w:ilvl="5" w:tplc="44A82F3C">
      <w:start w:val="1"/>
      <w:numFmt w:val="bullet"/>
      <w:lvlText w:val=""/>
      <w:lvlJc w:val="left"/>
      <w:pPr>
        <w:ind w:left="4320" w:hanging="360"/>
      </w:pPr>
      <w:rPr>
        <w:rFonts w:ascii="Wingdings" w:hAnsi="Wingdings" w:hint="default"/>
      </w:rPr>
    </w:lvl>
    <w:lvl w:ilvl="6" w:tplc="584A6D56">
      <w:start w:val="1"/>
      <w:numFmt w:val="bullet"/>
      <w:lvlText w:val=""/>
      <w:lvlJc w:val="left"/>
      <w:pPr>
        <w:ind w:left="5040" w:hanging="360"/>
      </w:pPr>
      <w:rPr>
        <w:rFonts w:ascii="Symbol" w:hAnsi="Symbol" w:hint="default"/>
      </w:rPr>
    </w:lvl>
    <w:lvl w:ilvl="7" w:tplc="135AB99C">
      <w:start w:val="1"/>
      <w:numFmt w:val="bullet"/>
      <w:lvlText w:val="o"/>
      <w:lvlJc w:val="left"/>
      <w:pPr>
        <w:ind w:left="5760" w:hanging="360"/>
      </w:pPr>
      <w:rPr>
        <w:rFonts w:ascii="Courier New" w:hAnsi="Courier New" w:hint="default"/>
      </w:rPr>
    </w:lvl>
    <w:lvl w:ilvl="8" w:tplc="459E4A56">
      <w:start w:val="1"/>
      <w:numFmt w:val="bullet"/>
      <w:lvlText w:val=""/>
      <w:lvlJc w:val="left"/>
      <w:pPr>
        <w:ind w:left="6480" w:hanging="360"/>
      </w:pPr>
      <w:rPr>
        <w:rFonts w:ascii="Wingdings" w:hAnsi="Wingdings" w:hint="default"/>
      </w:rPr>
    </w:lvl>
  </w:abstractNum>
  <w:abstractNum w:abstractNumId="5" w15:restartNumberingAfterBreak="0">
    <w:nsid w:val="0BF02C8D"/>
    <w:multiLevelType w:val="hybridMultilevel"/>
    <w:tmpl w:val="E72075D2"/>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0B4EC2"/>
    <w:multiLevelType w:val="hybridMultilevel"/>
    <w:tmpl w:val="64A8190A"/>
    <w:lvl w:ilvl="0" w:tplc="F1E45BEA">
      <w:start w:val="1"/>
      <w:numFmt w:val="bullet"/>
      <w:lvlText w:val=""/>
      <w:lvlJc w:val="left"/>
      <w:pPr>
        <w:ind w:left="720" w:hanging="360"/>
      </w:pPr>
      <w:rPr>
        <w:rFonts w:ascii="Symbol" w:hAnsi="Symbol" w:hint="default"/>
      </w:rPr>
    </w:lvl>
    <w:lvl w:ilvl="1" w:tplc="78A4A6B0">
      <w:start w:val="1"/>
      <w:numFmt w:val="bullet"/>
      <w:lvlText w:val="o"/>
      <w:lvlJc w:val="left"/>
      <w:pPr>
        <w:ind w:left="1440" w:hanging="360"/>
      </w:pPr>
      <w:rPr>
        <w:rFonts w:ascii="Courier New" w:hAnsi="Courier New" w:hint="default"/>
      </w:rPr>
    </w:lvl>
    <w:lvl w:ilvl="2" w:tplc="16C28A1A">
      <w:start w:val="1"/>
      <w:numFmt w:val="bullet"/>
      <w:lvlText w:val=""/>
      <w:lvlJc w:val="left"/>
      <w:pPr>
        <w:ind w:left="2160" w:hanging="360"/>
      </w:pPr>
      <w:rPr>
        <w:rFonts w:ascii="Wingdings" w:hAnsi="Wingdings" w:hint="default"/>
      </w:rPr>
    </w:lvl>
    <w:lvl w:ilvl="3" w:tplc="983EEC06">
      <w:start w:val="1"/>
      <w:numFmt w:val="bullet"/>
      <w:lvlText w:val=""/>
      <w:lvlJc w:val="left"/>
      <w:pPr>
        <w:ind w:left="2880" w:hanging="360"/>
      </w:pPr>
      <w:rPr>
        <w:rFonts w:ascii="Symbol" w:hAnsi="Symbol" w:hint="default"/>
      </w:rPr>
    </w:lvl>
    <w:lvl w:ilvl="4" w:tplc="41EA0D6A">
      <w:start w:val="1"/>
      <w:numFmt w:val="bullet"/>
      <w:lvlText w:val="o"/>
      <w:lvlJc w:val="left"/>
      <w:pPr>
        <w:ind w:left="3600" w:hanging="360"/>
      </w:pPr>
      <w:rPr>
        <w:rFonts w:ascii="Courier New" w:hAnsi="Courier New" w:hint="default"/>
      </w:rPr>
    </w:lvl>
    <w:lvl w:ilvl="5" w:tplc="E4E23BFA">
      <w:start w:val="1"/>
      <w:numFmt w:val="bullet"/>
      <w:lvlText w:val=""/>
      <w:lvlJc w:val="left"/>
      <w:pPr>
        <w:ind w:left="4320" w:hanging="360"/>
      </w:pPr>
      <w:rPr>
        <w:rFonts w:ascii="Wingdings" w:hAnsi="Wingdings" w:hint="default"/>
      </w:rPr>
    </w:lvl>
    <w:lvl w:ilvl="6" w:tplc="47DE8156">
      <w:start w:val="1"/>
      <w:numFmt w:val="bullet"/>
      <w:lvlText w:val=""/>
      <w:lvlJc w:val="left"/>
      <w:pPr>
        <w:ind w:left="5040" w:hanging="360"/>
      </w:pPr>
      <w:rPr>
        <w:rFonts w:ascii="Symbol" w:hAnsi="Symbol" w:hint="default"/>
      </w:rPr>
    </w:lvl>
    <w:lvl w:ilvl="7" w:tplc="46CC70A4">
      <w:start w:val="1"/>
      <w:numFmt w:val="bullet"/>
      <w:lvlText w:val="o"/>
      <w:lvlJc w:val="left"/>
      <w:pPr>
        <w:ind w:left="5760" w:hanging="360"/>
      </w:pPr>
      <w:rPr>
        <w:rFonts w:ascii="Courier New" w:hAnsi="Courier New" w:hint="default"/>
      </w:rPr>
    </w:lvl>
    <w:lvl w:ilvl="8" w:tplc="D97635CC">
      <w:start w:val="1"/>
      <w:numFmt w:val="bullet"/>
      <w:lvlText w:val=""/>
      <w:lvlJc w:val="left"/>
      <w:pPr>
        <w:ind w:left="6480" w:hanging="360"/>
      </w:pPr>
      <w:rPr>
        <w:rFonts w:ascii="Wingdings" w:hAnsi="Wingdings" w:hint="default"/>
      </w:rPr>
    </w:lvl>
  </w:abstractNum>
  <w:abstractNum w:abstractNumId="7" w15:restartNumberingAfterBreak="0">
    <w:nsid w:val="0F696FF9"/>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68B79E0"/>
    <w:multiLevelType w:val="hybridMultilevel"/>
    <w:tmpl w:val="CE9E25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A62BCB"/>
    <w:multiLevelType w:val="hybridMultilevel"/>
    <w:tmpl w:val="825EF7EE"/>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 w15:restartNumberingAfterBreak="0">
    <w:nsid w:val="209814CF"/>
    <w:multiLevelType w:val="hybridMultilevel"/>
    <w:tmpl w:val="B902FE8E"/>
    <w:lvl w:ilvl="0" w:tplc="0413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20C540D"/>
    <w:multiLevelType w:val="hybridMultilevel"/>
    <w:tmpl w:val="968A980A"/>
    <w:lvl w:ilvl="0" w:tplc="258A6C74">
      <w:start w:val="1"/>
      <w:numFmt w:val="bullet"/>
      <w:lvlText w:val=""/>
      <w:lvlJc w:val="left"/>
      <w:pPr>
        <w:ind w:left="720" w:hanging="360"/>
      </w:pPr>
      <w:rPr>
        <w:rFonts w:ascii="Symbol" w:hAnsi="Symbol" w:hint="default"/>
      </w:rPr>
    </w:lvl>
    <w:lvl w:ilvl="1" w:tplc="386E2312">
      <w:start w:val="1"/>
      <w:numFmt w:val="bullet"/>
      <w:lvlText w:val="o"/>
      <w:lvlJc w:val="left"/>
      <w:pPr>
        <w:ind w:left="1440" w:hanging="360"/>
      </w:pPr>
      <w:rPr>
        <w:rFonts w:ascii="Courier New" w:hAnsi="Courier New" w:hint="default"/>
      </w:rPr>
    </w:lvl>
    <w:lvl w:ilvl="2" w:tplc="D0747352">
      <w:start w:val="1"/>
      <w:numFmt w:val="bullet"/>
      <w:lvlText w:val=""/>
      <w:lvlJc w:val="left"/>
      <w:pPr>
        <w:ind w:left="2160" w:hanging="360"/>
      </w:pPr>
      <w:rPr>
        <w:rFonts w:ascii="Wingdings" w:hAnsi="Wingdings" w:hint="default"/>
      </w:rPr>
    </w:lvl>
    <w:lvl w:ilvl="3" w:tplc="B2AE663C">
      <w:start w:val="1"/>
      <w:numFmt w:val="bullet"/>
      <w:lvlText w:val=""/>
      <w:lvlJc w:val="left"/>
      <w:pPr>
        <w:ind w:left="2880" w:hanging="360"/>
      </w:pPr>
      <w:rPr>
        <w:rFonts w:ascii="Symbol" w:hAnsi="Symbol" w:hint="default"/>
      </w:rPr>
    </w:lvl>
    <w:lvl w:ilvl="4" w:tplc="79261E68">
      <w:start w:val="1"/>
      <w:numFmt w:val="bullet"/>
      <w:lvlText w:val="o"/>
      <w:lvlJc w:val="left"/>
      <w:pPr>
        <w:ind w:left="3600" w:hanging="360"/>
      </w:pPr>
      <w:rPr>
        <w:rFonts w:ascii="Courier New" w:hAnsi="Courier New" w:hint="default"/>
      </w:rPr>
    </w:lvl>
    <w:lvl w:ilvl="5" w:tplc="F6F4B982">
      <w:start w:val="1"/>
      <w:numFmt w:val="bullet"/>
      <w:lvlText w:val=""/>
      <w:lvlJc w:val="left"/>
      <w:pPr>
        <w:ind w:left="4320" w:hanging="360"/>
      </w:pPr>
      <w:rPr>
        <w:rFonts w:ascii="Wingdings" w:hAnsi="Wingdings" w:hint="default"/>
      </w:rPr>
    </w:lvl>
    <w:lvl w:ilvl="6" w:tplc="58C28E20">
      <w:start w:val="1"/>
      <w:numFmt w:val="bullet"/>
      <w:lvlText w:val=""/>
      <w:lvlJc w:val="left"/>
      <w:pPr>
        <w:ind w:left="5040" w:hanging="360"/>
      </w:pPr>
      <w:rPr>
        <w:rFonts w:ascii="Symbol" w:hAnsi="Symbol" w:hint="default"/>
      </w:rPr>
    </w:lvl>
    <w:lvl w:ilvl="7" w:tplc="CE924EEA">
      <w:start w:val="1"/>
      <w:numFmt w:val="bullet"/>
      <w:lvlText w:val="o"/>
      <w:lvlJc w:val="left"/>
      <w:pPr>
        <w:ind w:left="5760" w:hanging="360"/>
      </w:pPr>
      <w:rPr>
        <w:rFonts w:ascii="Courier New" w:hAnsi="Courier New" w:hint="default"/>
      </w:rPr>
    </w:lvl>
    <w:lvl w:ilvl="8" w:tplc="F7565122">
      <w:start w:val="1"/>
      <w:numFmt w:val="bullet"/>
      <w:lvlText w:val=""/>
      <w:lvlJc w:val="left"/>
      <w:pPr>
        <w:ind w:left="6480" w:hanging="360"/>
      </w:pPr>
      <w:rPr>
        <w:rFonts w:ascii="Wingdings" w:hAnsi="Wingdings" w:hint="default"/>
      </w:rPr>
    </w:lvl>
  </w:abstractNum>
  <w:abstractNum w:abstractNumId="13" w15:restartNumberingAfterBreak="0">
    <w:nsid w:val="221654C3"/>
    <w:multiLevelType w:val="hybridMultilevel"/>
    <w:tmpl w:val="FC9EFA58"/>
    <w:lvl w:ilvl="0" w:tplc="FFFFFFF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0A2BBD"/>
    <w:multiLevelType w:val="hybridMultilevel"/>
    <w:tmpl w:val="6CE4F0BE"/>
    <w:lvl w:ilvl="0" w:tplc="AE28B7E4">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64E2FCC"/>
    <w:multiLevelType w:val="hybridMultilevel"/>
    <w:tmpl w:val="CB4E068C"/>
    <w:lvl w:ilvl="0" w:tplc="9E44283E">
      <w:start w:val="1"/>
      <w:numFmt w:val="bullet"/>
      <w:lvlText w:val=""/>
      <w:lvlJc w:val="left"/>
      <w:pPr>
        <w:ind w:left="720" w:hanging="360"/>
      </w:pPr>
      <w:rPr>
        <w:rFonts w:ascii="Symbol" w:hAnsi="Symbol" w:hint="default"/>
      </w:rPr>
    </w:lvl>
    <w:lvl w:ilvl="1" w:tplc="5A64194C">
      <w:start w:val="1"/>
      <w:numFmt w:val="bullet"/>
      <w:lvlText w:val="o"/>
      <w:lvlJc w:val="left"/>
      <w:pPr>
        <w:ind w:left="1440" w:hanging="360"/>
      </w:pPr>
      <w:rPr>
        <w:rFonts w:ascii="Courier New" w:hAnsi="Courier New" w:hint="default"/>
      </w:rPr>
    </w:lvl>
    <w:lvl w:ilvl="2" w:tplc="EAAA0E36">
      <w:start w:val="1"/>
      <w:numFmt w:val="bullet"/>
      <w:lvlText w:val=""/>
      <w:lvlJc w:val="left"/>
      <w:pPr>
        <w:ind w:left="2160" w:hanging="360"/>
      </w:pPr>
      <w:rPr>
        <w:rFonts w:ascii="Wingdings" w:hAnsi="Wingdings" w:hint="default"/>
      </w:rPr>
    </w:lvl>
    <w:lvl w:ilvl="3" w:tplc="93744FB0">
      <w:start w:val="1"/>
      <w:numFmt w:val="bullet"/>
      <w:lvlText w:val=""/>
      <w:lvlJc w:val="left"/>
      <w:pPr>
        <w:ind w:left="2880" w:hanging="360"/>
      </w:pPr>
      <w:rPr>
        <w:rFonts w:ascii="Symbol" w:hAnsi="Symbol" w:hint="default"/>
      </w:rPr>
    </w:lvl>
    <w:lvl w:ilvl="4" w:tplc="93966350">
      <w:start w:val="1"/>
      <w:numFmt w:val="bullet"/>
      <w:lvlText w:val="o"/>
      <w:lvlJc w:val="left"/>
      <w:pPr>
        <w:ind w:left="3600" w:hanging="360"/>
      </w:pPr>
      <w:rPr>
        <w:rFonts w:ascii="Courier New" w:hAnsi="Courier New" w:hint="default"/>
      </w:rPr>
    </w:lvl>
    <w:lvl w:ilvl="5" w:tplc="872869C6">
      <w:start w:val="1"/>
      <w:numFmt w:val="bullet"/>
      <w:lvlText w:val=""/>
      <w:lvlJc w:val="left"/>
      <w:pPr>
        <w:ind w:left="4320" w:hanging="360"/>
      </w:pPr>
      <w:rPr>
        <w:rFonts w:ascii="Wingdings" w:hAnsi="Wingdings" w:hint="default"/>
      </w:rPr>
    </w:lvl>
    <w:lvl w:ilvl="6" w:tplc="3854536C">
      <w:start w:val="1"/>
      <w:numFmt w:val="bullet"/>
      <w:lvlText w:val=""/>
      <w:lvlJc w:val="left"/>
      <w:pPr>
        <w:ind w:left="5040" w:hanging="360"/>
      </w:pPr>
      <w:rPr>
        <w:rFonts w:ascii="Symbol" w:hAnsi="Symbol" w:hint="default"/>
      </w:rPr>
    </w:lvl>
    <w:lvl w:ilvl="7" w:tplc="C8202C84">
      <w:start w:val="1"/>
      <w:numFmt w:val="bullet"/>
      <w:lvlText w:val="o"/>
      <w:lvlJc w:val="left"/>
      <w:pPr>
        <w:ind w:left="5760" w:hanging="360"/>
      </w:pPr>
      <w:rPr>
        <w:rFonts w:ascii="Courier New" w:hAnsi="Courier New" w:hint="default"/>
      </w:rPr>
    </w:lvl>
    <w:lvl w:ilvl="8" w:tplc="2A4609E8">
      <w:start w:val="1"/>
      <w:numFmt w:val="bullet"/>
      <w:lvlText w:val=""/>
      <w:lvlJc w:val="left"/>
      <w:pPr>
        <w:ind w:left="6480" w:hanging="360"/>
      </w:pPr>
      <w:rPr>
        <w:rFonts w:ascii="Wingdings" w:hAnsi="Wingdings" w:hint="default"/>
      </w:rPr>
    </w:lvl>
  </w:abstractNum>
  <w:abstractNum w:abstractNumId="16" w15:restartNumberingAfterBreak="0">
    <w:nsid w:val="29B66D40"/>
    <w:multiLevelType w:val="hybridMultilevel"/>
    <w:tmpl w:val="1714B7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C2D6F47"/>
    <w:multiLevelType w:val="hybridMultilevel"/>
    <w:tmpl w:val="A50AFB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8" w15:restartNumberingAfterBreak="0">
    <w:nsid w:val="2FBE57DC"/>
    <w:multiLevelType w:val="hybridMultilevel"/>
    <w:tmpl w:val="959ADCFC"/>
    <w:lvl w:ilvl="0" w:tplc="5536803A">
      <w:start w:val="1"/>
      <w:numFmt w:val="bullet"/>
      <w:lvlText w:val=""/>
      <w:lvlJc w:val="left"/>
      <w:pPr>
        <w:ind w:left="720" w:hanging="360"/>
      </w:pPr>
      <w:rPr>
        <w:rFonts w:ascii="Symbol" w:hAnsi="Symbol" w:hint="default"/>
      </w:rPr>
    </w:lvl>
    <w:lvl w:ilvl="1" w:tplc="92A0799A">
      <w:start w:val="1"/>
      <w:numFmt w:val="bullet"/>
      <w:lvlText w:val="o"/>
      <w:lvlJc w:val="left"/>
      <w:pPr>
        <w:ind w:left="1440" w:hanging="360"/>
      </w:pPr>
      <w:rPr>
        <w:rFonts w:ascii="Courier New" w:hAnsi="Courier New" w:hint="default"/>
      </w:rPr>
    </w:lvl>
    <w:lvl w:ilvl="2" w:tplc="A4C82682">
      <w:start w:val="1"/>
      <w:numFmt w:val="bullet"/>
      <w:lvlText w:val=""/>
      <w:lvlJc w:val="left"/>
      <w:pPr>
        <w:ind w:left="2160" w:hanging="360"/>
      </w:pPr>
      <w:rPr>
        <w:rFonts w:ascii="Wingdings" w:hAnsi="Wingdings" w:hint="default"/>
      </w:rPr>
    </w:lvl>
    <w:lvl w:ilvl="3" w:tplc="98DCDB6A">
      <w:start w:val="1"/>
      <w:numFmt w:val="bullet"/>
      <w:lvlText w:val=""/>
      <w:lvlJc w:val="left"/>
      <w:pPr>
        <w:ind w:left="2880" w:hanging="360"/>
      </w:pPr>
      <w:rPr>
        <w:rFonts w:ascii="Symbol" w:hAnsi="Symbol" w:hint="default"/>
      </w:rPr>
    </w:lvl>
    <w:lvl w:ilvl="4" w:tplc="F7B80A96">
      <w:start w:val="1"/>
      <w:numFmt w:val="bullet"/>
      <w:lvlText w:val="o"/>
      <w:lvlJc w:val="left"/>
      <w:pPr>
        <w:ind w:left="3600" w:hanging="360"/>
      </w:pPr>
      <w:rPr>
        <w:rFonts w:ascii="Courier New" w:hAnsi="Courier New" w:hint="default"/>
      </w:rPr>
    </w:lvl>
    <w:lvl w:ilvl="5" w:tplc="80DAC2AA">
      <w:start w:val="1"/>
      <w:numFmt w:val="bullet"/>
      <w:lvlText w:val=""/>
      <w:lvlJc w:val="left"/>
      <w:pPr>
        <w:ind w:left="4320" w:hanging="360"/>
      </w:pPr>
      <w:rPr>
        <w:rFonts w:ascii="Wingdings" w:hAnsi="Wingdings" w:hint="default"/>
      </w:rPr>
    </w:lvl>
    <w:lvl w:ilvl="6" w:tplc="678E23C8">
      <w:start w:val="1"/>
      <w:numFmt w:val="bullet"/>
      <w:lvlText w:val=""/>
      <w:lvlJc w:val="left"/>
      <w:pPr>
        <w:ind w:left="5040" w:hanging="360"/>
      </w:pPr>
      <w:rPr>
        <w:rFonts w:ascii="Symbol" w:hAnsi="Symbol" w:hint="default"/>
      </w:rPr>
    </w:lvl>
    <w:lvl w:ilvl="7" w:tplc="26D8B694">
      <w:start w:val="1"/>
      <w:numFmt w:val="bullet"/>
      <w:lvlText w:val="o"/>
      <w:lvlJc w:val="left"/>
      <w:pPr>
        <w:ind w:left="5760" w:hanging="360"/>
      </w:pPr>
      <w:rPr>
        <w:rFonts w:ascii="Courier New" w:hAnsi="Courier New" w:hint="default"/>
      </w:rPr>
    </w:lvl>
    <w:lvl w:ilvl="8" w:tplc="CB343008">
      <w:start w:val="1"/>
      <w:numFmt w:val="bullet"/>
      <w:lvlText w:val=""/>
      <w:lvlJc w:val="left"/>
      <w:pPr>
        <w:ind w:left="6480" w:hanging="360"/>
      </w:pPr>
      <w:rPr>
        <w:rFonts w:ascii="Wingdings" w:hAnsi="Wingdings" w:hint="default"/>
      </w:rPr>
    </w:lvl>
  </w:abstractNum>
  <w:abstractNum w:abstractNumId="19" w15:restartNumberingAfterBreak="0">
    <w:nsid w:val="312C28D4"/>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362D04"/>
    <w:multiLevelType w:val="hybridMultilevel"/>
    <w:tmpl w:val="6246A098"/>
    <w:lvl w:ilvl="0" w:tplc="974AA1B8">
      <w:start w:val="1"/>
      <w:numFmt w:val="bullet"/>
      <w:lvlText w:val=""/>
      <w:lvlJc w:val="left"/>
      <w:pPr>
        <w:ind w:left="720" w:hanging="360"/>
      </w:pPr>
      <w:rPr>
        <w:rFonts w:ascii="Symbol" w:hAnsi="Symbol" w:hint="default"/>
      </w:rPr>
    </w:lvl>
    <w:lvl w:ilvl="1" w:tplc="8048D3FC">
      <w:start w:val="1"/>
      <w:numFmt w:val="bullet"/>
      <w:lvlText w:val="o"/>
      <w:lvlJc w:val="left"/>
      <w:pPr>
        <w:ind w:left="1440" w:hanging="360"/>
      </w:pPr>
      <w:rPr>
        <w:rFonts w:ascii="Courier New" w:hAnsi="Courier New" w:hint="default"/>
      </w:rPr>
    </w:lvl>
    <w:lvl w:ilvl="2" w:tplc="1B305280">
      <w:start w:val="1"/>
      <w:numFmt w:val="bullet"/>
      <w:lvlText w:val=""/>
      <w:lvlJc w:val="left"/>
      <w:pPr>
        <w:ind w:left="2160" w:hanging="360"/>
      </w:pPr>
      <w:rPr>
        <w:rFonts w:ascii="Wingdings" w:hAnsi="Wingdings" w:hint="default"/>
      </w:rPr>
    </w:lvl>
    <w:lvl w:ilvl="3" w:tplc="4B2ADDBE">
      <w:start w:val="1"/>
      <w:numFmt w:val="bullet"/>
      <w:lvlText w:val=""/>
      <w:lvlJc w:val="left"/>
      <w:pPr>
        <w:ind w:left="2880" w:hanging="360"/>
      </w:pPr>
      <w:rPr>
        <w:rFonts w:ascii="Symbol" w:hAnsi="Symbol" w:hint="default"/>
      </w:rPr>
    </w:lvl>
    <w:lvl w:ilvl="4" w:tplc="4B962A6E">
      <w:start w:val="1"/>
      <w:numFmt w:val="bullet"/>
      <w:lvlText w:val="o"/>
      <w:lvlJc w:val="left"/>
      <w:pPr>
        <w:ind w:left="3600" w:hanging="360"/>
      </w:pPr>
      <w:rPr>
        <w:rFonts w:ascii="Courier New" w:hAnsi="Courier New" w:hint="default"/>
      </w:rPr>
    </w:lvl>
    <w:lvl w:ilvl="5" w:tplc="229E917C">
      <w:start w:val="1"/>
      <w:numFmt w:val="bullet"/>
      <w:lvlText w:val=""/>
      <w:lvlJc w:val="left"/>
      <w:pPr>
        <w:ind w:left="4320" w:hanging="360"/>
      </w:pPr>
      <w:rPr>
        <w:rFonts w:ascii="Wingdings" w:hAnsi="Wingdings" w:hint="default"/>
      </w:rPr>
    </w:lvl>
    <w:lvl w:ilvl="6" w:tplc="CFCAF6B8">
      <w:start w:val="1"/>
      <w:numFmt w:val="bullet"/>
      <w:lvlText w:val=""/>
      <w:lvlJc w:val="left"/>
      <w:pPr>
        <w:ind w:left="5040" w:hanging="360"/>
      </w:pPr>
      <w:rPr>
        <w:rFonts w:ascii="Symbol" w:hAnsi="Symbol" w:hint="default"/>
      </w:rPr>
    </w:lvl>
    <w:lvl w:ilvl="7" w:tplc="7EF852B0">
      <w:start w:val="1"/>
      <w:numFmt w:val="bullet"/>
      <w:lvlText w:val="o"/>
      <w:lvlJc w:val="left"/>
      <w:pPr>
        <w:ind w:left="5760" w:hanging="360"/>
      </w:pPr>
      <w:rPr>
        <w:rFonts w:ascii="Courier New" w:hAnsi="Courier New" w:hint="default"/>
      </w:rPr>
    </w:lvl>
    <w:lvl w:ilvl="8" w:tplc="A8C8A4B2">
      <w:start w:val="1"/>
      <w:numFmt w:val="bullet"/>
      <w:lvlText w:val=""/>
      <w:lvlJc w:val="left"/>
      <w:pPr>
        <w:ind w:left="6480" w:hanging="360"/>
      </w:pPr>
      <w:rPr>
        <w:rFonts w:ascii="Wingdings" w:hAnsi="Wingdings" w:hint="default"/>
      </w:rPr>
    </w:lvl>
  </w:abstractNum>
  <w:abstractNum w:abstractNumId="21" w15:restartNumberingAfterBreak="0">
    <w:nsid w:val="3A3E13D9"/>
    <w:multiLevelType w:val="hybridMultilevel"/>
    <w:tmpl w:val="41142E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0262E16"/>
    <w:multiLevelType w:val="hybridMultilevel"/>
    <w:tmpl w:val="9CF84D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38A537E"/>
    <w:multiLevelType w:val="hybridMultilevel"/>
    <w:tmpl w:val="8C7E663A"/>
    <w:lvl w:ilvl="0" w:tplc="0413000F">
      <w:start w:val="1"/>
      <w:numFmt w:val="decimal"/>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4" w15:restartNumberingAfterBreak="0">
    <w:nsid w:val="4D5B592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5F441C"/>
    <w:multiLevelType w:val="hybridMultilevel"/>
    <w:tmpl w:val="7896B520"/>
    <w:lvl w:ilvl="0" w:tplc="30EE9BE0">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529D2601"/>
    <w:multiLevelType w:val="hybridMultilevel"/>
    <w:tmpl w:val="4BA8C09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56FE2061"/>
    <w:multiLevelType w:val="hybridMultilevel"/>
    <w:tmpl w:val="BEE0475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75E002F"/>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8D2428D"/>
    <w:multiLevelType w:val="hybridMultilevel"/>
    <w:tmpl w:val="6F3844E8"/>
    <w:lvl w:ilvl="0" w:tplc="FFFFFFFF">
      <w:start w:val="1"/>
      <w:numFmt w:val="decimal"/>
      <w:lvlText w:val="%1."/>
      <w:lvlJc w:val="left"/>
      <w:pPr>
        <w:ind w:left="720" w:hanging="360"/>
      </w:pPr>
      <w:rPr>
        <w:rFonts w:ascii="Calibri" w:eastAsiaTheme="minorHAnsi" w:hAnsi="Calibr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171F12"/>
    <w:multiLevelType w:val="hybridMultilevel"/>
    <w:tmpl w:val="D5C45480"/>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31" w15:restartNumberingAfterBreak="0">
    <w:nsid w:val="607372D1"/>
    <w:multiLevelType w:val="hybridMultilevel"/>
    <w:tmpl w:val="1C5A015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2" w15:restartNumberingAfterBreak="0">
    <w:nsid w:val="616B1B21"/>
    <w:multiLevelType w:val="hybridMultilevel"/>
    <w:tmpl w:val="85BAB512"/>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19E44AA"/>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E137EE"/>
    <w:multiLevelType w:val="hybridMultilevel"/>
    <w:tmpl w:val="CCA80234"/>
    <w:lvl w:ilvl="0" w:tplc="E57689BA">
      <w:start w:val="1"/>
      <w:numFmt w:val="bullet"/>
      <w:lvlText w:val=""/>
      <w:lvlJc w:val="left"/>
      <w:pPr>
        <w:ind w:left="720" w:hanging="360"/>
      </w:pPr>
      <w:rPr>
        <w:rFonts w:ascii="Symbol" w:hAnsi="Symbol" w:hint="default"/>
      </w:rPr>
    </w:lvl>
    <w:lvl w:ilvl="1" w:tplc="4D9CBFB2">
      <w:start w:val="1"/>
      <w:numFmt w:val="bullet"/>
      <w:lvlText w:val="o"/>
      <w:lvlJc w:val="left"/>
      <w:pPr>
        <w:ind w:left="1440" w:hanging="360"/>
      </w:pPr>
      <w:rPr>
        <w:rFonts w:ascii="Courier New" w:hAnsi="Courier New" w:hint="default"/>
      </w:rPr>
    </w:lvl>
    <w:lvl w:ilvl="2" w:tplc="A12E0538">
      <w:start w:val="1"/>
      <w:numFmt w:val="bullet"/>
      <w:lvlText w:val=""/>
      <w:lvlJc w:val="left"/>
      <w:pPr>
        <w:ind w:left="2160" w:hanging="360"/>
      </w:pPr>
      <w:rPr>
        <w:rFonts w:ascii="Wingdings" w:hAnsi="Wingdings" w:hint="default"/>
      </w:rPr>
    </w:lvl>
    <w:lvl w:ilvl="3" w:tplc="9424977C">
      <w:start w:val="1"/>
      <w:numFmt w:val="bullet"/>
      <w:lvlText w:val=""/>
      <w:lvlJc w:val="left"/>
      <w:pPr>
        <w:ind w:left="2880" w:hanging="360"/>
      </w:pPr>
      <w:rPr>
        <w:rFonts w:ascii="Symbol" w:hAnsi="Symbol" w:hint="default"/>
      </w:rPr>
    </w:lvl>
    <w:lvl w:ilvl="4" w:tplc="D6FC02E6">
      <w:start w:val="1"/>
      <w:numFmt w:val="bullet"/>
      <w:lvlText w:val="o"/>
      <w:lvlJc w:val="left"/>
      <w:pPr>
        <w:ind w:left="3600" w:hanging="360"/>
      </w:pPr>
      <w:rPr>
        <w:rFonts w:ascii="Courier New" w:hAnsi="Courier New" w:hint="default"/>
      </w:rPr>
    </w:lvl>
    <w:lvl w:ilvl="5" w:tplc="6F325FFE">
      <w:start w:val="1"/>
      <w:numFmt w:val="bullet"/>
      <w:lvlText w:val=""/>
      <w:lvlJc w:val="left"/>
      <w:pPr>
        <w:ind w:left="4320" w:hanging="360"/>
      </w:pPr>
      <w:rPr>
        <w:rFonts w:ascii="Wingdings" w:hAnsi="Wingdings" w:hint="default"/>
      </w:rPr>
    </w:lvl>
    <w:lvl w:ilvl="6" w:tplc="18803948">
      <w:start w:val="1"/>
      <w:numFmt w:val="bullet"/>
      <w:lvlText w:val=""/>
      <w:lvlJc w:val="left"/>
      <w:pPr>
        <w:ind w:left="5040" w:hanging="360"/>
      </w:pPr>
      <w:rPr>
        <w:rFonts w:ascii="Symbol" w:hAnsi="Symbol" w:hint="default"/>
      </w:rPr>
    </w:lvl>
    <w:lvl w:ilvl="7" w:tplc="EBE2C050">
      <w:start w:val="1"/>
      <w:numFmt w:val="bullet"/>
      <w:lvlText w:val="o"/>
      <w:lvlJc w:val="left"/>
      <w:pPr>
        <w:ind w:left="5760" w:hanging="360"/>
      </w:pPr>
      <w:rPr>
        <w:rFonts w:ascii="Courier New" w:hAnsi="Courier New" w:hint="default"/>
      </w:rPr>
    </w:lvl>
    <w:lvl w:ilvl="8" w:tplc="47167F12">
      <w:start w:val="1"/>
      <w:numFmt w:val="bullet"/>
      <w:lvlText w:val=""/>
      <w:lvlJc w:val="left"/>
      <w:pPr>
        <w:ind w:left="6480" w:hanging="360"/>
      </w:pPr>
      <w:rPr>
        <w:rFonts w:ascii="Wingdings" w:hAnsi="Wingdings" w:hint="default"/>
      </w:rPr>
    </w:lvl>
  </w:abstractNum>
  <w:abstractNum w:abstractNumId="35" w15:restartNumberingAfterBreak="0">
    <w:nsid w:val="64EC7E79"/>
    <w:multiLevelType w:val="hybridMultilevel"/>
    <w:tmpl w:val="901AB60A"/>
    <w:lvl w:ilvl="0" w:tplc="31562AC4">
      <w:start w:val="1"/>
      <w:numFmt w:val="bullet"/>
      <w:lvlText w:val=""/>
      <w:lvlJc w:val="left"/>
      <w:pPr>
        <w:ind w:left="720" w:hanging="360"/>
      </w:pPr>
      <w:rPr>
        <w:rFonts w:ascii="Symbol" w:hAnsi="Symbol" w:hint="default"/>
      </w:rPr>
    </w:lvl>
    <w:lvl w:ilvl="1" w:tplc="EE387680">
      <w:start w:val="1"/>
      <w:numFmt w:val="bullet"/>
      <w:lvlText w:val="o"/>
      <w:lvlJc w:val="left"/>
      <w:pPr>
        <w:ind w:left="1440" w:hanging="360"/>
      </w:pPr>
      <w:rPr>
        <w:rFonts w:ascii="Courier New" w:hAnsi="Courier New" w:hint="default"/>
      </w:rPr>
    </w:lvl>
    <w:lvl w:ilvl="2" w:tplc="96D042C6">
      <w:start w:val="1"/>
      <w:numFmt w:val="bullet"/>
      <w:lvlText w:val=""/>
      <w:lvlJc w:val="left"/>
      <w:pPr>
        <w:ind w:left="2160" w:hanging="360"/>
      </w:pPr>
      <w:rPr>
        <w:rFonts w:ascii="Wingdings" w:hAnsi="Wingdings" w:hint="default"/>
      </w:rPr>
    </w:lvl>
    <w:lvl w:ilvl="3" w:tplc="0C5808FC">
      <w:start w:val="1"/>
      <w:numFmt w:val="bullet"/>
      <w:lvlText w:val=""/>
      <w:lvlJc w:val="left"/>
      <w:pPr>
        <w:ind w:left="2880" w:hanging="360"/>
      </w:pPr>
      <w:rPr>
        <w:rFonts w:ascii="Symbol" w:hAnsi="Symbol" w:hint="default"/>
      </w:rPr>
    </w:lvl>
    <w:lvl w:ilvl="4" w:tplc="2B7EC788">
      <w:start w:val="1"/>
      <w:numFmt w:val="bullet"/>
      <w:lvlText w:val="o"/>
      <w:lvlJc w:val="left"/>
      <w:pPr>
        <w:ind w:left="3600" w:hanging="360"/>
      </w:pPr>
      <w:rPr>
        <w:rFonts w:ascii="Courier New" w:hAnsi="Courier New" w:hint="default"/>
      </w:rPr>
    </w:lvl>
    <w:lvl w:ilvl="5" w:tplc="4C667DA2">
      <w:start w:val="1"/>
      <w:numFmt w:val="bullet"/>
      <w:lvlText w:val=""/>
      <w:lvlJc w:val="left"/>
      <w:pPr>
        <w:ind w:left="4320" w:hanging="360"/>
      </w:pPr>
      <w:rPr>
        <w:rFonts w:ascii="Wingdings" w:hAnsi="Wingdings" w:hint="default"/>
      </w:rPr>
    </w:lvl>
    <w:lvl w:ilvl="6" w:tplc="46629890">
      <w:start w:val="1"/>
      <w:numFmt w:val="bullet"/>
      <w:lvlText w:val=""/>
      <w:lvlJc w:val="left"/>
      <w:pPr>
        <w:ind w:left="5040" w:hanging="360"/>
      </w:pPr>
      <w:rPr>
        <w:rFonts w:ascii="Symbol" w:hAnsi="Symbol" w:hint="default"/>
      </w:rPr>
    </w:lvl>
    <w:lvl w:ilvl="7" w:tplc="43E63212">
      <w:start w:val="1"/>
      <w:numFmt w:val="bullet"/>
      <w:lvlText w:val="o"/>
      <w:lvlJc w:val="left"/>
      <w:pPr>
        <w:ind w:left="5760" w:hanging="360"/>
      </w:pPr>
      <w:rPr>
        <w:rFonts w:ascii="Courier New" w:hAnsi="Courier New" w:hint="default"/>
      </w:rPr>
    </w:lvl>
    <w:lvl w:ilvl="8" w:tplc="4FE46C16">
      <w:start w:val="1"/>
      <w:numFmt w:val="bullet"/>
      <w:lvlText w:val=""/>
      <w:lvlJc w:val="left"/>
      <w:pPr>
        <w:ind w:left="6480" w:hanging="360"/>
      </w:pPr>
      <w:rPr>
        <w:rFonts w:ascii="Wingdings" w:hAnsi="Wingdings" w:hint="default"/>
      </w:rPr>
    </w:lvl>
  </w:abstractNum>
  <w:abstractNum w:abstractNumId="36" w15:restartNumberingAfterBreak="0">
    <w:nsid w:val="77BC475C"/>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2E0467"/>
    <w:multiLevelType w:val="hybridMultilevel"/>
    <w:tmpl w:val="478886AA"/>
    <w:lvl w:ilvl="0" w:tplc="FFFFFFFF">
      <w:start w:val="1"/>
      <w:numFmt w:val="lowerLetter"/>
      <w:lvlText w:val="%1."/>
      <w:lvlJc w:val="left"/>
      <w:pPr>
        <w:ind w:left="144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EE86622"/>
    <w:multiLevelType w:val="hybridMultilevel"/>
    <w:tmpl w:val="90E2B906"/>
    <w:lvl w:ilvl="0" w:tplc="BDC60AD8">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FD60988"/>
    <w:multiLevelType w:val="hybridMultilevel"/>
    <w:tmpl w:val="9E0E06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2135960">
    <w:abstractNumId w:val="0"/>
  </w:num>
  <w:num w:numId="2" w16cid:durableId="443888446">
    <w:abstractNumId w:val="30"/>
  </w:num>
  <w:num w:numId="3" w16cid:durableId="1603342760">
    <w:abstractNumId w:val="8"/>
  </w:num>
  <w:num w:numId="4" w16cid:durableId="1901557213">
    <w:abstractNumId w:val="17"/>
  </w:num>
  <w:num w:numId="5" w16cid:durableId="1207448421">
    <w:abstractNumId w:val="32"/>
  </w:num>
  <w:num w:numId="6" w16cid:durableId="1688679324">
    <w:abstractNumId w:val="3"/>
  </w:num>
  <w:num w:numId="7" w16cid:durableId="1673800566">
    <w:abstractNumId w:val="24"/>
  </w:num>
  <w:num w:numId="8" w16cid:durableId="1974367701">
    <w:abstractNumId w:val="2"/>
  </w:num>
  <w:num w:numId="9" w16cid:durableId="1756432999">
    <w:abstractNumId w:val="29"/>
  </w:num>
  <w:num w:numId="10" w16cid:durableId="354622510">
    <w:abstractNumId w:val="37"/>
  </w:num>
  <w:num w:numId="11" w16cid:durableId="1183784889">
    <w:abstractNumId w:val="36"/>
  </w:num>
  <w:num w:numId="12" w16cid:durableId="1453866970">
    <w:abstractNumId w:val="20"/>
  </w:num>
  <w:num w:numId="13" w16cid:durableId="826896141">
    <w:abstractNumId w:val="35"/>
  </w:num>
  <w:num w:numId="14" w16cid:durableId="361249233">
    <w:abstractNumId w:val="4"/>
  </w:num>
  <w:num w:numId="15" w16cid:durableId="1871871471">
    <w:abstractNumId w:val="34"/>
  </w:num>
  <w:num w:numId="16" w16cid:durableId="536165055">
    <w:abstractNumId w:val="15"/>
  </w:num>
  <w:num w:numId="17" w16cid:durableId="944733018">
    <w:abstractNumId w:val="12"/>
  </w:num>
  <w:num w:numId="18" w16cid:durableId="1540049783">
    <w:abstractNumId w:val="6"/>
  </w:num>
  <w:num w:numId="19" w16cid:durableId="688877900">
    <w:abstractNumId w:val="18"/>
  </w:num>
  <w:num w:numId="20" w16cid:durableId="54276735">
    <w:abstractNumId w:val="27"/>
  </w:num>
  <w:num w:numId="21" w16cid:durableId="555160836">
    <w:abstractNumId w:val="39"/>
  </w:num>
  <w:num w:numId="22" w16cid:durableId="1286815873">
    <w:abstractNumId w:val="9"/>
  </w:num>
  <w:num w:numId="23" w16cid:durableId="1713339897">
    <w:abstractNumId w:val="16"/>
  </w:num>
  <w:num w:numId="24" w16cid:durableId="221645936">
    <w:abstractNumId w:val="21"/>
  </w:num>
  <w:num w:numId="25" w16cid:durableId="298338875">
    <w:abstractNumId w:val="38"/>
  </w:num>
  <w:num w:numId="26" w16cid:durableId="645476484">
    <w:abstractNumId w:val="19"/>
  </w:num>
  <w:num w:numId="27" w16cid:durableId="692919798">
    <w:abstractNumId w:val="1"/>
  </w:num>
  <w:num w:numId="28" w16cid:durableId="2032992347">
    <w:abstractNumId w:val="31"/>
  </w:num>
  <w:num w:numId="29" w16cid:durableId="1799490179">
    <w:abstractNumId w:val="5"/>
  </w:num>
  <w:num w:numId="30" w16cid:durableId="879321825">
    <w:abstractNumId w:val="10"/>
  </w:num>
  <w:num w:numId="31" w16cid:durableId="141505420">
    <w:abstractNumId w:val="22"/>
  </w:num>
  <w:num w:numId="32" w16cid:durableId="1967851625">
    <w:abstractNumId w:val="26"/>
  </w:num>
  <w:num w:numId="33" w16cid:durableId="1829596044">
    <w:abstractNumId w:val="7"/>
  </w:num>
  <w:num w:numId="34" w16cid:durableId="1808475233">
    <w:abstractNumId w:val="33"/>
  </w:num>
  <w:num w:numId="35" w16cid:durableId="747195288">
    <w:abstractNumId w:val="23"/>
  </w:num>
  <w:num w:numId="36" w16cid:durableId="244145895">
    <w:abstractNumId w:val="13"/>
  </w:num>
  <w:num w:numId="37" w16cid:durableId="1044448337">
    <w:abstractNumId w:val="28"/>
  </w:num>
  <w:num w:numId="38" w16cid:durableId="2135905748">
    <w:abstractNumId w:val="11"/>
  </w:num>
  <w:num w:numId="39" w16cid:durableId="623972199">
    <w:abstractNumId w:val="14"/>
  </w:num>
  <w:num w:numId="40" w16cid:durableId="874274726">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26"/>
    <w:rsid w:val="00000677"/>
    <w:rsid w:val="000024BF"/>
    <w:rsid w:val="000027AA"/>
    <w:rsid w:val="00002888"/>
    <w:rsid w:val="00002B1B"/>
    <w:rsid w:val="000048B8"/>
    <w:rsid w:val="00007A16"/>
    <w:rsid w:val="00007D77"/>
    <w:rsid w:val="000109D7"/>
    <w:rsid w:val="00011A48"/>
    <w:rsid w:val="00012E8E"/>
    <w:rsid w:val="00013B2A"/>
    <w:rsid w:val="00014396"/>
    <w:rsid w:val="000166CB"/>
    <w:rsid w:val="00016A71"/>
    <w:rsid w:val="000172B9"/>
    <w:rsid w:val="00017789"/>
    <w:rsid w:val="00017A93"/>
    <w:rsid w:val="00017D1A"/>
    <w:rsid w:val="00020B5D"/>
    <w:rsid w:val="00020BD8"/>
    <w:rsid w:val="000236B3"/>
    <w:rsid w:val="00030F1C"/>
    <w:rsid w:val="000354DE"/>
    <w:rsid w:val="00035F65"/>
    <w:rsid w:val="00037847"/>
    <w:rsid w:val="000405BE"/>
    <w:rsid w:val="00040975"/>
    <w:rsid w:val="00040EB9"/>
    <w:rsid w:val="000551FF"/>
    <w:rsid w:val="000559E4"/>
    <w:rsid w:val="0005672E"/>
    <w:rsid w:val="0006050C"/>
    <w:rsid w:val="00061BBB"/>
    <w:rsid w:val="00062C43"/>
    <w:rsid w:val="00063068"/>
    <w:rsid w:val="00063744"/>
    <w:rsid w:val="00063E83"/>
    <w:rsid w:val="00064C50"/>
    <w:rsid w:val="00064D4B"/>
    <w:rsid w:val="00064F6A"/>
    <w:rsid w:val="00067A95"/>
    <w:rsid w:val="00070DCE"/>
    <w:rsid w:val="0007273A"/>
    <w:rsid w:val="00073114"/>
    <w:rsid w:val="00074626"/>
    <w:rsid w:val="00074C32"/>
    <w:rsid w:val="0007508F"/>
    <w:rsid w:val="000758AE"/>
    <w:rsid w:val="00075DA3"/>
    <w:rsid w:val="000762A9"/>
    <w:rsid w:val="000764C8"/>
    <w:rsid w:val="00077CAA"/>
    <w:rsid w:val="00083091"/>
    <w:rsid w:val="00083850"/>
    <w:rsid w:val="000838AB"/>
    <w:rsid w:val="000839AE"/>
    <w:rsid w:val="0008521A"/>
    <w:rsid w:val="00086868"/>
    <w:rsid w:val="00087268"/>
    <w:rsid w:val="000879CD"/>
    <w:rsid w:val="00087C92"/>
    <w:rsid w:val="00087ED6"/>
    <w:rsid w:val="00087F6E"/>
    <w:rsid w:val="00090E2A"/>
    <w:rsid w:val="00091555"/>
    <w:rsid w:val="00091921"/>
    <w:rsid w:val="00093310"/>
    <w:rsid w:val="00093401"/>
    <w:rsid w:val="00094D01"/>
    <w:rsid w:val="00095C01"/>
    <w:rsid w:val="00095F6E"/>
    <w:rsid w:val="000962EA"/>
    <w:rsid w:val="00096781"/>
    <w:rsid w:val="000A14F1"/>
    <w:rsid w:val="000A2B22"/>
    <w:rsid w:val="000A4625"/>
    <w:rsid w:val="000A4D71"/>
    <w:rsid w:val="000A4F3D"/>
    <w:rsid w:val="000A7B48"/>
    <w:rsid w:val="000B1F43"/>
    <w:rsid w:val="000B2407"/>
    <w:rsid w:val="000B3726"/>
    <w:rsid w:val="000B3B21"/>
    <w:rsid w:val="000B59A9"/>
    <w:rsid w:val="000B5BA8"/>
    <w:rsid w:val="000B69CC"/>
    <w:rsid w:val="000B6AE5"/>
    <w:rsid w:val="000C018E"/>
    <w:rsid w:val="000C030B"/>
    <w:rsid w:val="000C08D6"/>
    <w:rsid w:val="000C0BEF"/>
    <w:rsid w:val="000C21B2"/>
    <w:rsid w:val="000C38B8"/>
    <w:rsid w:val="000C39D0"/>
    <w:rsid w:val="000C6499"/>
    <w:rsid w:val="000C67C3"/>
    <w:rsid w:val="000C6978"/>
    <w:rsid w:val="000C7816"/>
    <w:rsid w:val="000C7AC0"/>
    <w:rsid w:val="000C7BFB"/>
    <w:rsid w:val="000D04A5"/>
    <w:rsid w:val="000D1233"/>
    <w:rsid w:val="000D1BD8"/>
    <w:rsid w:val="000D1FC8"/>
    <w:rsid w:val="000D2012"/>
    <w:rsid w:val="000D2A46"/>
    <w:rsid w:val="000D2D81"/>
    <w:rsid w:val="000D3184"/>
    <w:rsid w:val="000D53A6"/>
    <w:rsid w:val="000D5443"/>
    <w:rsid w:val="000D6A99"/>
    <w:rsid w:val="000D6C72"/>
    <w:rsid w:val="000D7155"/>
    <w:rsid w:val="000D781C"/>
    <w:rsid w:val="000E0225"/>
    <w:rsid w:val="000E1B31"/>
    <w:rsid w:val="000E2AEF"/>
    <w:rsid w:val="000E2C76"/>
    <w:rsid w:val="000E2D01"/>
    <w:rsid w:val="000E4E8D"/>
    <w:rsid w:val="000E61F0"/>
    <w:rsid w:val="000E7C7B"/>
    <w:rsid w:val="000F0526"/>
    <w:rsid w:val="000F1187"/>
    <w:rsid w:val="000F22BF"/>
    <w:rsid w:val="000F4D70"/>
    <w:rsid w:val="000F6F1B"/>
    <w:rsid w:val="000F707F"/>
    <w:rsid w:val="000F785D"/>
    <w:rsid w:val="000F7B25"/>
    <w:rsid w:val="000F7DE3"/>
    <w:rsid w:val="000F7F7D"/>
    <w:rsid w:val="00105A02"/>
    <w:rsid w:val="00107024"/>
    <w:rsid w:val="00107521"/>
    <w:rsid w:val="00110135"/>
    <w:rsid w:val="001110EB"/>
    <w:rsid w:val="00111836"/>
    <w:rsid w:val="00115639"/>
    <w:rsid w:val="00116622"/>
    <w:rsid w:val="00116FD0"/>
    <w:rsid w:val="0011788D"/>
    <w:rsid w:val="00117C90"/>
    <w:rsid w:val="001208EA"/>
    <w:rsid w:val="00120C5F"/>
    <w:rsid w:val="00120D59"/>
    <w:rsid w:val="00121406"/>
    <w:rsid w:val="00121F53"/>
    <w:rsid w:val="00122796"/>
    <w:rsid w:val="00122C76"/>
    <w:rsid w:val="00123F48"/>
    <w:rsid w:val="00124E33"/>
    <w:rsid w:val="0012500A"/>
    <w:rsid w:val="00126C99"/>
    <w:rsid w:val="00126D2D"/>
    <w:rsid w:val="001300AB"/>
    <w:rsid w:val="001303DB"/>
    <w:rsid w:val="001305EC"/>
    <w:rsid w:val="00130BB9"/>
    <w:rsid w:val="001315F0"/>
    <w:rsid w:val="001344AF"/>
    <w:rsid w:val="00135B89"/>
    <w:rsid w:val="00137915"/>
    <w:rsid w:val="001379E1"/>
    <w:rsid w:val="001405CF"/>
    <w:rsid w:val="00141168"/>
    <w:rsid w:val="0014343B"/>
    <w:rsid w:val="00143D4F"/>
    <w:rsid w:val="00145F6C"/>
    <w:rsid w:val="00147648"/>
    <w:rsid w:val="001503A8"/>
    <w:rsid w:val="00151A10"/>
    <w:rsid w:val="001521BD"/>
    <w:rsid w:val="00154755"/>
    <w:rsid w:val="00154FAF"/>
    <w:rsid w:val="00155C1A"/>
    <w:rsid w:val="00157D70"/>
    <w:rsid w:val="0016088E"/>
    <w:rsid w:val="00163C37"/>
    <w:rsid w:val="00163D1C"/>
    <w:rsid w:val="001643D9"/>
    <w:rsid w:val="00167A14"/>
    <w:rsid w:val="00167FC7"/>
    <w:rsid w:val="001713E2"/>
    <w:rsid w:val="00171563"/>
    <w:rsid w:val="00171650"/>
    <w:rsid w:val="00171C3C"/>
    <w:rsid w:val="00173D27"/>
    <w:rsid w:val="0017583A"/>
    <w:rsid w:val="001763E3"/>
    <w:rsid w:val="00180AF9"/>
    <w:rsid w:val="00182412"/>
    <w:rsid w:val="001824AC"/>
    <w:rsid w:val="001837B5"/>
    <w:rsid w:val="00185535"/>
    <w:rsid w:val="00185E5D"/>
    <w:rsid w:val="001865AC"/>
    <w:rsid w:val="00186C49"/>
    <w:rsid w:val="00187D4D"/>
    <w:rsid w:val="00191983"/>
    <w:rsid w:val="00192E24"/>
    <w:rsid w:val="00192F3F"/>
    <w:rsid w:val="0019345F"/>
    <w:rsid w:val="001951A0"/>
    <w:rsid w:val="00195A87"/>
    <w:rsid w:val="00195E49"/>
    <w:rsid w:val="00197966"/>
    <w:rsid w:val="001A091D"/>
    <w:rsid w:val="001A1202"/>
    <w:rsid w:val="001A15C6"/>
    <w:rsid w:val="001A18A3"/>
    <w:rsid w:val="001A18F1"/>
    <w:rsid w:val="001A195A"/>
    <w:rsid w:val="001A25FF"/>
    <w:rsid w:val="001A2643"/>
    <w:rsid w:val="001A44E4"/>
    <w:rsid w:val="001A4B98"/>
    <w:rsid w:val="001A51B0"/>
    <w:rsid w:val="001A5529"/>
    <w:rsid w:val="001B136B"/>
    <w:rsid w:val="001B1EED"/>
    <w:rsid w:val="001B6058"/>
    <w:rsid w:val="001B69A7"/>
    <w:rsid w:val="001C13D1"/>
    <w:rsid w:val="001C2813"/>
    <w:rsid w:val="001C4453"/>
    <w:rsid w:val="001C4492"/>
    <w:rsid w:val="001C5EE7"/>
    <w:rsid w:val="001C608C"/>
    <w:rsid w:val="001C6AD2"/>
    <w:rsid w:val="001C7750"/>
    <w:rsid w:val="001C7F05"/>
    <w:rsid w:val="001D114A"/>
    <w:rsid w:val="001D1F8F"/>
    <w:rsid w:val="001D239C"/>
    <w:rsid w:val="001D2837"/>
    <w:rsid w:val="001D385F"/>
    <w:rsid w:val="001D4102"/>
    <w:rsid w:val="001D4210"/>
    <w:rsid w:val="001D4D3A"/>
    <w:rsid w:val="001D5841"/>
    <w:rsid w:val="001D7C78"/>
    <w:rsid w:val="001E0455"/>
    <w:rsid w:val="001E1773"/>
    <w:rsid w:val="001E234B"/>
    <w:rsid w:val="001E2B91"/>
    <w:rsid w:val="001E42EC"/>
    <w:rsid w:val="001E526C"/>
    <w:rsid w:val="001E5F87"/>
    <w:rsid w:val="001E717C"/>
    <w:rsid w:val="001E76F8"/>
    <w:rsid w:val="001E7EF6"/>
    <w:rsid w:val="001F1A2D"/>
    <w:rsid w:val="001F4198"/>
    <w:rsid w:val="001F4BF3"/>
    <w:rsid w:val="001F5A9F"/>
    <w:rsid w:val="001F60BE"/>
    <w:rsid w:val="001F76C9"/>
    <w:rsid w:val="001F7DF3"/>
    <w:rsid w:val="002002DC"/>
    <w:rsid w:val="0020042A"/>
    <w:rsid w:val="00201DDC"/>
    <w:rsid w:val="00202370"/>
    <w:rsid w:val="00202F1E"/>
    <w:rsid w:val="00203437"/>
    <w:rsid w:val="00205789"/>
    <w:rsid w:val="002067E5"/>
    <w:rsid w:val="00211FFE"/>
    <w:rsid w:val="002128E3"/>
    <w:rsid w:val="00216CCB"/>
    <w:rsid w:val="0021754A"/>
    <w:rsid w:val="00220BF3"/>
    <w:rsid w:val="002227FE"/>
    <w:rsid w:val="00223913"/>
    <w:rsid w:val="00224E38"/>
    <w:rsid w:val="00225000"/>
    <w:rsid w:val="00226D7B"/>
    <w:rsid w:val="00231EF6"/>
    <w:rsid w:val="00233871"/>
    <w:rsid w:val="00233C80"/>
    <w:rsid w:val="002354B0"/>
    <w:rsid w:val="002361C4"/>
    <w:rsid w:val="00237180"/>
    <w:rsid w:val="00240367"/>
    <w:rsid w:val="0024113E"/>
    <w:rsid w:val="00241A6B"/>
    <w:rsid w:val="002423C6"/>
    <w:rsid w:val="00243975"/>
    <w:rsid w:val="00244165"/>
    <w:rsid w:val="0024436C"/>
    <w:rsid w:val="002447F3"/>
    <w:rsid w:val="00244EB5"/>
    <w:rsid w:val="00247D12"/>
    <w:rsid w:val="002503B4"/>
    <w:rsid w:val="00250BBE"/>
    <w:rsid w:val="002514FA"/>
    <w:rsid w:val="002516D3"/>
    <w:rsid w:val="002533BF"/>
    <w:rsid w:val="00253640"/>
    <w:rsid w:val="00253E97"/>
    <w:rsid w:val="002548FD"/>
    <w:rsid w:val="00256B63"/>
    <w:rsid w:val="0025785C"/>
    <w:rsid w:val="00257A4A"/>
    <w:rsid w:val="00260142"/>
    <w:rsid w:val="00260164"/>
    <w:rsid w:val="00261600"/>
    <w:rsid w:val="0026270F"/>
    <w:rsid w:val="0026276D"/>
    <w:rsid w:val="002627F4"/>
    <w:rsid w:val="00264969"/>
    <w:rsid w:val="00265089"/>
    <w:rsid w:val="00267CA1"/>
    <w:rsid w:val="00270942"/>
    <w:rsid w:val="00271DAF"/>
    <w:rsid w:val="0027257D"/>
    <w:rsid w:val="00274A34"/>
    <w:rsid w:val="00277C58"/>
    <w:rsid w:val="00280A79"/>
    <w:rsid w:val="00284A4F"/>
    <w:rsid w:val="00284D10"/>
    <w:rsid w:val="00285622"/>
    <w:rsid w:val="00287441"/>
    <w:rsid w:val="00290A98"/>
    <w:rsid w:val="00291524"/>
    <w:rsid w:val="00291BCD"/>
    <w:rsid w:val="0029461E"/>
    <w:rsid w:val="0029527F"/>
    <w:rsid w:val="002969AE"/>
    <w:rsid w:val="00297121"/>
    <w:rsid w:val="00297EF0"/>
    <w:rsid w:val="002A0F13"/>
    <w:rsid w:val="002A4EBD"/>
    <w:rsid w:val="002A5248"/>
    <w:rsid w:val="002A74C1"/>
    <w:rsid w:val="002A7863"/>
    <w:rsid w:val="002B02E1"/>
    <w:rsid w:val="002B0570"/>
    <w:rsid w:val="002B059E"/>
    <w:rsid w:val="002B1500"/>
    <w:rsid w:val="002B28B9"/>
    <w:rsid w:val="002B31BA"/>
    <w:rsid w:val="002B5D3B"/>
    <w:rsid w:val="002B5E75"/>
    <w:rsid w:val="002B5E9D"/>
    <w:rsid w:val="002B6E31"/>
    <w:rsid w:val="002B7D89"/>
    <w:rsid w:val="002C0ED2"/>
    <w:rsid w:val="002C33A3"/>
    <w:rsid w:val="002C35B3"/>
    <w:rsid w:val="002C37DD"/>
    <w:rsid w:val="002C45D8"/>
    <w:rsid w:val="002C7096"/>
    <w:rsid w:val="002C7326"/>
    <w:rsid w:val="002D07CB"/>
    <w:rsid w:val="002D08F1"/>
    <w:rsid w:val="002D4597"/>
    <w:rsid w:val="002D488F"/>
    <w:rsid w:val="002D6535"/>
    <w:rsid w:val="002D6635"/>
    <w:rsid w:val="002E0B93"/>
    <w:rsid w:val="002E0E5B"/>
    <w:rsid w:val="002E37D2"/>
    <w:rsid w:val="002E4CC3"/>
    <w:rsid w:val="002E5536"/>
    <w:rsid w:val="002E6386"/>
    <w:rsid w:val="002E7372"/>
    <w:rsid w:val="002E7E12"/>
    <w:rsid w:val="002F0A64"/>
    <w:rsid w:val="002F1412"/>
    <w:rsid w:val="002F1DE9"/>
    <w:rsid w:val="002F1E07"/>
    <w:rsid w:val="002F244A"/>
    <w:rsid w:val="002F3EEE"/>
    <w:rsid w:val="002F3F62"/>
    <w:rsid w:val="002F428B"/>
    <w:rsid w:val="002F45C4"/>
    <w:rsid w:val="00300160"/>
    <w:rsid w:val="00300221"/>
    <w:rsid w:val="0030029F"/>
    <w:rsid w:val="00300707"/>
    <w:rsid w:val="00301F93"/>
    <w:rsid w:val="00303849"/>
    <w:rsid w:val="0030494D"/>
    <w:rsid w:val="0030611C"/>
    <w:rsid w:val="00310CF1"/>
    <w:rsid w:val="00310EDF"/>
    <w:rsid w:val="00311164"/>
    <w:rsid w:val="003123E4"/>
    <w:rsid w:val="00315A53"/>
    <w:rsid w:val="003179F5"/>
    <w:rsid w:val="00320B0F"/>
    <w:rsid w:val="003212BD"/>
    <w:rsid w:val="003228F9"/>
    <w:rsid w:val="00323A98"/>
    <w:rsid w:val="00323D2E"/>
    <w:rsid w:val="00327120"/>
    <w:rsid w:val="00331922"/>
    <w:rsid w:val="0033219C"/>
    <w:rsid w:val="00332C86"/>
    <w:rsid w:val="00333A46"/>
    <w:rsid w:val="00335207"/>
    <w:rsid w:val="00336376"/>
    <w:rsid w:val="00336584"/>
    <w:rsid w:val="0034004D"/>
    <w:rsid w:val="00340AE4"/>
    <w:rsid w:val="00341766"/>
    <w:rsid w:val="003421A6"/>
    <w:rsid w:val="00342F97"/>
    <w:rsid w:val="00344424"/>
    <w:rsid w:val="00344569"/>
    <w:rsid w:val="003452F1"/>
    <w:rsid w:val="00345573"/>
    <w:rsid w:val="00345B5E"/>
    <w:rsid w:val="0034644E"/>
    <w:rsid w:val="0034700B"/>
    <w:rsid w:val="00351BB9"/>
    <w:rsid w:val="0035222D"/>
    <w:rsid w:val="00353C64"/>
    <w:rsid w:val="00354A0B"/>
    <w:rsid w:val="00354F12"/>
    <w:rsid w:val="0035503F"/>
    <w:rsid w:val="003564CD"/>
    <w:rsid w:val="00356EDD"/>
    <w:rsid w:val="00357A89"/>
    <w:rsid w:val="00361152"/>
    <w:rsid w:val="003613DF"/>
    <w:rsid w:val="00362073"/>
    <w:rsid w:val="00362973"/>
    <w:rsid w:val="00362B38"/>
    <w:rsid w:val="00362D93"/>
    <w:rsid w:val="00364288"/>
    <w:rsid w:val="0036431B"/>
    <w:rsid w:val="003674A4"/>
    <w:rsid w:val="003676D4"/>
    <w:rsid w:val="003678C0"/>
    <w:rsid w:val="00371006"/>
    <w:rsid w:val="003715E1"/>
    <w:rsid w:val="003728CC"/>
    <w:rsid w:val="00373408"/>
    <w:rsid w:val="003741C3"/>
    <w:rsid w:val="00375659"/>
    <w:rsid w:val="0037612E"/>
    <w:rsid w:val="00376EBC"/>
    <w:rsid w:val="003801CD"/>
    <w:rsid w:val="00383605"/>
    <w:rsid w:val="0038429B"/>
    <w:rsid w:val="003849D1"/>
    <w:rsid w:val="00385EB4"/>
    <w:rsid w:val="00386CDA"/>
    <w:rsid w:val="00391F42"/>
    <w:rsid w:val="00393B0D"/>
    <w:rsid w:val="00393ED7"/>
    <w:rsid w:val="003945A9"/>
    <w:rsid w:val="00395EEC"/>
    <w:rsid w:val="003A19FC"/>
    <w:rsid w:val="003A342F"/>
    <w:rsid w:val="003A5694"/>
    <w:rsid w:val="003B2771"/>
    <w:rsid w:val="003B324C"/>
    <w:rsid w:val="003B3E0A"/>
    <w:rsid w:val="003B5289"/>
    <w:rsid w:val="003B7767"/>
    <w:rsid w:val="003C1E08"/>
    <w:rsid w:val="003C2E68"/>
    <w:rsid w:val="003C30CC"/>
    <w:rsid w:val="003C339C"/>
    <w:rsid w:val="003C3CEA"/>
    <w:rsid w:val="003C57C8"/>
    <w:rsid w:val="003C7018"/>
    <w:rsid w:val="003C74F1"/>
    <w:rsid w:val="003C7CEF"/>
    <w:rsid w:val="003D093F"/>
    <w:rsid w:val="003D1513"/>
    <w:rsid w:val="003D2AAD"/>
    <w:rsid w:val="003D2F63"/>
    <w:rsid w:val="003D3C96"/>
    <w:rsid w:val="003D41F8"/>
    <w:rsid w:val="003D48B3"/>
    <w:rsid w:val="003D597D"/>
    <w:rsid w:val="003D729C"/>
    <w:rsid w:val="003D760E"/>
    <w:rsid w:val="003D771D"/>
    <w:rsid w:val="003D7EB4"/>
    <w:rsid w:val="003E2289"/>
    <w:rsid w:val="003E2855"/>
    <w:rsid w:val="003E4E92"/>
    <w:rsid w:val="003E5854"/>
    <w:rsid w:val="003E588B"/>
    <w:rsid w:val="003E5B38"/>
    <w:rsid w:val="003E76E3"/>
    <w:rsid w:val="003E78CA"/>
    <w:rsid w:val="003F0E81"/>
    <w:rsid w:val="003F2092"/>
    <w:rsid w:val="003F544F"/>
    <w:rsid w:val="003F5CD4"/>
    <w:rsid w:val="003F71FA"/>
    <w:rsid w:val="00400C4C"/>
    <w:rsid w:val="004017FC"/>
    <w:rsid w:val="004047F3"/>
    <w:rsid w:val="00405406"/>
    <w:rsid w:val="00405F71"/>
    <w:rsid w:val="004073A3"/>
    <w:rsid w:val="0040741B"/>
    <w:rsid w:val="00407E4B"/>
    <w:rsid w:val="00410F45"/>
    <w:rsid w:val="00411F52"/>
    <w:rsid w:val="0041236A"/>
    <w:rsid w:val="00414249"/>
    <w:rsid w:val="00415699"/>
    <w:rsid w:val="00415BD5"/>
    <w:rsid w:val="00416F2A"/>
    <w:rsid w:val="00420E54"/>
    <w:rsid w:val="00422090"/>
    <w:rsid w:val="00423F57"/>
    <w:rsid w:val="00424AEA"/>
    <w:rsid w:val="00424CD5"/>
    <w:rsid w:val="004254AE"/>
    <w:rsid w:val="00425D11"/>
    <w:rsid w:val="00427272"/>
    <w:rsid w:val="004305E0"/>
    <w:rsid w:val="00432EC7"/>
    <w:rsid w:val="004340EC"/>
    <w:rsid w:val="00436D65"/>
    <w:rsid w:val="0044063E"/>
    <w:rsid w:val="004426B8"/>
    <w:rsid w:val="00446EBF"/>
    <w:rsid w:val="00447E5B"/>
    <w:rsid w:val="00453FAC"/>
    <w:rsid w:val="004544AC"/>
    <w:rsid w:val="00454CFD"/>
    <w:rsid w:val="00454FC9"/>
    <w:rsid w:val="00455242"/>
    <w:rsid w:val="0045527B"/>
    <w:rsid w:val="00455517"/>
    <w:rsid w:val="0045568A"/>
    <w:rsid w:val="004556B7"/>
    <w:rsid w:val="00455F8F"/>
    <w:rsid w:val="00456C3E"/>
    <w:rsid w:val="00463684"/>
    <w:rsid w:val="004650C8"/>
    <w:rsid w:val="00465EB0"/>
    <w:rsid w:val="00466419"/>
    <w:rsid w:val="0046651A"/>
    <w:rsid w:val="00467410"/>
    <w:rsid w:val="00470FBA"/>
    <w:rsid w:val="00473ACC"/>
    <w:rsid w:val="00477F37"/>
    <w:rsid w:val="00481047"/>
    <w:rsid w:val="00482578"/>
    <w:rsid w:val="00482E59"/>
    <w:rsid w:val="0048483F"/>
    <w:rsid w:val="004858C3"/>
    <w:rsid w:val="004859EE"/>
    <w:rsid w:val="00490FE1"/>
    <w:rsid w:val="00492474"/>
    <w:rsid w:val="00492966"/>
    <w:rsid w:val="00493F49"/>
    <w:rsid w:val="00494E87"/>
    <w:rsid w:val="0049555F"/>
    <w:rsid w:val="00496F5F"/>
    <w:rsid w:val="004A0020"/>
    <w:rsid w:val="004A0CD5"/>
    <w:rsid w:val="004A182E"/>
    <w:rsid w:val="004A28AC"/>
    <w:rsid w:val="004A42E0"/>
    <w:rsid w:val="004A5F2C"/>
    <w:rsid w:val="004A72ED"/>
    <w:rsid w:val="004A7876"/>
    <w:rsid w:val="004B14D3"/>
    <w:rsid w:val="004B1693"/>
    <w:rsid w:val="004B4571"/>
    <w:rsid w:val="004B45B1"/>
    <w:rsid w:val="004B71D5"/>
    <w:rsid w:val="004B749D"/>
    <w:rsid w:val="004C0DC6"/>
    <w:rsid w:val="004C2F9A"/>
    <w:rsid w:val="004C4CF2"/>
    <w:rsid w:val="004C53F9"/>
    <w:rsid w:val="004C5AF3"/>
    <w:rsid w:val="004C6246"/>
    <w:rsid w:val="004C7C75"/>
    <w:rsid w:val="004D03B0"/>
    <w:rsid w:val="004D0B0B"/>
    <w:rsid w:val="004D2482"/>
    <w:rsid w:val="004D483C"/>
    <w:rsid w:val="004D654D"/>
    <w:rsid w:val="004E07C7"/>
    <w:rsid w:val="004E105F"/>
    <w:rsid w:val="004E1AA0"/>
    <w:rsid w:val="004E210D"/>
    <w:rsid w:val="004E244A"/>
    <w:rsid w:val="004E335F"/>
    <w:rsid w:val="004E336E"/>
    <w:rsid w:val="004E3ED4"/>
    <w:rsid w:val="004E412F"/>
    <w:rsid w:val="004E4A80"/>
    <w:rsid w:val="004E4FAA"/>
    <w:rsid w:val="004E5C6C"/>
    <w:rsid w:val="004E6025"/>
    <w:rsid w:val="004F015D"/>
    <w:rsid w:val="004F0C6F"/>
    <w:rsid w:val="004F2A4F"/>
    <w:rsid w:val="004F65EA"/>
    <w:rsid w:val="004F7B0F"/>
    <w:rsid w:val="004F7B4B"/>
    <w:rsid w:val="005008AC"/>
    <w:rsid w:val="00500D02"/>
    <w:rsid w:val="00502454"/>
    <w:rsid w:val="00502BEC"/>
    <w:rsid w:val="00504765"/>
    <w:rsid w:val="0050547A"/>
    <w:rsid w:val="00507088"/>
    <w:rsid w:val="00514032"/>
    <w:rsid w:val="00515968"/>
    <w:rsid w:val="0052113D"/>
    <w:rsid w:val="0052150D"/>
    <w:rsid w:val="00523A3C"/>
    <w:rsid w:val="00524DC7"/>
    <w:rsid w:val="005257E6"/>
    <w:rsid w:val="00527178"/>
    <w:rsid w:val="00527762"/>
    <w:rsid w:val="005366F8"/>
    <w:rsid w:val="00537CD5"/>
    <w:rsid w:val="00541C19"/>
    <w:rsid w:val="00541EA1"/>
    <w:rsid w:val="00544045"/>
    <w:rsid w:val="00544B0E"/>
    <w:rsid w:val="00544CC3"/>
    <w:rsid w:val="0055524B"/>
    <w:rsid w:val="00555966"/>
    <w:rsid w:val="00555D0B"/>
    <w:rsid w:val="005562B7"/>
    <w:rsid w:val="00556B90"/>
    <w:rsid w:val="00556BAD"/>
    <w:rsid w:val="00556F1E"/>
    <w:rsid w:val="00557892"/>
    <w:rsid w:val="00560750"/>
    <w:rsid w:val="00560CAC"/>
    <w:rsid w:val="00562648"/>
    <w:rsid w:val="00563BB8"/>
    <w:rsid w:val="00563BF1"/>
    <w:rsid w:val="005644AF"/>
    <w:rsid w:val="0056796B"/>
    <w:rsid w:val="005728C4"/>
    <w:rsid w:val="00572BE6"/>
    <w:rsid w:val="00573613"/>
    <w:rsid w:val="00573BCD"/>
    <w:rsid w:val="005748D0"/>
    <w:rsid w:val="00576231"/>
    <w:rsid w:val="0057656E"/>
    <w:rsid w:val="00580EB8"/>
    <w:rsid w:val="005810C1"/>
    <w:rsid w:val="00581A1E"/>
    <w:rsid w:val="005823D6"/>
    <w:rsid w:val="00583FFB"/>
    <w:rsid w:val="00584C94"/>
    <w:rsid w:val="00585B19"/>
    <w:rsid w:val="005868A4"/>
    <w:rsid w:val="0059063D"/>
    <w:rsid w:val="005913E0"/>
    <w:rsid w:val="00591832"/>
    <w:rsid w:val="00591D70"/>
    <w:rsid w:val="00594461"/>
    <w:rsid w:val="00594DA0"/>
    <w:rsid w:val="00594EF8"/>
    <w:rsid w:val="005961E9"/>
    <w:rsid w:val="0059632B"/>
    <w:rsid w:val="00596B01"/>
    <w:rsid w:val="005970FE"/>
    <w:rsid w:val="005A3869"/>
    <w:rsid w:val="005A54D3"/>
    <w:rsid w:val="005A5867"/>
    <w:rsid w:val="005B1121"/>
    <w:rsid w:val="005B1300"/>
    <w:rsid w:val="005B1BA6"/>
    <w:rsid w:val="005B20F3"/>
    <w:rsid w:val="005B24D2"/>
    <w:rsid w:val="005B475B"/>
    <w:rsid w:val="005B6048"/>
    <w:rsid w:val="005B64F1"/>
    <w:rsid w:val="005B6E95"/>
    <w:rsid w:val="005B7B11"/>
    <w:rsid w:val="005B7D13"/>
    <w:rsid w:val="005C10E2"/>
    <w:rsid w:val="005C25F2"/>
    <w:rsid w:val="005C31B0"/>
    <w:rsid w:val="005C411C"/>
    <w:rsid w:val="005C424B"/>
    <w:rsid w:val="005C5304"/>
    <w:rsid w:val="005C6E32"/>
    <w:rsid w:val="005D00B0"/>
    <w:rsid w:val="005D0A89"/>
    <w:rsid w:val="005D493C"/>
    <w:rsid w:val="005D4DA9"/>
    <w:rsid w:val="005D574C"/>
    <w:rsid w:val="005D5C59"/>
    <w:rsid w:val="005D5CA9"/>
    <w:rsid w:val="005D5E95"/>
    <w:rsid w:val="005D69A0"/>
    <w:rsid w:val="005E0132"/>
    <w:rsid w:val="005E0C6A"/>
    <w:rsid w:val="005E371F"/>
    <w:rsid w:val="005E496E"/>
    <w:rsid w:val="005E5BD7"/>
    <w:rsid w:val="005E5D0E"/>
    <w:rsid w:val="005E5EF8"/>
    <w:rsid w:val="005F0C13"/>
    <w:rsid w:val="005F123D"/>
    <w:rsid w:val="005F1B1C"/>
    <w:rsid w:val="005F1D76"/>
    <w:rsid w:val="005F4A01"/>
    <w:rsid w:val="005F6B98"/>
    <w:rsid w:val="005F6D26"/>
    <w:rsid w:val="005F6F69"/>
    <w:rsid w:val="006005A7"/>
    <w:rsid w:val="00600AA4"/>
    <w:rsid w:val="00600CA1"/>
    <w:rsid w:val="0060213C"/>
    <w:rsid w:val="00605346"/>
    <w:rsid w:val="00606332"/>
    <w:rsid w:val="00606649"/>
    <w:rsid w:val="006069E2"/>
    <w:rsid w:val="006107AC"/>
    <w:rsid w:val="00610E54"/>
    <w:rsid w:val="006116B1"/>
    <w:rsid w:val="00612049"/>
    <w:rsid w:val="00614AF8"/>
    <w:rsid w:val="00615010"/>
    <w:rsid w:val="00615FA3"/>
    <w:rsid w:val="0061652F"/>
    <w:rsid w:val="00616D8E"/>
    <w:rsid w:val="006173B5"/>
    <w:rsid w:val="006178CD"/>
    <w:rsid w:val="00617BD9"/>
    <w:rsid w:val="00620C3F"/>
    <w:rsid w:val="00623ABC"/>
    <w:rsid w:val="00624A74"/>
    <w:rsid w:val="00624C8A"/>
    <w:rsid w:val="006256DC"/>
    <w:rsid w:val="00625F3D"/>
    <w:rsid w:val="00626CA8"/>
    <w:rsid w:val="006301B6"/>
    <w:rsid w:val="00630D55"/>
    <w:rsid w:val="00630F58"/>
    <w:rsid w:val="00632706"/>
    <w:rsid w:val="00632775"/>
    <w:rsid w:val="0063358D"/>
    <w:rsid w:val="00634370"/>
    <w:rsid w:val="0063696D"/>
    <w:rsid w:val="0064008E"/>
    <w:rsid w:val="006419A1"/>
    <w:rsid w:val="00641C33"/>
    <w:rsid w:val="00644411"/>
    <w:rsid w:val="00645D38"/>
    <w:rsid w:val="00646B3F"/>
    <w:rsid w:val="00646F6F"/>
    <w:rsid w:val="00647810"/>
    <w:rsid w:val="00650B15"/>
    <w:rsid w:val="006516B2"/>
    <w:rsid w:val="00652072"/>
    <w:rsid w:val="00652330"/>
    <w:rsid w:val="00652F32"/>
    <w:rsid w:val="0065342A"/>
    <w:rsid w:val="00653F88"/>
    <w:rsid w:val="00654502"/>
    <w:rsid w:val="00654950"/>
    <w:rsid w:val="006549D8"/>
    <w:rsid w:val="0065777C"/>
    <w:rsid w:val="00657903"/>
    <w:rsid w:val="00660C14"/>
    <w:rsid w:val="0066206F"/>
    <w:rsid w:val="00664B52"/>
    <w:rsid w:val="00664F39"/>
    <w:rsid w:val="0066547F"/>
    <w:rsid w:val="00666827"/>
    <w:rsid w:val="00666C95"/>
    <w:rsid w:val="006711ED"/>
    <w:rsid w:val="006718E1"/>
    <w:rsid w:val="00675BC6"/>
    <w:rsid w:val="00676122"/>
    <w:rsid w:val="00676CC9"/>
    <w:rsid w:val="00677D00"/>
    <w:rsid w:val="00682689"/>
    <w:rsid w:val="00682A4F"/>
    <w:rsid w:val="006848ED"/>
    <w:rsid w:val="006849BC"/>
    <w:rsid w:val="00686827"/>
    <w:rsid w:val="00686D6F"/>
    <w:rsid w:val="00687193"/>
    <w:rsid w:val="0069446E"/>
    <w:rsid w:val="00694A08"/>
    <w:rsid w:val="00694DFB"/>
    <w:rsid w:val="00695B0E"/>
    <w:rsid w:val="00696A63"/>
    <w:rsid w:val="00697BB1"/>
    <w:rsid w:val="006A1973"/>
    <w:rsid w:val="006A4346"/>
    <w:rsid w:val="006A4F9C"/>
    <w:rsid w:val="006A5C6E"/>
    <w:rsid w:val="006A71B3"/>
    <w:rsid w:val="006A793C"/>
    <w:rsid w:val="006B0A6F"/>
    <w:rsid w:val="006B1B28"/>
    <w:rsid w:val="006B2FBC"/>
    <w:rsid w:val="006B5218"/>
    <w:rsid w:val="006B7828"/>
    <w:rsid w:val="006B7AE4"/>
    <w:rsid w:val="006B7D8B"/>
    <w:rsid w:val="006C04FA"/>
    <w:rsid w:val="006C2469"/>
    <w:rsid w:val="006C4407"/>
    <w:rsid w:val="006C45B0"/>
    <w:rsid w:val="006C4934"/>
    <w:rsid w:val="006C563D"/>
    <w:rsid w:val="006D0BC5"/>
    <w:rsid w:val="006D1E50"/>
    <w:rsid w:val="006D4BD2"/>
    <w:rsid w:val="006D5808"/>
    <w:rsid w:val="006D731D"/>
    <w:rsid w:val="006E141A"/>
    <w:rsid w:val="006E1B3F"/>
    <w:rsid w:val="006E2322"/>
    <w:rsid w:val="006E3372"/>
    <w:rsid w:val="006E3840"/>
    <w:rsid w:val="006E3DF1"/>
    <w:rsid w:val="006E51D2"/>
    <w:rsid w:val="006E52EA"/>
    <w:rsid w:val="006E5E3A"/>
    <w:rsid w:val="006F1FA5"/>
    <w:rsid w:val="006F28E3"/>
    <w:rsid w:val="006F29C8"/>
    <w:rsid w:val="006F53DF"/>
    <w:rsid w:val="006F5DF8"/>
    <w:rsid w:val="006F6390"/>
    <w:rsid w:val="006F6429"/>
    <w:rsid w:val="006F6474"/>
    <w:rsid w:val="006F6550"/>
    <w:rsid w:val="006F689A"/>
    <w:rsid w:val="0070295C"/>
    <w:rsid w:val="00703645"/>
    <w:rsid w:val="00703662"/>
    <w:rsid w:val="00706602"/>
    <w:rsid w:val="00706C25"/>
    <w:rsid w:val="00710C05"/>
    <w:rsid w:val="0071117A"/>
    <w:rsid w:val="00711F1A"/>
    <w:rsid w:val="007123C8"/>
    <w:rsid w:val="00712919"/>
    <w:rsid w:val="007143FE"/>
    <w:rsid w:val="00715658"/>
    <w:rsid w:val="007158A6"/>
    <w:rsid w:val="00720BAF"/>
    <w:rsid w:val="0072236D"/>
    <w:rsid w:val="0072262E"/>
    <w:rsid w:val="00727022"/>
    <w:rsid w:val="007312FA"/>
    <w:rsid w:val="00731EB8"/>
    <w:rsid w:val="00732222"/>
    <w:rsid w:val="0073256D"/>
    <w:rsid w:val="0073585E"/>
    <w:rsid w:val="00735CC1"/>
    <w:rsid w:val="00736BF7"/>
    <w:rsid w:val="00737404"/>
    <w:rsid w:val="007403CB"/>
    <w:rsid w:val="00740C7B"/>
    <w:rsid w:val="007413F1"/>
    <w:rsid w:val="007416A3"/>
    <w:rsid w:val="00741A38"/>
    <w:rsid w:val="00742C34"/>
    <w:rsid w:val="007437B6"/>
    <w:rsid w:val="00743818"/>
    <w:rsid w:val="00744C15"/>
    <w:rsid w:val="0074594B"/>
    <w:rsid w:val="00745C8C"/>
    <w:rsid w:val="007467E8"/>
    <w:rsid w:val="007469B0"/>
    <w:rsid w:val="00750011"/>
    <w:rsid w:val="007517FB"/>
    <w:rsid w:val="007520CC"/>
    <w:rsid w:val="00752431"/>
    <w:rsid w:val="00752CE4"/>
    <w:rsid w:val="00754206"/>
    <w:rsid w:val="00754839"/>
    <w:rsid w:val="00757F17"/>
    <w:rsid w:val="0076233A"/>
    <w:rsid w:val="00762E47"/>
    <w:rsid w:val="00763142"/>
    <w:rsid w:val="007649BD"/>
    <w:rsid w:val="00764B35"/>
    <w:rsid w:val="007657AF"/>
    <w:rsid w:val="007657BA"/>
    <w:rsid w:val="007672D5"/>
    <w:rsid w:val="00770F25"/>
    <w:rsid w:val="007718CE"/>
    <w:rsid w:val="00772271"/>
    <w:rsid w:val="00772D4D"/>
    <w:rsid w:val="007747FC"/>
    <w:rsid w:val="00775780"/>
    <w:rsid w:val="00775C98"/>
    <w:rsid w:val="00776D31"/>
    <w:rsid w:val="00777EC5"/>
    <w:rsid w:val="0078118F"/>
    <w:rsid w:val="007825E0"/>
    <w:rsid w:val="00782901"/>
    <w:rsid w:val="00783B76"/>
    <w:rsid w:val="007842DD"/>
    <w:rsid w:val="0078518E"/>
    <w:rsid w:val="0078558C"/>
    <w:rsid w:val="00785688"/>
    <w:rsid w:val="00787A85"/>
    <w:rsid w:val="00791026"/>
    <w:rsid w:val="0079196A"/>
    <w:rsid w:val="00792532"/>
    <w:rsid w:val="00793226"/>
    <w:rsid w:val="0079394B"/>
    <w:rsid w:val="00793D8B"/>
    <w:rsid w:val="00794037"/>
    <w:rsid w:val="00796F86"/>
    <w:rsid w:val="007978A4"/>
    <w:rsid w:val="007A0C1F"/>
    <w:rsid w:val="007A0F93"/>
    <w:rsid w:val="007A107C"/>
    <w:rsid w:val="007A2412"/>
    <w:rsid w:val="007A2F20"/>
    <w:rsid w:val="007A457A"/>
    <w:rsid w:val="007A50BC"/>
    <w:rsid w:val="007A595D"/>
    <w:rsid w:val="007A59A8"/>
    <w:rsid w:val="007A769C"/>
    <w:rsid w:val="007B07B8"/>
    <w:rsid w:val="007B0D4A"/>
    <w:rsid w:val="007B0DE3"/>
    <w:rsid w:val="007B2D88"/>
    <w:rsid w:val="007B329B"/>
    <w:rsid w:val="007B38BE"/>
    <w:rsid w:val="007B4C61"/>
    <w:rsid w:val="007B54BA"/>
    <w:rsid w:val="007B60A7"/>
    <w:rsid w:val="007B6CE7"/>
    <w:rsid w:val="007B799C"/>
    <w:rsid w:val="007C02CD"/>
    <w:rsid w:val="007C27DD"/>
    <w:rsid w:val="007C3595"/>
    <w:rsid w:val="007C4191"/>
    <w:rsid w:val="007C4BE0"/>
    <w:rsid w:val="007C6DA1"/>
    <w:rsid w:val="007D0D12"/>
    <w:rsid w:val="007D0F89"/>
    <w:rsid w:val="007D2570"/>
    <w:rsid w:val="007D2A74"/>
    <w:rsid w:val="007D344D"/>
    <w:rsid w:val="007D3D2B"/>
    <w:rsid w:val="007D43D3"/>
    <w:rsid w:val="007D48D2"/>
    <w:rsid w:val="007D4C0A"/>
    <w:rsid w:val="007D5F70"/>
    <w:rsid w:val="007D6900"/>
    <w:rsid w:val="007D6C5B"/>
    <w:rsid w:val="007D73AB"/>
    <w:rsid w:val="007D7B59"/>
    <w:rsid w:val="007E1902"/>
    <w:rsid w:val="007E37FD"/>
    <w:rsid w:val="007E5217"/>
    <w:rsid w:val="007E5D19"/>
    <w:rsid w:val="007E6F08"/>
    <w:rsid w:val="007E7959"/>
    <w:rsid w:val="007E7971"/>
    <w:rsid w:val="007F09DD"/>
    <w:rsid w:val="007F0C43"/>
    <w:rsid w:val="007F0CBC"/>
    <w:rsid w:val="007F0CF3"/>
    <w:rsid w:val="007F1A3D"/>
    <w:rsid w:val="007F351E"/>
    <w:rsid w:val="007F42AB"/>
    <w:rsid w:val="007F63E8"/>
    <w:rsid w:val="007F6801"/>
    <w:rsid w:val="007F7897"/>
    <w:rsid w:val="00801D0B"/>
    <w:rsid w:val="00803163"/>
    <w:rsid w:val="008033EF"/>
    <w:rsid w:val="00804B44"/>
    <w:rsid w:val="00804ED0"/>
    <w:rsid w:val="00805BE0"/>
    <w:rsid w:val="008063EA"/>
    <w:rsid w:val="00807EE0"/>
    <w:rsid w:val="008119D6"/>
    <w:rsid w:val="0081258F"/>
    <w:rsid w:val="0081271B"/>
    <w:rsid w:val="00813E2D"/>
    <w:rsid w:val="00815B8C"/>
    <w:rsid w:val="00817821"/>
    <w:rsid w:val="00817DE2"/>
    <w:rsid w:val="0082018E"/>
    <w:rsid w:val="00820DE7"/>
    <w:rsid w:val="0082229D"/>
    <w:rsid w:val="00823A5E"/>
    <w:rsid w:val="00824D1D"/>
    <w:rsid w:val="008257A6"/>
    <w:rsid w:val="00826429"/>
    <w:rsid w:val="0082731B"/>
    <w:rsid w:val="0082745D"/>
    <w:rsid w:val="00827F02"/>
    <w:rsid w:val="0083024F"/>
    <w:rsid w:val="00830810"/>
    <w:rsid w:val="0083146F"/>
    <w:rsid w:val="00831E67"/>
    <w:rsid w:val="00832492"/>
    <w:rsid w:val="00834A0C"/>
    <w:rsid w:val="00834E08"/>
    <w:rsid w:val="00837330"/>
    <w:rsid w:val="008410E1"/>
    <w:rsid w:val="008417AA"/>
    <w:rsid w:val="00843ACA"/>
    <w:rsid w:val="00843CEF"/>
    <w:rsid w:val="0084464B"/>
    <w:rsid w:val="00844FA3"/>
    <w:rsid w:val="00846E6B"/>
    <w:rsid w:val="00847533"/>
    <w:rsid w:val="0085003D"/>
    <w:rsid w:val="008529E8"/>
    <w:rsid w:val="00854640"/>
    <w:rsid w:val="00854C7A"/>
    <w:rsid w:val="00854F1F"/>
    <w:rsid w:val="0085532B"/>
    <w:rsid w:val="00860DA9"/>
    <w:rsid w:val="00862B5D"/>
    <w:rsid w:val="00864038"/>
    <w:rsid w:val="00865863"/>
    <w:rsid w:val="008700CF"/>
    <w:rsid w:val="008708CD"/>
    <w:rsid w:val="008717D6"/>
    <w:rsid w:val="00872258"/>
    <w:rsid w:val="0087349E"/>
    <w:rsid w:val="00873E4D"/>
    <w:rsid w:val="0087477F"/>
    <w:rsid w:val="00876355"/>
    <w:rsid w:val="0087681F"/>
    <w:rsid w:val="008769A6"/>
    <w:rsid w:val="00876A8A"/>
    <w:rsid w:val="00876FD8"/>
    <w:rsid w:val="00877AE3"/>
    <w:rsid w:val="008809B3"/>
    <w:rsid w:val="008809C2"/>
    <w:rsid w:val="008815B5"/>
    <w:rsid w:val="00881F6F"/>
    <w:rsid w:val="00882EA3"/>
    <w:rsid w:val="008840EE"/>
    <w:rsid w:val="008865D1"/>
    <w:rsid w:val="00886F12"/>
    <w:rsid w:val="00887571"/>
    <w:rsid w:val="0088777B"/>
    <w:rsid w:val="00887EBE"/>
    <w:rsid w:val="008905B1"/>
    <w:rsid w:val="008906C0"/>
    <w:rsid w:val="0089107C"/>
    <w:rsid w:val="00891308"/>
    <w:rsid w:val="008918DD"/>
    <w:rsid w:val="00895AD1"/>
    <w:rsid w:val="008A0013"/>
    <w:rsid w:val="008A0363"/>
    <w:rsid w:val="008A2799"/>
    <w:rsid w:val="008A58DE"/>
    <w:rsid w:val="008A7124"/>
    <w:rsid w:val="008A7656"/>
    <w:rsid w:val="008A7781"/>
    <w:rsid w:val="008B0000"/>
    <w:rsid w:val="008B044B"/>
    <w:rsid w:val="008B130E"/>
    <w:rsid w:val="008B20DA"/>
    <w:rsid w:val="008B29C5"/>
    <w:rsid w:val="008B3908"/>
    <w:rsid w:val="008B3D2E"/>
    <w:rsid w:val="008B46CC"/>
    <w:rsid w:val="008B53D2"/>
    <w:rsid w:val="008B6BC9"/>
    <w:rsid w:val="008B710D"/>
    <w:rsid w:val="008B76C2"/>
    <w:rsid w:val="008C15A0"/>
    <w:rsid w:val="008C21A3"/>
    <w:rsid w:val="008C3469"/>
    <w:rsid w:val="008C3B71"/>
    <w:rsid w:val="008C6136"/>
    <w:rsid w:val="008C6A37"/>
    <w:rsid w:val="008D2BB9"/>
    <w:rsid w:val="008D3290"/>
    <w:rsid w:val="008D4A2F"/>
    <w:rsid w:val="008D4C92"/>
    <w:rsid w:val="008D7D77"/>
    <w:rsid w:val="008D7DEC"/>
    <w:rsid w:val="008E0EE0"/>
    <w:rsid w:val="008E1944"/>
    <w:rsid w:val="008E30A7"/>
    <w:rsid w:val="008E515B"/>
    <w:rsid w:val="008E5199"/>
    <w:rsid w:val="008E527F"/>
    <w:rsid w:val="008E778E"/>
    <w:rsid w:val="008E7EC5"/>
    <w:rsid w:val="008F03EF"/>
    <w:rsid w:val="008F0BBE"/>
    <w:rsid w:val="008F1BA2"/>
    <w:rsid w:val="008F428C"/>
    <w:rsid w:val="00900D93"/>
    <w:rsid w:val="009011E1"/>
    <w:rsid w:val="00901C8D"/>
    <w:rsid w:val="00902AFC"/>
    <w:rsid w:val="00902DEB"/>
    <w:rsid w:val="009030A5"/>
    <w:rsid w:val="009030C7"/>
    <w:rsid w:val="00907C47"/>
    <w:rsid w:val="00910769"/>
    <w:rsid w:val="00910A2E"/>
    <w:rsid w:val="009114C8"/>
    <w:rsid w:val="0091241A"/>
    <w:rsid w:val="00912BC3"/>
    <w:rsid w:val="00912FFF"/>
    <w:rsid w:val="009130A4"/>
    <w:rsid w:val="00913156"/>
    <w:rsid w:val="00914136"/>
    <w:rsid w:val="00914C65"/>
    <w:rsid w:val="0091526E"/>
    <w:rsid w:val="009161E3"/>
    <w:rsid w:val="00916990"/>
    <w:rsid w:val="00917903"/>
    <w:rsid w:val="00920441"/>
    <w:rsid w:val="00921101"/>
    <w:rsid w:val="0092175F"/>
    <w:rsid w:val="00922596"/>
    <w:rsid w:val="009225E3"/>
    <w:rsid w:val="00922F38"/>
    <w:rsid w:val="00924BDB"/>
    <w:rsid w:val="0092504B"/>
    <w:rsid w:val="00927C75"/>
    <w:rsid w:val="00930A43"/>
    <w:rsid w:val="00932EE7"/>
    <w:rsid w:val="009330E8"/>
    <w:rsid w:val="009332EE"/>
    <w:rsid w:val="00933EB6"/>
    <w:rsid w:val="00935E86"/>
    <w:rsid w:val="00935F09"/>
    <w:rsid w:val="00936308"/>
    <w:rsid w:val="009423AA"/>
    <w:rsid w:val="00942FD1"/>
    <w:rsid w:val="00943D72"/>
    <w:rsid w:val="0094519C"/>
    <w:rsid w:val="00947409"/>
    <w:rsid w:val="00952159"/>
    <w:rsid w:val="0095225E"/>
    <w:rsid w:val="00954FE2"/>
    <w:rsid w:val="00955EFC"/>
    <w:rsid w:val="00956434"/>
    <w:rsid w:val="0095663E"/>
    <w:rsid w:val="00957AEA"/>
    <w:rsid w:val="00963BAA"/>
    <w:rsid w:val="009645B0"/>
    <w:rsid w:val="009649D7"/>
    <w:rsid w:val="00966987"/>
    <w:rsid w:val="00966CC0"/>
    <w:rsid w:val="009724E2"/>
    <w:rsid w:val="00973249"/>
    <w:rsid w:val="009733AB"/>
    <w:rsid w:val="0097366D"/>
    <w:rsid w:val="00973896"/>
    <w:rsid w:val="00974042"/>
    <w:rsid w:val="009743E1"/>
    <w:rsid w:val="00974B17"/>
    <w:rsid w:val="00976B69"/>
    <w:rsid w:val="00977803"/>
    <w:rsid w:val="00981437"/>
    <w:rsid w:val="0098218B"/>
    <w:rsid w:val="00982196"/>
    <w:rsid w:val="00983AEA"/>
    <w:rsid w:val="00986505"/>
    <w:rsid w:val="009866C8"/>
    <w:rsid w:val="00986B8F"/>
    <w:rsid w:val="00986CC0"/>
    <w:rsid w:val="0099134D"/>
    <w:rsid w:val="009923C2"/>
    <w:rsid w:val="00992C72"/>
    <w:rsid w:val="00992D43"/>
    <w:rsid w:val="009944C3"/>
    <w:rsid w:val="009946E7"/>
    <w:rsid w:val="0099471C"/>
    <w:rsid w:val="00996768"/>
    <w:rsid w:val="00997216"/>
    <w:rsid w:val="00997799"/>
    <w:rsid w:val="009A2046"/>
    <w:rsid w:val="009A3547"/>
    <w:rsid w:val="009A37DB"/>
    <w:rsid w:val="009A544C"/>
    <w:rsid w:val="009A5CB3"/>
    <w:rsid w:val="009B0114"/>
    <w:rsid w:val="009B08A1"/>
    <w:rsid w:val="009B167D"/>
    <w:rsid w:val="009B1D67"/>
    <w:rsid w:val="009B2868"/>
    <w:rsid w:val="009B2D12"/>
    <w:rsid w:val="009B3A52"/>
    <w:rsid w:val="009B51C0"/>
    <w:rsid w:val="009B69E5"/>
    <w:rsid w:val="009C06C4"/>
    <w:rsid w:val="009C2E96"/>
    <w:rsid w:val="009C3692"/>
    <w:rsid w:val="009C46E8"/>
    <w:rsid w:val="009C64C8"/>
    <w:rsid w:val="009C6EC5"/>
    <w:rsid w:val="009C79CA"/>
    <w:rsid w:val="009C7DE2"/>
    <w:rsid w:val="009D15E1"/>
    <w:rsid w:val="009D1AEA"/>
    <w:rsid w:val="009D1BC9"/>
    <w:rsid w:val="009D2EDA"/>
    <w:rsid w:val="009D2F77"/>
    <w:rsid w:val="009D3678"/>
    <w:rsid w:val="009D36DC"/>
    <w:rsid w:val="009D374D"/>
    <w:rsid w:val="009D37FE"/>
    <w:rsid w:val="009D3C2B"/>
    <w:rsid w:val="009D3D55"/>
    <w:rsid w:val="009D3D5F"/>
    <w:rsid w:val="009D3D9E"/>
    <w:rsid w:val="009D5125"/>
    <w:rsid w:val="009D72A1"/>
    <w:rsid w:val="009D7C15"/>
    <w:rsid w:val="009E0595"/>
    <w:rsid w:val="009E0621"/>
    <w:rsid w:val="009E0CCE"/>
    <w:rsid w:val="009E0D36"/>
    <w:rsid w:val="009E106F"/>
    <w:rsid w:val="009E1FD1"/>
    <w:rsid w:val="009E358E"/>
    <w:rsid w:val="009E37E5"/>
    <w:rsid w:val="009E38C4"/>
    <w:rsid w:val="009E4400"/>
    <w:rsid w:val="009E6654"/>
    <w:rsid w:val="009F083E"/>
    <w:rsid w:val="009F0B90"/>
    <w:rsid w:val="009F0F85"/>
    <w:rsid w:val="009F14E7"/>
    <w:rsid w:val="009F195A"/>
    <w:rsid w:val="009F3D6F"/>
    <w:rsid w:val="009F44C7"/>
    <w:rsid w:val="009F6A81"/>
    <w:rsid w:val="009F70BA"/>
    <w:rsid w:val="00A01228"/>
    <w:rsid w:val="00A02CD1"/>
    <w:rsid w:val="00A02D84"/>
    <w:rsid w:val="00A03789"/>
    <w:rsid w:val="00A038B5"/>
    <w:rsid w:val="00A03D4D"/>
    <w:rsid w:val="00A04B17"/>
    <w:rsid w:val="00A04ED6"/>
    <w:rsid w:val="00A0577F"/>
    <w:rsid w:val="00A059D3"/>
    <w:rsid w:val="00A07286"/>
    <w:rsid w:val="00A10C66"/>
    <w:rsid w:val="00A13271"/>
    <w:rsid w:val="00A14085"/>
    <w:rsid w:val="00A144CB"/>
    <w:rsid w:val="00A172E3"/>
    <w:rsid w:val="00A17B6D"/>
    <w:rsid w:val="00A2042B"/>
    <w:rsid w:val="00A21189"/>
    <w:rsid w:val="00A238D4"/>
    <w:rsid w:val="00A24894"/>
    <w:rsid w:val="00A24A76"/>
    <w:rsid w:val="00A253B9"/>
    <w:rsid w:val="00A266FE"/>
    <w:rsid w:val="00A269EF"/>
    <w:rsid w:val="00A26E30"/>
    <w:rsid w:val="00A271C2"/>
    <w:rsid w:val="00A3035F"/>
    <w:rsid w:val="00A306E9"/>
    <w:rsid w:val="00A307F5"/>
    <w:rsid w:val="00A318A4"/>
    <w:rsid w:val="00A321FE"/>
    <w:rsid w:val="00A32301"/>
    <w:rsid w:val="00A3290D"/>
    <w:rsid w:val="00A32AF1"/>
    <w:rsid w:val="00A3375F"/>
    <w:rsid w:val="00A33C90"/>
    <w:rsid w:val="00A341AA"/>
    <w:rsid w:val="00A36B1B"/>
    <w:rsid w:val="00A37FC0"/>
    <w:rsid w:val="00A413B6"/>
    <w:rsid w:val="00A41660"/>
    <w:rsid w:val="00A4249E"/>
    <w:rsid w:val="00A42B25"/>
    <w:rsid w:val="00A437DE"/>
    <w:rsid w:val="00A453D3"/>
    <w:rsid w:val="00A458D4"/>
    <w:rsid w:val="00A46761"/>
    <w:rsid w:val="00A46BCE"/>
    <w:rsid w:val="00A5202E"/>
    <w:rsid w:val="00A521C4"/>
    <w:rsid w:val="00A52EEF"/>
    <w:rsid w:val="00A53565"/>
    <w:rsid w:val="00A5629B"/>
    <w:rsid w:val="00A56BB4"/>
    <w:rsid w:val="00A578B4"/>
    <w:rsid w:val="00A57D7B"/>
    <w:rsid w:val="00A57E8C"/>
    <w:rsid w:val="00A60405"/>
    <w:rsid w:val="00A60822"/>
    <w:rsid w:val="00A60B59"/>
    <w:rsid w:val="00A61D24"/>
    <w:rsid w:val="00A62713"/>
    <w:rsid w:val="00A64EE1"/>
    <w:rsid w:val="00A6583B"/>
    <w:rsid w:val="00A66935"/>
    <w:rsid w:val="00A710EC"/>
    <w:rsid w:val="00A71A33"/>
    <w:rsid w:val="00A73035"/>
    <w:rsid w:val="00A73809"/>
    <w:rsid w:val="00A746AF"/>
    <w:rsid w:val="00A76CC8"/>
    <w:rsid w:val="00A77D05"/>
    <w:rsid w:val="00A80FBB"/>
    <w:rsid w:val="00A81245"/>
    <w:rsid w:val="00A81718"/>
    <w:rsid w:val="00A82287"/>
    <w:rsid w:val="00A823F2"/>
    <w:rsid w:val="00A84FAF"/>
    <w:rsid w:val="00A856EA"/>
    <w:rsid w:val="00A85B88"/>
    <w:rsid w:val="00A8622F"/>
    <w:rsid w:val="00A86ABF"/>
    <w:rsid w:val="00A86DFD"/>
    <w:rsid w:val="00A87122"/>
    <w:rsid w:val="00A87BF9"/>
    <w:rsid w:val="00A90339"/>
    <w:rsid w:val="00A91297"/>
    <w:rsid w:val="00A9185A"/>
    <w:rsid w:val="00A91913"/>
    <w:rsid w:val="00A9222E"/>
    <w:rsid w:val="00A9236A"/>
    <w:rsid w:val="00A9424C"/>
    <w:rsid w:val="00A97023"/>
    <w:rsid w:val="00A97775"/>
    <w:rsid w:val="00A97BD7"/>
    <w:rsid w:val="00AA08DB"/>
    <w:rsid w:val="00AA17CA"/>
    <w:rsid w:val="00AA1908"/>
    <w:rsid w:val="00AA236D"/>
    <w:rsid w:val="00AA355C"/>
    <w:rsid w:val="00AA3AF9"/>
    <w:rsid w:val="00AA569E"/>
    <w:rsid w:val="00AA79AA"/>
    <w:rsid w:val="00AB4078"/>
    <w:rsid w:val="00AB41DF"/>
    <w:rsid w:val="00AB55E9"/>
    <w:rsid w:val="00AB5ADD"/>
    <w:rsid w:val="00AC015E"/>
    <w:rsid w:val="00AC39A5"/>
    <w:rsid w:val="00AC4ED5"/>
    <w:rsid w:val="00AD235F"/>
    <w:rsid w:val="00AD2B36"/>
    <w:rsid w:val="00AD2F98"/>
    <w:rsid w:val="00AD304D"/>
    <w:rsid w:val="00AD3689"/>
    <w:rsid w:val="00AD6BD4"/>
    <w:rsid w:val="00AD70F2"/>
    <w:rsid w:val="00AE0DDD"/>
    <w:rsid w:val="00AE1BEA"/>
    <w:rsid w:val="00AE3F2C"/>
    <w:rsid w:val="00AE55ED"/>
    <w:rsid w:val="00AE6683"/>
    <w:rsid w:val="00AF03DC"/>
    <w:rsid w:val="00AF13D5"/>
    <w:rsid w:val="00AF1D3D"/>
    <w:rsid w:val="00AF3A14"/>
    <w:rsid w:val="00AF3A2E"/>
    <w:rsid w:val="00AF3BD0"/>
    <w:rsid w:val="00AF5402"/>
    <w:rsid w:val="00AF5772"/>
    <w:rsid w:val="00AF728C"/>
    <w:rsid w:val="00B0236B"/>
    <w:rsid w:val="00B04A5C"/>
    <w:rsid w:val="00B05947"/>
    <w:rsid w:val="00B06013"/>
    <w:rsid w:val="00B10049"/>
    <w:rsid w:val="00B10755"/>
    <w:rsid w:val="00B10958"/>
    <w:rsid w:val="00B10E91"/>
    <w:rsid w:val="00B12C5B"/>
    <w:rsid w:val="00B15174"/>
    <w:rsid w:val="00B16C56"/>
    <w:rsid w:val="00B17BEA"/>
    <w:rsid w:val="00B20092"/>
    <w:rsid w:val="00B2122B"/>
    <w:rsid w:val="00B215F0"/>
    <w:rsid w:val="00B22EF1"/>
    <w:rsid w:val="00B258E1"/>
    <w:rsid w:val="00B25DFE"/>
    <w:rsid w:val="00B25EC7"/>
    <w:rsid w:val="00B26154"/>
    <w:rsid w:val="00B26374"/>
    <w:rsid w:val="00B27FC7"/>
    <w:rsid w:val="00B32EA2"/>
    <w:rsid w:val="00B334AD"/>
    <w:rsid w:val="00B34020"/>
    <w:rsid w:val="00B3410F"/>
    <w:rsid w:val="00B34CC1"/>
    <w:rsid w:val="00B36DAD"/>
    <w:rsid w:val="00B37E6A"/>
    <w:rsid w:val="00B41083"/>
    <w:rsid w:val="00B4511B"/>
    <w:rsid w:val="00B462FF"/>
    <w:rsid w:val="00B51B64"/>
    <w:rsid w:val="00B51BFA"/>
    <w:rsid w:val="00B51CE7"/>
    <w:rsid w:val="00B51D9B"/>
    <w:rsid w:val="00B52910"/>
    <w:rsid w:val="00B5322F"/>
    <w:rsid w:val="00B556A4"/>
    <w:rsid w:val="00B56811"/>
    <w:rsid w:val="00B60A75"/>
    <w:rsid w:val="00B620DB"/>
    <w:rsid w:val="00B62345"/>
    <w:rsid w:val="00B63958"/>
    <w:rsid w:val="00B64BB6"/>
    <w:rsid w:val="00B70695"/>
    <w:rsid w:val="00B71406"/>
    <w:rsid w:val="00B728C2"/>
    <w:rsid w:val="00B73FDD"/>
    <w:rsid w:val="00B74675"/>
    <w:rsid w:val="00B757C0"/>
    <w:rsid w:val="00B76177"/>
    <w:rsid w:val="00B76C2B"/>
    <w:rsid w:val="00B76F51"/>
    <w:rsid w:val="00B80022"/>
    <w:rsid w:val="00B80E41"/>
    <w:rsid w:val="00B82D59"/>
    <w:rsid w:val="00B8347D"/>
    <w:rsid w:val="00B8396F"/>
    <w:rsid w:val="00B84C7C"/>
    <w:rsid w:val="00B84D31"/>
    <w:rsid w:val="00B854B7"/>
    <w:rsid w:val="00B876F4"/>
    <w:rsid w:val="00B91252"/>
    <w:rsid w:val="00B921C6"/>
    <w:rsid w:val="00B93150"/>
    <w:rsid w:val="00B9425E"/>
    <w:rsid w:val="00B946ED"/>
    <w:rsid w:val="00B9493B"/>
    <w:rsid w:val="00B96F3D"/>
    <w:rsid w:val="00B97288"/>
    <w:rsid w:val="00B97635"/>
    <w:rsid w:val="00B979A8"/>
    <w:rsid w:val="00B97E27"/>
    <w:rsid w:val="00BA01D3"/>
    <w:rsid w:val="00BA0367"/>
    <w:rsid w:val="00BA0C72"/>
    <w:rsid w:val="00BA0DE4"/>
    <w:rsid w:val="00BA23A4"/>
    <w:rsid w:val="00BA25FA"/>
    <w:rsid w:val="00BA2A36"/>
    <w:rsid w:val="00BA2B43"/>
    <w:rsid w:val="00BA49A2"/>
    <w:rsid w:val="00BA5927"/>
    <w:rsid w:val="00BA5FC0"/>
    <w:rsid w:val="00BA7C02"/>
    <w:rsid w:val="00BA7F32"/>
    <w:rsid w:val="00BB02E1"/>
    <w:rsid w:val="00BB1913"/>
    <w:rsid w:val="00BB1C63"/>
    <w:rsid w:val="00BB487F"/>
    <w:rsid w:val="00BB7323"/>
    <w:rsid w:val="00BC10F1"/>
    <w:rsid w:val="00BC1D56"/>
    <w:rsid w:val="00BC3AFA"/>
    <w:rsid w:val="00BC57CA"/>
    <w:rsid w:val="00BC5FDE"/>
    <w:rsid w:val="00BC6590"/>
    <w:rsid w:val="00BD0B59"/>
    <w:rsid w:val="00BD1FDA"/>
    <w:rsid w:val="00BD2231"/>
    <w:rsid w:val="00BD3F25"/>
    <w:rsid w:val="00BD46FE"/>
    <w:rsid w:val="00BD59B7"/>
    <w:rsid w:val="00BD5C01"/>
    <w:rsid w:val="00BD677D"/>
    <w:rsid w:val="00BD6D4F"/>
    <w:rsid w:val="00BD6FFC"/>
    <w:rsid w:val="00BD7E24"/>
    <w:rsid w:val="00BE0B56"/>
    <w:rsid w:val="00BE1588"/>
    <w:rsid w:val="00BE16DC"/>
    <w:rsid w:val="00BE1B22"/>
    <w:rsid w:val="00BE3AC4"/>
    <w:rsid w:val="00BF0635"/>
    <w:rsid w:val="00BF2937"/>
    <w:rsid w:val="00BF2E49"/>
    <w:rsid w:val="00BF2F00"/>
    <w:rsid w:val="00BF4D34"/>
    <w:rsid w:val="00C0105A"/>
    <w:rsid w:val="00C01070"/>
    <w:rsid w:val="00C023DD"/>
    <w:rsid w:val="00C02B53"/>
    <w:rsid w:val="00C0407C"/>
    <w:rsid w:val="00C043B2"/>
    <w:rsid w:val="00C0560A"/>
    <w:rsid w:val="00C05A48"/>
    <w:rsid w:val="00C1436E"/>
    <w:rsid w:val="00C143BE"/>
    <w:rsid w:val="00C158C8"/>
    <w:rsid w:val="00C15CC8"/>
    <w:rsid w:val="00C15EA3"/>
    <w:rsid w:val="00C15F5E"/>
    <w:rsid w:val="00C16AE1"/>
    <w:rsid w:val="00C20938"/>
    <w:rsid w:val="00C20A4B"/>
    <w:rsid w:val="00C21291"/>
    <w:rsid w:val="00C2220B"/>
    <w:rsid w:val="00C22EC5"/>
    <w:rsid w:val="00C22F75"/>
    <w:rsid w:val="00C2332F"/>
    <w:rsid w:val="00C24E69"/>
    <w:rsid w:val="00C24F2B"/>
    <w:rsid w:val="00C2717A"/>
    <w:rsid w:val="00C30B71"/>
    <w:rsid w:val="00C30D65"/>
    <w:rsid w:val="00C3218C"/>
    <w:rsid w:val="00C32A8D"/>
    <w:rsid w:val="00C32D44"/>
    <w:rsid w:val="00C33EAB"/>
    <w:rsid w:val="00C348E1"/>
    <w:rsid w:val="00C348FF"/>
    <w:rsid w:val="00C34ADB"/>
    <w:rsid w:val="00C35276"/>
    <w:rsid w:val="00C35321"/>
    <w:rsid w:val="00C35876"/>
    <w:rsid w:val="00C3638F"/>
    <w:rsid w:val="00C3697A"/>
    <w:rsid w:val="00C4069B"/>
    <w:rsid w:val="00C41BA7"/>
    <w:rsid w:val="00C42942"/>
    <w:rsid w:val="00C42CF9"/>
    <w:rsid w:val="00C42E51"/>
    <w:rsid w:val="00C4376E"/>
    <w:rsid w:val="00C43F23"/>
    <w:rsid w:val="00C4400E"/>
    <w:rsid w:val="00C45E58"/>
    <w:rsid w:val="00C4623F"/>
    <w:rsid w:val="00C46D1D"/>
    <w:rsid w:val="00C472E7"/>
    <w:rsid w:val="00C50DD9"/>
    <w:rsid w:val="00C5161A"/>
    <w:rsid w:val="00C53EE6"/>
    <w:rsid w:val="00C55054"/>
    <w:rsid w:val="00C5517B"/>
    <w:rsid w:val="00C5559E"/>
    <w:rsid w:val="00C55C0E"/>
    <w:rsid w:val="00C573E8"/>
    <w:rsid w:val="00C62B3E"/>
    <w:rsid w:val="00C632BF"/>
    <w:rsid w:val="00C640DE"/>
    <w:rsid w:val="00C645CB"/>
    <w:rsid w:val="00C64A71"/>
    <w:rsid w:val="00C64A7E"/>
    <w:rsid w:val="00C67974"/>
    <w:rsid w:val="00C704CA"/>
    <w:rsid w:val="00C7065D"/>
    <w:rsid w:val="00C70A74"/>
    <w:rsid w:val="00C7132E"/>
    <w:rsid w:val="00C71C76"/>
    <w:rsid w:val="00C72C79"/>
    <w:rsid w:val="00C73EC9"/>
    <w:rsid w:val="00C73FA9"/>
    <w:rsid w:val="00C744FD"/>
    <w:rsid w:val="00C7485E"/>
    <w:rsid w:val="00C75FEF"/>
    <w:rsid w:val="00C771CF"/>
    <w:rsid w:val="00C8021E"/>
    <w:rsid w:val="00C80EF3"/>
    <w:rsid w:val="00C84117"/>
    <w:rsid w:val="00C8477E"/>
    <w:rsid w:val="00C84E20"/>
    <w:rsid w:val="00C85F6B"/>
    <w:rsid w:val="00C86089"/>
    <w:rsid w:val="00C86D62"/>
    <w:rsid w:val="00C91F49"/>
    <w:rsid w:val="00C92015"/>
    <w:rsid w:val="00C93273"/>
    <w:rsid w:val="00C9381F"/>
    <w:rsid w:val="00C93A88"/>
    <w:rsid w:val="00C93CD8"/>
    <w:rsid w:val="00C94EF0"/>
    <w:rsid w:val="00C957A9"/>
    <w:rsid w:val="00C97A7C"/>
    <w:rsid w:val="00CA06C4"/>
    <w:rsid w:val="00CA0A0C"/>
    <w:rsid w:val="00CA0E94"/>
    <w:rsid w:val="00CA14D3"/>
    <w:rsid w:val="00CA1822"/>
    <w:rsid w:val="00CA1B65"/>
    <w:rsid w:val="00CA1DAA"/>
    <w:rsid w:val="00CA1DD3"/>
    <w:rsid w:val="00CA2101"/>
    <w:rsid w:val="00CA3606"/>
    <w:rsid w:val="00CA415A"/>
    <w:rsid w:val="00CA59E8"/>
    <w:rsid w:val="00CA6E0F"/>
    <w:rsid w:val="00CA7317"/>
    <w:rsid w:val="00CB00E0"/>
    <w:rsid w:val="00CB045F"/>
    <w:rsid w:val="00CB17A7"/>
    <w:rsid w:val="00CB2BEE"/>
    <w:rsid w:val="00CB3D2A"/>
    <w:rsid w:val="00CB4F3E"/>
    <w:rsid w:val="00CB50A8"/>
    <w:rsid w:val="00CB5BFC"/>
    <w:rsid w:val="00CB6EA6"/>
    <w:rsid w:val="00CC00B0"/>
    <w:rsid w:val="00CC0AB1"/>
    <w:rsid w:val="00CC0D90"/>
    <w:rsid w:val="00CC0F63"/>
    <w:rsid w:val="00CC22C4"/>
    <w:rsid w:val="00CC2818"/>
    <w:rsid w:val="00CC46D6"/>
    <w:rsid w:val="00CC596D"/>
    <w:rsid w:val="00CD2053"/>
    <w:rsid w:val="00CD3394"/>
    <w:rsid w:val="00CD5CE4"/>
    <w:rsid w:val="00CD74AA"/>
    <w:rsid w:val="00CD75D6"/>
    <w:rsid w:val="00CD7FF6"/>
    <w:rsid w:val="00CE0F49"/>
    <w:rsid w:val="00CE1BE8"/>
    <w:rsid w:val="00CE3005"/>
    <w:rsid w:val="00CE3F85"/>
    <w:rsid w:val="00CE4B68"/>
    <w:rsid w:val="00CE6E57"/>
    <w:rsid w:val="00CE7C8E"/>
    <w:rsid w:val="00CF0B1B"/>
    <w:rsid w:val="00CF0DA8"/>
    <w:rsid w:val="00CF6573"/>
    <w:rsid w:val="00CF76BE"/>
    <w:rsid w:val="00CF7E9A"/>
    <w:rsid w:val="00D00587"/>
    <w:rsid w:val="00D02B37"/>
    <w:rsid w:val="00D044DF"/>
    <w:rsid w:val="00D05EBC"/>
    <w:rsid w:val="00D06CAE"/>
    <w:rsid w:val="00D07538"/>
    <w:rsid w:val="00D10241"/>
    <w:rsid w:val="00D10FC4"/>
    <w:rsid w:val="00D112A0"/>
    <w:rsid w:val="00D147CF"/>
    <w:rsid w:val="00D14AB3"/>
    <w:rsid w:val="00D1720A"/>
    <w:rsid w:val="00D2039D"/>
    <w:rsid w:val="00D203EC"/>
    <w:rsid w:val="00D22172"/>
    <w:rsid w:val="00D22401"/>
    <w:rsid w:val="00D24238"/>
    <w:rsid w:val="00D25AFD"/>
    <w:rsid w:val="00D26CD4"/>
    <w:rsid w:val="00D308BD"/>
    <w:rsid w:val="00D3188C"/>
    <w:rsid w:val="00D348E7"/>
    <w:rsid w:val="00D34CB4"/>
    <w:rsid w:val="00D363EB"/>
    <w:rsid w:val="00D379CA"/>
    <w:rsid w:val="00D40966"/>
    <w:rsid w:val="00D428C0"/>
    <w:rsid w:val="00D4465C"/>
    <w:rsid w:val="00D44789"/>
    <w:rsid w:val="00D44A17"/>
    <w:rsid w:val="00D466A8"/>
    <w:rsid w:val="00D46A7A"/>
    <w:rsid w:val="00D46F78"/>
    <w:rsid w:val="00D507C0"/>
    <w:rsid w:val="00D50895"/>
    <w:rsid w:val="00D51187"/>
    <w:rsid w:val="00D51A27"/>
    <w:rsid w:val="00D51DB6"/>
    <w:rsid w:val="00D52433"/>
    <w:rsid w:val="00D527BE"/>
    <w:rsid w:val="00D54A28"/>
    <w:rsid w:val="00D55561"/>
    <w:rsid w:val="00D570B0"/>
    <w:rsid w:val="00D57152"/>
    <w:rsid w:val="00D577E6"/>
    <w:rsid w:val="00D57B4A"/>
    <w:rsid w:val="00D6248E"/>
    <w:rsid w:val="00D629A5"/>
    <w:rsid w:val="00D646FE"/>
    <w:rsid w:val="00D64BF6"/>
    <w:rsid w:val="00D65309"/>
    <w:rsid w:val="00D65AC1"/>
    <w:rsid w:val="00D66221"/>
    <w:rsid w:val="00D72472"/>
    <w:rsid w:val="00D73861"/>
    <w:rsid w:val="00D74023"/>
    <w:rsid w:val="00D74C39"/>
    <w:rsid w:val="00D75F5E"/>
    <w:rsid w:val="00D7755B"/>
    <w:rsid w:val="00D778CD"/>
    <w:rsid w:val="00D77DCB"/>
    <w:rsid w:val="00D80F8A"/>
    <w:rsid w:val="00D83C26"/>
    <w:rsid w:val="00D84AEC"/>
    <w:rsid w:val="00D851A0"/>
    <w:rsid w:val="00D8641E"/>
    <w:rsid w:val="00D870E6"/>
    <w:rsid w:val="00D87D40"/>
    <w:rsid w:val="00D91DBF"/>
    <w:rsid w:val="00D9296A"/>
    <w:rsid w:val="00D92CCD"/>
    <w:rsid w:val="00D92D04"/>
    <w:rsid w:val="00D9405A"/>
    <w:rsid w:val="00D94A42"/>
    <w:rsid w:val="00D9543D"/>
    <w:rsid w:val="00D95D3A"/>
    <w:rsid w:val="00D96120"/>
    <w:rsid w:val="00D967D8"/>
    <w:rsid w:val="00D97AE8"/>
    <w:rsid w:val="00D97D9D"/>
    <w:rsid w:val="00DA268D"/>
    <w:rsid w:val="00DA5966"/>
    <w:rsid w:val="00DA778B"/>
    <w:rsid w:val="00DA7C0E"/>
    <w:rsid w:val="00DB0434"/>
    <w:rsid w:val="00DB2EE6"/>
    <w:rsid w:val="00DB3B4C"/>
    <w:rsid w:val="00DB3EB3"/>
    <w:rsid w:val="00DB6463"/>
    <w:rsid w:val="00DB6A6A"/>
    <w:rsid w:val="00DB7983"/>
    <w:rsid w:val="00DC1DF9"/>
    <w:rsid w:val="00DC1E08"/>
    <w:rsid w:val="00DC2A16"/>
    <w:rsid w:val="00DC2D13"/>
    <w:rsid w:val="00DC4A28"/>
    <w:rsid w:val="00DC4EC7"/>
    <w:rsid w:val="00DC6B05"/>
    <w:rsid w:val="00DC7A91"/>
    <w:rsid w:val="00DD0053"/>
    <w:rsid w:val="00DD0E2C"/>
    <w:rsid w:val="00DD106E"/>
    <w:rsid w:val="00DD1D71"/>
    <w:rsid w:val="00DD356B"/>
    <w:rsid w:val="00DD5780"/>
    <w:rsid w:val="00DD6491"/>
    <w:rsid w:val="00DD6AA5"/>
    <w:rsid w:val="00DD7789"/>
    <w:rsid w:val="00DE0566"/>
    <w:rsid w:val="00DE069E"/>
    <w:rsid w:val="00DE1D7D"/>
    <w:rsid w:val="00DE3547"/>
    <w:rsid w:val="00DE69F3"/>
    <w:rsid w:val="00DE7F05"/>
    <w:rsid w:val="00DF14D2"/>
    <w:rsid w:val="00DF268C"/>
    <w:rsid w:val="00DF30F3"/>
    <w:rsid w:val="00DF4C7C"/>
    <w:rsid w:val="00DF640A"/>
    <w:rsid w:val="00DF7286"/>
    <w:rsid w:val="00DF76CA"/>
    <w:rsid w:val="00E018D9"/>
    <w:rsid w:val="00E02CD5"/>
    <w:rsid w:val="00E0346B"/>
    <w:rsid w:val="00E04431"/>
    <w:rsid w:val="00E05404"/>
    <w:rsid w:val="00E064B6"/>
    <w:rsid w:val="00E10152"/>
    <w:rsid w:val="00E105CA"/>
    <w:rsid w:val="00E107D1"/>
    <w:rsid w:val="00E11CFC"/>
    <w:rsid w:val="00E12D58"/>
    <w:rsid w:val="00E13AAB"/>
    <w:rsid w:val="00E146A8"/>
    <w:rsid w:val="00E15FE8"/>
    <w:rsid w:val="00E16085"/>
    <w:rsid w:val="00E20EB2"/>
    <w:rsid w:val="00E21F65"/>
    <w:rsid w:val="00E22036"/>
    <w:rsid w:val="00E22E22"/>
    <w:rsid w:val="00E24855"/>
    <w:rsid w:val="00E24C05"/>
    <w:rsid w:val="00E25960"/>
    <w:rsid w:val="00E26F87"/>
    <w:rsid w:val="00E2751C"/>
    <w:rsid w:val="00E30085"/>
    <w:rsid w:val="00E31001"/>
    <w:rsid w:val="00E31474"/>
    <w:rsid w:val="00E31E89"/>
    <w:rsid w:val="00E335E6"/>
    <w:rsid w:val="00E34418"/>
    <w:rsid w:val="00E36A61"/>
    <w:rsid w:val="00E37911"/>
    <w:rsid w:val="00E41D93"/>
    <w:rsid w:val="00E44FF7"/>
    <w:rsid w:val="00E45B66"/>
    <w:rsid w:val="00E46ED7"/>
    <w:rsid w:val="00E50180"/>
    <w:rsid w:val="00E52875"/>
    <w:rsid w:val="00E53CCB"/>
    <w:rsid w:val="00E546DE"/>
    <w:rsid w:val="00E549BE"/>
    <w:rsid w:val="00E54D9E"/>
    <w:rsid w:val="00E55BF6"/>
    <w:rsid w:val="00E5606B"/>
    <w:rsid w:val="00E56797"/>
    <w:rsid w:val="00E608E8"/>
    <w:rsid w:val="00E62761"/>
    <w:rsid w:val="00E62C8A"/>
    <w:rsid w:val="00E63944"/>
    <w:rsid w:val="00E64FFB"/>
    <w:rsid w:val="00E65284"/>
    <w:rsid w:val="00E652B7"/>
    <w:rsid w:val="00E656AA"/>
    <w:rsid w:val="00E66EC8"/>
    <w:rsid w:val="00E67865"/>
    <w:rsid w:val="00E67C43"/>
    <w:rsid w:val="00E70046"/>
    <w:rsid w:val="00E70852"/>
    <w:rsid w:val="00E72195"/>
    <w:rsid w:val="00E74AEA"/>
    <w:rsid w:val="00E769FD"/>
    <w:rsid w:val="00E77133"/>
    <w:rsid w:val="00E7748B"/>
    <w:rsid w:val="00E80C7A"/>
    <w:rsid w:val="00E82413"/>
    <w:rsid w:val="00E82818"/>
    <w:rsid w:val="00E838AD"/>
    <w:rsid w:val="00E83950"/>
    <w:rsid w:val="00E842EB"/>
    <w:rsid w:val="00E84EFA"/>
    <w:rsid w:val="00E85262"/>
    <w:rsid w:val="00E8657C"/>
    <w:rsid w:val="00E879DE"/>
    <w:rsid w:val="00E915B4"/>
    <w:rsid w:val="00E927AA"/>
    <w:rsid w:val="00E927EE"/>
    <w:rsid w:val="00E92FD0"/>
    <w:rsid w:val="00E94399"/>
    <w:rsid w:val="00E96065"/>
    <w:rsid w:val="00E9612F"/>
    <w:rsid w:val="00E964FF"/>
    <w:rsid w:val="00E965ED"/>
    <w:rsid w:val="00EA1266"/>
    <w:rsid w:val="00EA2BE6"/>
    <w:rsid w:val="00EA34D1"/>
    <w:rsid w:val="00EA4D2F"/>
    <w:rsid w:val="00EA57C3"/>
    <w:rsid w:val="00EA63FF"/>
    <w:rsid w:val="00EA6551"/>
    <w:rsid w:val="00EA7ACD"/>
    <w:rsid w:val="00EB03D6"/>
    <w:rsid w:val="00EB0E5B"/>
    <w:rsid w:val="00EB3578"/>
    <w:rsid w:val="00EB4809"/>
    <w:rsid w:val="00EB4F6D"/>
    <w:rsid w:val="00EB5851"/>
    <w:rsid w:val="00EB5A92"/>
    <w:rsid w:val="00EB5DFF"/>
    <w:rsid w:val="00EB611F"/>
    <w:rsid w:val="00EB6531"/>
    <w:rsid w:val="00EB76DC"/>
    <w:rsid w:val="00EC0365"/>
    <w:rsid w:val="00EC12BD"/>
    <w:rsid w:val="00EC1319"/>
    <w:rsid w:val="00EC1AD8"/>
    <w:rsid w:val="00EC282F"/>
    <w:rsid w:val="00EC4011"/>
    <w:rsid w:val="00EC41B1"/>
    <w:rsid w:val="00EC6C80"/>
    <w:rsid w:val="00ED0525"/>
    <w:rsid w:val="00ED2341"/>
    <w:rsid w:val="00ED2D83"/>
    <w:rsid w:val="00ED2FDF"/>
    <w:rsid w:val="00ED3CBD"/>
    <w:rsid w:val="00EE1E62"/>
    <w:rsid w:val="00EE3340"/>
    <w:rsid w:val="00EE528A"/>
    <w:rsid w:val="00EE52B3"/>
    <w:rsid w:val="00EE554B"/>
    <w:rsid w:val="00EE63D6"/>
    <w:rsid w:val="00EF09CD"/>
    <w:rsid w:val="00EF0A03"/>
    <w:rsid w:val="00EF1AE1"/>
    <w:rsid w:val="00EF2000"/>
    <w:rsid w:val="00EF3DB8"/>
    <w:rsid w:val="00EF3EA7"/>
    <w:rsid w:val="00EF438E"/>
    <w:rsid w:val="00EF6CEE"/>
    <w:rsid w:val="00EF78B4"/>
    <w:rsid w:val="00EF7E78"/>
    <w:rsid w:val="00EF7EBF"/>
    <w:rsid w:val="00F01BFC"/>
    <w:rsid w:val="00F04EEF"/>
    <w:rsid w:val="00F05402"/>
    <w:rsid w:val="00F05966"/>
    <w:rsid w:val="00F06262"/>
    <w:rsid w:val="00F07DFD"/>
    <w:rsid w:val="00F100A1"/>
    <w:rsid w:val="00F1211B"/>
    <w:rsid w:val="00F1284F"/>
    <w:rsid w:val="00F12AC3"/>
    <w:rsid w:val="00F13A4C"/>
    <w:rsid w:val="00F15551"/>
    <w:rsid w:val="00F20371"/>
    <w:rsid w:val="00F210FB"/>
    <w:rsid w:val="00F21832"/>
    <w:rsid w:val="00F21B9C"/>
    <w:rsid w:val="00F21E50"/>
    <w:rsid w:val="00F220F4"/>
    <w:rsid w:val="00F248F5"/>
    <w:rsid w:val="00F24967"/>
    <w:rsid w:val="00F24C52"/>
    <w:rsid w:val="00F25091"/>
    <w:rsid w:val="00F25E3E"/>
    <w:rsid w:val="00F26DFF"/>
    <w:rsid w:val="00F27346"/>
    <w:rsid w:val="00F27A41"/>
    <w:rsid w:val="00F314EA"/>
    <w:rsid w:val="00F32A86"/>
    <w:rsid w:val="00F366D1"/>
    <w:rsid w:val="00F36D28"/>
    <w:rsid w:val="00F3741F"/>
    <w:rsid w:val="00F4257D"/>
    <w:rsid w:val="00F43087"/>
    <w:rsid w:val="00F43B1D"/>
    <w:rsid w:val="00F43BFF"/>
    <w:rsid w:val="00F450C9"/>
    <w:rsid w:val="00F46F19"/>
    <w:rsid w:val="00F4770D"/>
    <w:rsid w:val="00F47F7E"/>
    <w:rsid w:val="00F50717"/>
    <w:rsid w:val="00F52FB4"/>
    <w:rsid w:val="00F53367"/>
    <w:rsid w:val="00F53826"/>
    <w:rsid w:val="00F56A8C"/>
    <w:rsid w:val="00F56F07"/>
    <w:rsid w:val="00F60857"/>
    <w:rsid w:val="00F60BB8"/>
    <w:rsid w:val="00F628DF"/>
    <w:rsid w:val="00F650F5"/>
    <w:rsid w:val="00F65776"/>
    <w:rsid w:val="00F659F3"/>
    <w:rsid w:val="00F65D0D"/>
    <w:rsid w:val="00F66075"/>
    <w:rsid w:val="00F66F2F"/>
    <w:rsid w:val="00F672CD"/>
    <w:rsid w:val="00F67905"/>
    <w:rsid w:val="00F711AE"/>
    <w:rsid w:val="00F71813"/>
    <w:rsid w:val="00F735A8"/>
    <w:rsid w:val="00F74FF8"/>
    <w:rsid w:val="00F8194F"/>
    <w:rsid w:val="00F834F4"/>
    <w:rsid w:val="00F8526E"/>
    <w:rsid w:val="00F85FC9"/>
    <w:rsid w:val="00F86312"/>
    <w:rsid w:val="00F86B28"/>
    <w:rsid w:val="00F86F0C"/>
    <w:rsid w:val="00F8752D"/>
    <w:rsid w:val="00F92A14"/>
    <w:rsid w:val="00F93592"/>
    <w:rsid w:val="00F939C9"/>
    <w:rsid w:val="00F9406F"/>
    <w:rsid w:val="00F949AD"/>
    <w:rsid w:val="00F977F5"/>
    <w:rsid w:val="00FA0B30"/>
    <w:rsid w:val="00FA19AD"/>
    <w:rsid w:val="00FA20B1"/>
    <w:rsid w:val="00FA21C2"/>
    <w:rsid w:val="00FA264B"/>
    <w:rsid w:val="00FA2DD2"/>
    <w:rsid w:val="00FA34EB"/>
    <w:rsid w:val="00FA468C"/>
    <w:rsid w:val="00FA7788"/>
    <w:rsid w:val="00FB1090"/>
    <w:rsid w:val="00FB1FB1"/>
    <w:rsid w:val="00FB3889"/>
    <w:rsid w:val="00FB4077"/>
    <w:rsid w:val="00FB52AC"/>
    <w:rsid w:val="00FC5E29"/>
    <w:rsid w:val="00FC63A8"/>
    <w:rsid w:val="00FC74D9"/>
    <w:rsid w:val="00FC7713"/>
    <w:rsid w:val="00FC7811"/>
    <w:rsid w:val="00FD07C5"/>
    <w:rsid w:val="00FD1362"/>
    <w:rsid w:val="00FD1F39"/>
    <w:rsid w:val="00FD31B8"/>
    <w:rsid w:val="00FD364D"/>
    <w:rsid w:val="00FD422A"/>
    <w:rsid w:val="00FD572B"/>
    <w:rsid w:val="00FD5AA1"/>
    <w:rsid w:val="00FD7426"/>
    <w:rsid w:val="00FE1CFA"/>
    <w:rsid w:val="00FE2424"/>
    <w:rsid w:val="00FE24F9"/>
    <w:rsid w:val="00FE37F0"/>
    <w:rsid w:val="00FE5527"/>
    <w:rsid w:val="00FE592D"/>
    <w:rsid w:val="00FE62DB"/>
    <w:rsid w:val="00FE6A29"/>
    <w:rsid w:val="00FE783D"/>
    <w:rsid w:val="00FE7AAF"/>
    <w:rsid w:val="00FF0F85"/>
    <w:rsid w:val="00FF287B"/>
    <w:rsid w:val="00FF2C06"/>
    <w:rsid w:val="00FF3C3A"/>
    <w:rsid w:val="00FF3DA8"/>
    <w:rsid w:val="00FF4282"/>
    <w:rsid w:val="00FF42F7"/>
    <w:rsid w:val="00FF59D5"/>
    <w:rsid w:val="00FF5D92"/>
    <w:rsid w:val="00FF73EB"/>
    <w:rsid w:val="00FF79D1"/>
    <w:rsid w:val="00FF7A6C"/>
    <w:rsid w:val="00FF7BA5"/>
    <w:rsid w:val="00FF7C59"/>
    <w:rsid w:val="08EE4A3B"/>
    <w:rsid w:val="0C25EAFD"/>
    <w:rsid w:val="14327957"/>
    <w:rsid w:val="1B07D865"/>
    <w:rsid w:val="4ABBC66D"/>
    <w:rsid w:val="555AD94F"/>
    <w:rsid w:val="5F45839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E7855"/>
  <w15:chartTrackingRefBased/>
  <w15:docId w15:val="{93C84859-EEC6-428E-BBB5-2766D94B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E3F85"/>
    <w:pPr>
      <w:spacing w:after="0" w:line="276" w:lineRule="auto"/>
    </w:pPr>
    <w:rPr>
      <w:rFonts w:ascii="Calibri" w:hAnsi="Calibri"/>
    </w:rPr>
  </w:style>
  <w:style w:type="paragraph" w:styleId="Kop1">
    <w:name w:val="heading 1"/>
    <w:basedOn w:val="Standaard"/>
    <w:next w:val="Standaard"/>
    <w:link w:val="Kop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Kop2">
    <w:name w:val="heading 2"/>
    <w:basedOn w:val="Standaard"/>
    <w:next w:val="Standaard"/>
    <w:link w:val="Kop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Kop3">
    <w:name w:val="heading 3"/>
    <w:basedOn w:val="Standaard"/>
    <w:next w:val="Standaard"/>
    <w:link w:val="Kop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Kop4">
    <w:name w:val="heading 4"/>
    <w:basedOn w:val="Standaard"/>
    <w:next w:val="Standaard"/>
    <w:link w:val="Kop4Char"/>
    <w:uiPriority w:val="9"/>
    <w:unhideWhenUsed/>
    <w:qFormat/>
    <w:rsid w:val="00CE3F85"/>
    <w:pPr>
      <w:keepNext/>
      <w:keepLines/>
      <w:spacing w:before="40"/>
      <w:outlineLvl w:val="3"/>
    </w:pPr>
    <w:rPr>
      <w:rFonts w:asciiTheme="majorHAnsi" w:eastAsiaTheme="majorEastAsia" w:hAnsiTheme="majorHAnsi" w:cstheme="majorBidi"/>
      <w:i/>
      <w:iCs/>
      <w:color w:val="56355B"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basedOn w:val="Standaard"/>
    <w:uiPriority w:val="1"/>
    <w:qFormat/>
    <w:rsid w:val="00910A2E"/>
    <w:pPr>
      <w:spacing w:line="240" w:lineRule="auto"/>
    </w:pPr>
  </w:style>
  <w:style w:type="character" w:customStyle="1" w:styleId="Kop1Char">
    <w:name w:val="Kop 1 Char"/>
    <w:basedOn w:val="Standaardalinea-lettertype"/>
    <w:link w:val="Kop1"/>
    <w:uiPriority w:val="9"/>
    <w:rsid w:val="00910A2E"/>
    <w:rPr>
      <w:rFonts w:asciiTheme="majorHAnsi" w:eastAsiaTheme="majorEastAsia" w:hAnsiTheme="majorHAnsi" w:cstheme="majorBidi"/>
      <w:b/>
      <w:color w:val="56355B" w:themeColor="text2"/>
      <w:sz w:val="32"/>
      <w:szCs w:val="32"/>
    </w:rPr>
  </w:style>
  <w:style w:type="character" w:customStyle="1" w:styleId="Kop2Char">
    <w:name w:val="Kop 2 Char"/>
    <w:basedOn w:val="Standaardalinea-lettertype"/>
    <w:link w:val="Kop2"/>
    <w:uiPriority w:val="9"/>
    <w:rsid w:val="00910A2E"/>
    <w:rPr>
      <w:rFonts w:asciiTheme="majorHAnsi" w:eastAsiaTheme="majorEastAsia" w:hAnsiTheme="majorHAnsi" w:cstheme="majorBidi"/>
      <w:color w:val="56355B" w:themeColor="text2"/>
      <w:sz w:val="28"/>
      <w:szCs w:val="26"/>
    </w:rPr>
  </w:style>
  <w:style w:type="character" w:customStyle="1" w:styleId="Kop3Char">
    <w:name w:val="Kop 3 Char"/>
    <w:basedOn w:val="Standaardalinea-lettertype"/>
    <w:link w:val="Kop3"/>
    <w:uiPriority w:val="9"/>
    <w:rsid w:val="00910A2E"/>
    <w:rPr>
      <w:rFonts w:asciiTheme="majorHAnsi" w:eastAsiaTheme="majorEastAsia" w:hAnsiTheme="majorHAnsi" w:cstheme="majorBidi"/>
      <w:color w:val="56355B" w:themeColor="text2"/>
      <w:sz w:val="24"/>
      <w:szCs w:val="24"/>
    </w:rPr>
  </w:style>
  <w:style w:type="paragraph" w:styleId="Lijstalinea">
    <w:name w:val="List Paragraph"/>
    <w:basedOn w:val="Standaard"/>
    <w:uiPriority w:val="34"/>
    <w:qFormat/>
    <w:rsid w:val="00910A2E"/>
    <w:pPr>
      <w:ind w:left="720"/>
      <w:contextualSpacing/>
    </w:pPr>
  </w:style>
  <w:style w:type="character" w:customStyle="1" w:styleId="Titelinbalk">
    <w:name w:val="Titel in balk"/>
    <w:basedOn w:val="Standaardalinea-lettertype"/>
    <w:rsid w:val="00383605"/>
    <w:rPr>
      <w:color w:val="FFFFFF" w:themeColor="background1"/>
      <w:sz w:val="40"/>
    </w:rPr>
  </w:style>
  <w:style w:type="paragraph" w:styleId="Koptekst">
    <w:name w:val="header"/>
    <w:basedOn w:val="Standaard"/>
    <w:link w:val="KoptekstChar"/>
    <w:uiPriority w:val="99"/>
    <w:unhideWhenUsed/>
    <w:rsid w:val="00910A2E"/>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10A2E"/>
    <w:rPr>
      <w:rFonts w:ascii="Calibri" w:hAnsi="Calibri"/>
    </w:rPr>
  </w:style>
  <w:style w:type="paragraph" w:styleId="Voettekst">
    <w:name w:val="footer"/>
    <w:basedOn w:val="Standaard"/>
    <w:link w:val="VoettekstChar"/>
    <w:uiPriority w:val="99"/>
    <w:unhideWhenUsed/>
    <w:rsid w:val="0017583A"/>
    <w:pPr>
      <w:tabs>
        <w:tab w:val="center" w:pos="4536"/>
        <w:tab w:val="right" w:pos="9072"/>
      </w:tabs>
    </w:pPr>
    <w:rPr>
      <w:sz w:val="16"/>
    </w:rPr>
  </w:style>
  <w:style w:type="character" w:customStyle="1" w:styleId="VoettekstChar">
    <w:name w:val="Voettekst Char"/>
    <w:basedOn w:val="Standaardalinea-lettertype"/>
    <w:link w:val="Voettekst"/>
    <w:uiPriority w:val="99"/>
    <w:rsid w:val="0017583A"/>
    <w:rPr>
      <w:rFonts w:ascii="Calibri" w:hAnsi="Calibri"/>
      <w:sz w:val="16"/>
    </w:rPr>
  </w:style>
  <w:style w:type="table" w:styleId="Tabelraster">
    <w:name w:val="Table Grid"/>
    <w:basedOn w:val="Standaardtabel"/>
    <w:uiPriority w:val="3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Kop4Char">
    <w:name w:val="Kop 4 Char"/>
    <w:basedOn w:val="Standaardalinea-lettertype"/>
    <w:link w:val="Kop4"/>
    <w:uiPriority w:val="9"/>
    <w:rsid w:val="00CE3F85"/>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Standaardtabel"/>
    <w:uiPriority w:val="99"/>
    <w:rsid w:val="00237180"/>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pPr>
        <w:wordWrap/>
        <w:spacing w:beforeLines="0" w:before="0" w:beforeAutospacing="0" w:afterLines="0" w:after="0" w:afterAutospacing="0" w:line="276" w:lineRule="auto"/>
      </w:pPr>
      <w:rPr>
        <w:rFonts w:ascii="Calibri" w:hAnsi="Calibri"/>
        <w:color w:val="000000"/>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ntekst">
    <w:name w:val="Balloon Text"/>
    <w:basedOn w:val="Standaard"/>
    <w:link w:val="BallontekstChar"/>
    <w:uiPriority w:val="99"/>
    <w:semiHidden/>
    <w:unhideWhenUsed/>
    <w:rsid w:val="001763E3"/>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763E3"/>
    <w:rPr>
      <w:rFonts w:ascii="Segoe UI" w:hAnsi="Segoe UI" w:cs="Segoe UI"/>
      <w:sz w:val="18"/>
      <w:szCs w:val="18"/>
    </w:rPr>
  </w:style>
  <w:style w:type="character" w:styleId="Verwijzingopmerking">
    <w:name w:val="annotation reference"/>
    <w:basedOn w:val="Standaardalinea-lettertype"/>
    <w:uiPriority w:val="99"/>
    <w:semiHidden/>
    <w:unhideWhenUsed/>
    <w:rsid w:val="0069446E"/>
    <w:rPr>
      <w:sz w:val="16"/>
      <w:szCs w:val="16"/>
    </w:rPr>
  </w:style>
  <w:style w:type="paragraph" w:styleId="Tekstopmerking">
    <w:name w:val="annotation text"/>
    <w:basedOn w:val="Standaard"/>
    <w:link w:val="TekstopmerkingChar"/>
    <w:uiPriority w:val="99"/>
    <w:unhideWhenUsed/>
    <w:rsid w:val="0069446E"/>
    <w:pPr>
      <w:spacing w:after="200" w:line="240" w:lineRule="auto"/>
    </w:pPr>
    <w:rPr>
      <w:rFonts w:eastAsia="Calibri" w:cs="Times New Roman"/>
      <w:sz w:val="20"/>
      <w:szCs w:val="20"/>
    </w:rPr>
  </w:style>
  <w:style w:type="character" w:customStyle="1" w:styleId="TekstopmerkingChar">
    <w:name w:val="Tekst opmerking Char"/>
    <w:basedOn w:val="Standaardalinea-lettertype"/>
    <w:link w:val="Tekstopmerking"/>
    <w:uiPriority w:val="99"/>
    <w:rsid w:val="0069446E"/>
    <w:rPr>
      <w:rFonts w:ascii="Calibri" w:eastAsia="Calibri" w:hAnsi="Calibri" w:cs="Times New Roman"/>
      <w:sz w:val="20"/>
      <w:szCs w:val="20"/>
    </w:rPr>
  </w:style>
  <w:style w:type="table" w:styleId="Onopgemaaktetabel2">
    <w:name w:val="Plain Table 2"/>
    <w:basedOn w:val="Standaardtabe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character" w:styleId="Hyperlink">
    <w:name w:val="Hyperlink"/>
    <w:basedOn w:val="Standaardalinea-lettertype"/>
    <w:uiPriority w:val="99"/>
    <w:unhideWhenUsed/>
    <w:rsid w:val="001A5529"/>
    <w:rPr>
      <w:color w:val="0563C1" w:themeColor="hyperlink"/>
      <w:u w:val="single"/>
    </w:rPr>
  </w:style>
  <w:style w:type="paragraph" w:styleId="Kopvaninhoudsopgave">
    <w:name w:val="TOC Heading"/>
    <w:basedOn w:val="Kop1"/>
    <w:next w:val="Standaard"/>
    <w:uiPriority w:val="39"/>
    <w:unhideWhenUsed/>
    <w:qFormat/>
    <w:rsid w:val="00237180"/>
    <w:pPr>
      <w:outlineLvl w:val="9"/>
    </w:pPr>
    <w:rPr>
      <w:lang w:eastAsia="nl-NL"/>
    </w:rPr>
  </w:style>
  <w:style w:type="paragraph" w:styleId="Inhopg1">
    <w:name w:val="toc 1"/>
    <w:basedOn w:val="Standaard"/>
    <w:next w:val="Standaard"/>
    <w:autoRedefine/>
    <w:uiPriority w:val="39"/>
    <w:unhideWhenUsed/>
    <w:rsid w:val="009D15E1"/>
    <w:pPr>
      <w:tabs>
        <w:tab w:val="right" w:leader="dot" w:pos="9062"/>
      </w:tabs>
    </w:pPr>
  </w:style>
  <w:style w:type="paragraph" w:styleId="Inhopg2">
    <w:name w:val="toc 2"/>
    <w:basedOn w:val="Standaard"/>
    <w:next w:val="Standaard"/>
    <w:autoRedefine/>
    <w:uiPriority w:val="39"/>
    <w:unhideWhenUsed/>
    <w:rsid w:val="00237180"/>
    <w:pPr>
      <w:spacing w:after="100"/>
      <w:ind w:left="220"/>
    </w:pPr>
  </w:style>
  <w:style w:type="paragraph" w:styleId="Inhopg3">
    <w:name w:val="toc 3"/>
    <w:basedOn w:val="Standaard"/>
    <w:next w:val="Standaard"/>
    <w:autoRedefine/>
    <w:uiPriority w:val="39"/>
    <w:unhideWhenUsed/>
    <w:rsid w:val="00237180"/>
    <w:pPr>
      <w:spacing w:after="100"/>
      <w:ind w:left="440"/>
    </w:pPr>
  </w:style>
  <w:style w:type="paragraph" w:styleId="Onderwerpvanopmerking">
    <w:name w:val="annotation subject"/>
    <w:basedOn w:val="Tekstopmerking"/>
    <w:next w:val="Tekstopmerking"/>
    <w:link w:val="OnderwerpvanopmerkingChar"/>
    <w:uiPriority w:val="99"/>
    <w:semiHidden/>
    <w:unhideWhenUsed/>
    <w:rsid w:val="00CE3F85"/>
    <w:pPr>
      <w:spacing w:after="0"/>
    </w:pPr>
    <w:rPr>
      <w:rFonts w:eastAsiaTheme="minorHAnsi" w:cstheme="minorBidi"/>
      <w:b/>
      <w:bCs/>
    </w:rPr>
  </w:style>
  <w:style w:type="character" w:customStyle="1" w:styleId="OnderwerpvanopmerkingChar">
    <w:name w:val="Onderwerp van opmerking Char"/>
    <w:basedOn w:val="TekstopmerkingChar"/>
    <w:link w:val="Onderwerpvanopmerking"/>
    <w:uiPriority w:val="99"/>
    <w:semiHidden/>
    <w:rsid w:val="00CE3F85"/>
    <w:rPr>
      <w:rFonts w:ascii="Calibri" w:eastAsia="Calibri" w:hAnsi="Calibri" w:cs="Times New Roman"/>
      <w:b/>
      <w:bCs/>
      <w:sz w:val="20"/>
      <w:szCs w:val="20"/>
    </w:rPr>
  </w:style>
  <w:style w:type="paragraph" w:styleId="Voetnoottekst">
    <w:name w:val="footnote text"/>
    <w:basedOn w:val="Standaard"/>
    <w:link w:val="VoetnoottekstChar"/>
    <w:uiPriority w:val="99"/>
    <w:semiHidden/>
    <w:unhideWhenUsed/>
    <w:rsid w:val="000F0526"/>
    <w:pPr>
      <w:spacing w:line="240" w:lineRule="auto"/>
    </w:pPr>
    <w:rPr>
      <w:rFonts w:asciiTheme="minorHAnsi" w:hAnsiTheme="minorHAnsi"/>
      <w:sz w:val="20"/>
      <w:szCs w:val="20"/>
    </w:rPr>
  </w:style>
  <w:style w:type="character" w:customStyle="1" w:styleId="VoetnoottekstChar">
    <w:name w:val="Voetnoottekst Char"/>
    <w:basedOn w:val="Standaardalinea-lettertype"/>
    <w:link w:val="Voetnoottekst"/>
    <w:uiPriority w:val="99"/>
    <w:semiHidden/>
    <w:rsid w:val="000F0526"/>
    <w:rPr>
      <w:sz w:val="20"/>
      <w:szCs w:val="20"/>
    </w:rPr>
  </w:style>
  <w:style w:type="character" w:styleId="Voetnootmarkering">
    <w:name w:val="footnote reference"/>
    <w:basedOn w:val="Standaardalinea-lettertype"/>
    <w:uiPriority w:val="99"/>
    <w:semiHidden/>
    <w:unhideWhenUsed/>
    <w:rsid w:val="000F0526"/>
    <w:rPr>
      <w:vertAlign w:val="superscript"/>
    </w:rPr>
  </w:style>
  <w:style w:type="paragraph" w:styleId="Revisie">
    <w:name w:val="Revision"/>
    <w:hidden/>
    <w:uiPriority w:val="99"/>
    <w:semiHidden/>
    <w:rsid w:val="00E335E6"/>
    <w:pPr>
      <w:spacing w:after="0" w:line="240" w:lineRule="auto"/>
    </w:pPr>
    <w:rPr>
      <w:rFonts w:ascii="Calibri" w:hAnsi="Calibri"/>
    </w:rPr>
  </w:style>
  <w:style w:type="character" w:customStyle="1" w:styleId="cf01">
    <w:name w:val="cf01"/>
    <w:basedOn w:val="Standaardalinea-lettertype"/>
    <w:rsid w:val="00A60822"/>
    <w:rPr>
      <w:rFonts w:ascii="Segoe UI" w:hAnsi="Segoe UI" w:cs="Segoe UI" w:hint="default"/>
      <w:sz w:val="18"/>
      <w:szCs w:val="18"/>
    </w:rPr>
  </w:style>
  <w:style w:type="paragraph" w:customStyle="1" w:styleId="pf0">
    <w:name w:val="pf0"/>
    <w:basedOn w:val="Standaard"/>
    <w:rsid w:val="00A60822"/>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98805">
      <w:bodyDiv w:val="1"/>
      <w:marLeft w:val="0"/>
      <w:marRight w:val="0"/>
      <w:marTop w:val="0"/>
      <w:marBottom w:val="0"/>
      <w:divBdr>
        <w:top w:val="none" w:sz="0" w:space="0" w:color="auto"/>
        <w:left w:val="none" w:sz="0" w:space="0" w:color="auto"/>
        <w:bottom w:val="none" w:sz="0" w:space="0" w:color="auto"/>
        <w:right w:val="none" w:sz="0" w:space="0" w:color="auto"/>
      </w:divBdr>
    </w:div>
    <w:div w:id="89156786">
      <w:bodyDiv w:val="1"/>
      <w:marLeft w:val="0"/>
      <w:marRight w:val="0"/>
      <w:marTop w:val="0"/>
      <w:marBottom w:val="0"/>
      <w:divBdr>
        <w:top w:val="none" w:sz="0" w:space="0" w:color="auto"/>
        <w:left w:val="none" w:sz="0" w:space="0" w:color="auto"/>
        <w:bottom w:val="none" w:sz="0" w:space="0" w:color="auto"/>
        <w:right w:val="none" w:sz="0" w:space="0" w:color="auto"/>
      </w:divBdr>
    </w:div>
    <w:div w:id="156461639">
      <w:bodyDiv w:val="1"/>
      <w:marLeft w:val="0"/>
      <w:marRight w:val="0"/>
      <w:marTop w:val="0"/>
      <w:marBottom w:val="0"/>
      <w:divBdr>
        <w:top w:val="none" w:sz="0" w:space="0" w:color="auto"/>
        <w:left w:val="none" w:sz="0" w:space="0" w:color="auto"/>
        <w:bottom w:val="none" w:sz="0" w:space="0" w:color="auto"/>
        <w:right w:val="none" w:sz="0" w:space="0" w:color="auto"/>
      </w:divBdr>
    </w:div>
    <w:div w:id="382214019">
      <w:bodyDiv w:val="1"/>
      <w:marLeft w:val="0"/>
      <w:marRight w:val="0"/>
      <w:marTop w:val="0"/>
      <w:marBottom w:val="0"/>
      <w:divBdr>
        <w:top w:val="none" w:sz="0" w:space="0" w:color="auto"/>
        <w:left w:val="none" w:sz="0" w:space="0" w:color="auto"/>
        <w:bottom w:val="none" w:sz="0" w:space="0" w:color="auto"/>
        <w:right w:val="none" w:sz="0" w:space="0" w:color="auto"/>
      </w:divBdr>
    </w:div>
    <w:div w:id="408816074">
      <w:bodyDiv w:val="1"/>
      <w:marLeft w:val="0"/>
      <w:marRight w:val="0"/>
      <w:marTop w:val="0"/>
      <w:marBottom w:val="0"/>
      <w:divBdr>
        <w:top w:val="none" w:sz="0" w:space="0" w:color="auto"/>
        <w:left w:val="none" w:sz="0" w:space="0" w:color="auto"/>
        <w:bottom w:val="none" w:sz="0" w:space="0" w:color="auto"/>
        <w:right w:val="none" w:sz="0" w:space="0" w:color="auto"/>
      </w:divBdr>
    </w:div>
    <w:div w:id="539123524">
      <w:bodyDiv w:val="1"/>
      <w:marLeft w:val="0"/>
      <w:marRight w:val="0"/>
      <w:marTop w:val="0"/>
      <w:marBottom w:val="0"/>
      <w:divBdr>
        <w:top w:val="none" w:sz="0" w:space="0" w:color="auto"/>
        <w:left w:val="none" w:sz="0" w:space="0" w:color="auto"/>
        <w:bottom w:val="none" w:sz="0" w:space="0" w:color="auto"/>
        <w:right w:val="none" w:sz="0" w:space="0" w:color="auto"/>
      </w:divBdr>
    </w:div>
    <w:div w:id="566112561">
      <w:bodyDiv w:val="1"/>
      <w:marLeft w:val="0"/>
      <w:marRight w:val="0"/>
      <w:marTop w:val="0"/>
      <w:marBottom w:val="0"/>
      <w:divBdr>
        <w:top w:val="none" w:sz="0" w:space="0" w:color="auto"/>
        <w:left w:val="none" w:sz="0" w:space="0" w:color="auto"/>
        <w:bottom w:val="none" w:sz="0" w:space="0" w:color="auto"/>
        <w:right w:val="none" w:sz="0" w:space="0" w:color="auto"/>
      </w:divBdr>
    </w:div>
    <w:div w:id="742527590">
      <w:bodyDiv w:val="1"/>
      <w:marLeft w:val="0"/>
      <w:marRight w:val="0"/>
      <w:marTop w:val="0"/>
      <w:marBottom w:val="0"/>
      <w:divBdr>
        <w:top w:val="none" w:sz="0" w:space="0" w:color="auto"/>
        <w:left w:val="none" w:sz="0" w:space="0" w:color="auto"/>
        <w:bottom w:val="none" w:sz="0" w:space="0" w:color="auto"/>
        <w:right w:val="none" w:sz="0" w:space="0" w:color="auto"/>
      </w:divBdr>
    </w:div>
    <w:div w:id="902906194">
      <w:bodyDiv w:val="1"/>
      <w:marLeft w:val="0"/>
      <w:marRight w:val="0"/>
      <w:marTop w:val="0"/>
      <w:marBottom w:val="0"/>
      <w:divBdr>
        <w:top w:val="none" w:sz="0" w:space="0" w:color="auto"/>
        <w:left w:val="none" w:sz="0" w:space="0" w:color="auto"/>
        <w:bottom w:val="none" w:sz="0" w:space="0" w:color="auto"/>
        <w:right w:val="none" w:sz="0" w:space="0" w:color="auto"/>
      </w:divBdr>
    </w:div>
    <w:div w:id="911355386">
      <w:bodyDiv w:val="1"/>
      <w:marLeft w:val="0"/>
      <w:marRight w:val="0"/>
      <w:marTop w:val="0"/>
      <w:marBottom w:val="0"/>
      <w:divBdr>
        <w:top w:val="none" w:sz="0" w:space="0" w:color="auto"/>
        <w:left w:val="none" w:sz="0" w:space="0" w:color="auto"/>
        <w:bottom w:val="none" w:sz="0" w:space="0" w:color="auto"/>
        <w:right w:val="none" w:sz="0" w:space="0" w:color="auto"/>
      </w:divBdr>
    </w:div>
    <w:div w:id="1431201966">
      <w:bodyDiv w:val="1"/>
      <w:marLeft w:val="0"/>
      <w:marRight w:val="0"/>
      <w:marTop w:val="0"/>
      <w:marBottom w:val="0"/>
      <w:divBdr>
        <w:top w:val="none" w:sz="0" w:space="0" w:color="auto"/>
        <w:left w:val="none" w:sz="0" w:space="0" w:color="auto"/>
        <w:bottom w:val="none" w:sz="0" w:space="0" w:color="auto"/>
        <w:right w:val="none" w:sz="0" w:space="0" w:color="auto"/>
      </w:divBdr>
    </w:div>
    <w:div w:id="1663894895">
      <w:bodyDiv w:val="1"/>
      <w:marLeft w:val="0"/>
      <w:marRight w:val="0"/>
      <w:marTop w:val="0"/>
      <w:marBottom w:val="0"/>
      <w:divBdr>
        <w:top w:val="none" w:sz="0" w:space="0" w:color="auto"/>
        <w:left w:val="none" w:sz="0" w:space="0" w:color="auto"/>
        <w:bottom w:val="none" w:sz="0" w:space="0" w:color="auto"/>
        <w:right w:val="none" w:sz="0" w:space="0" w:color="auto"/>
      </w:divBdr>
    </w:div>
    <w:div w:id="1718503401">
      <w:bodyDiv w:val="1"/>
      <w:marLeft w:val="0"/>
      <w:marRight w:val="0"/>
      <w:marTop w:val="0"/>
      <w:marBottom w:val="0"/>
      <w:divBdr>
        <w:top w:val="none" w:sz="0" w:space="0" w:color="auto"/>
        <w:left w:val="none" w:sz="0" w:space="0" w:color="auto"/>
        <w:bottom w:val="none" w:sz="0" w:space="0" w:color="auto"/>
        <w:right w:val="none" w:sz="0" w:space="0" w:color="auto"/>
      </w:divBdr>
    </w:div>
    <w:div w:id="1725131926">
      <w:bodyDiv w:val="1"/>
      <w:marLeft w:val="0"/>
      <w:marRight w:val="0"/>
      <w:marTop w:val="0"/>
      <w:marBottom w:val="0"/>
      <w:divBdr>
        <w:top w:val="none" w:sz="0" w:space="0" w:color="auto"/>
        <w:left w:val="none" w:sz="0" w:space="0" w:color="auto"/>
        <w:bottom w:val="none" w:sz="0" w:space="0" w:color="auto"/>
        <w:right w:val="none" w:sz="0" w:space="0" w:color="auto"/>
      </w:divBdr>
    </w:div>
    <w:div w:id="1745949770">
      <w:bodyDiv w:val="1"/>
      <w:marLeft w:val="0"/>
      <w:marRight w:val="0"/>
      <w:marTop w:val="0"/>
      <w:marBottom w:val="0"/>
      <w:divBdr>
        <w:top w:val="none" w:sz="0" w:space="0" w:color="auto"/>
        <w:left w:val="none" w:sz="0" w:space="0" w:color="auto"/>
        <w:bottom w:val="none" w:sz="0" w:space="0" w:color="auto"/>
        <w:right w:val="none" w:sz="0" w:space="0" w:color="auto"/>
      </w:divBdr>
    </w:div>
    <w:div w:id="1812210643">
      <w:bodyDiv w:val="1"/>
      <w:marLeft w:val="0"/>
      <w:marRight w:val="0"/>
      <w:marTop w:val="0"/>
      <w:marBottom w:val="0"/>
      <w:divBdr>
        <w:top w:val="none" w:sz="0" w:space="0" w:color="auto"/>
        <w:left w:val="none" w:sz="0" w:space="0" w:color="auto"/>
        <w:bottom w:val="none" w:sz="0" w:space="0" w:color="auto"/>
        <w:right w:val="none" w:sz="0" w:space="0" w:color="auto"/>
      </w:divBdr>
    </w:div>
    <w:div w:id="1852840236">
      <w:bodyDiv w:val="1"/>
      <w:marLeft w:val="0"/>
      <w:marRight w:val="0"/>
      <w:marTop w:val="0"/>
      <w:marBottom w:val="0"/>
      <w:divBdr>
        <w:top w:val="none" w:sz="0" w:space="0" w:color="auto"/>
        <w:left w:val="none" w:sz="0" w:space="0" w:color="auto"/>
        <w:bottom w:val="none" w:sz="0" w:space="0" w:color="auto"/>
        <w:right w:val="none" w:sz="0" w:space="0" w:color="auto"/>
      </w:divBdr>
    </w:div>
    <w:div w:id="2029720894">
      <w:bodyDiv w:val="1"/>
      <w:marLeft w:val="0"/>
      <w:marRight w:val="0"/>
      <w:marTop w:val="0"/>
      <w:marBottom w:val="0"/>
      <w:divBdr>
        <w:top w:val="none" w:sz="0" w:space="0" w:color="auto"/>
        <w:left w:val="none" w:sz="0" w:space="0" w:color="auto"/>
        <w:bottom w:val="none" w:sz="0" w:space="0" w:color="auto"/>
        <w:right w:val="none" w:sz="0" w:space="0" w:color="auto"/>
      </w:divBdr>
    </w:div>
    <w:div w:id="207843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ive\TwoStepsAhead\projecten\SPL\Examen%20SD\Laatste%20versie\Portfolio-examen\Aanpassen%20-%20Examenopdrachten.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lcf76f155ced4ddcb4097134ff3c332f xmlns="f727df04-93ba-4323-ac4e-e4cf5a7715c9">
      <Terms xmlns="http://schemas.microsoft.com/office/infopath/2007/PartnerControls"/>
    </lcf76f155ced4ddcb4097134ff3c332f>
    <TaxCatchAll xmlns="35c6331a-2a23-464e-9aa5-03df216f8e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402D4E20617048B9AE91349D175371" ma:contentTypeVersion="18" ma:contentTypeDescription="Een nieuw document maken." ma:contentTypeScope="" ma:versionID="db48bd6c016957128f07c9c52619acb4">
  <xsd:schema xmlns:xsd="http://www.w3.org/2001/XMLSchema" xmlns:xs="http://www.w3.org/2001/XMLSchema" xmlns:p="http://schemas.microsoft.com/office/2006/metadata/properties" xmlns:ns2="f727df04-93ba-4323-ac4e-e4cf5a7715c9" xmlns:ns3="35c6331a-2a23-464e-9aa5-03df216f8e92" targetNamespace="http://schemas.microsoft.com/office/2006/metadata/properties" ma:root="true" ma:fieldsID="2aec87c6944b886cffef90d21d660bb2" ns2:_="" ns3:_="">
    <xsd:import namespace="f727df04-93ba-4323-ac4e-e4cf5a7715c9"/>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7df04-93ba-4323-ac4e-e4cf5a771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a693f84-d9d9-45de-9cc2-e572aa08d8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a403dfc1-6f3e-4674-8584-9ac7b05093c2}" ma:internalName="TaxCatchAll" ma:showField="CatchAllData" ma:web="35c6331a-2a23-464e-9aa5-03df216f8e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86B905-422B-4474-8012-03459C2B8414}">
  <ds:schemaRefs>
    <ds:schemaRef ds:uri="http://schemas.microsoft.com/office/2006/metadata/properties"/>
    <ds:schemaRef ds:uri="http://schemas.microsoft.com/office/infopath/2007/PartnerControls"/>
    <ds:schemaRef ds:uri="35c6331a-2a23-464e-9aa5-03df216f8e92"/>
  </ds:schemaRefs>
</ds:datastoreItem>
</file>

<file path=customXml/itemProps2.xml><?xml version="1.0" encoding="utf-8"?>
<ds:datastoreItem xmlns:ds="http://schemas.openxmlformats.org/officeDocument/2006/customXml" ds:itemID="{6512099B-A603-4A99-912A-50E7BC041109}">
  <ds:schemaRefs>
    <ds:schemaRef ds:uri="http://schemas.microsoft.com/sharepoint/v3/contenttype/forms"/>
  </ds:schemaRefs>
</ds:datastoreItem>
</file>

<file path=customXml/itemProps3.xml><?xml version="1.0" encoding="utf-8"?>
<ds:datastoreItem xmlns:ds="http://schemas.openxmlformats.org/officeDocument/2006/customXml" ds:itemID="{5902F4FE-30D8-4781-A960-3051FF49964F}">
  <ds:schemaRefs>
    <ds:schemaRef ds:uri="http://schemas.openxmlformats.org/officeDocument/2006/bibliography"/>
  </ds:schemaRefs>
</ds:datastoreItem>
</file>

<file path=customXml/itemProps4.xml><?xml version="1.0" encoding="utf-8"?>
<ds:datastoreItem xmlns:ds="http://schemas.openxmlformats.org/officeDocument/2006/customXml" ds:itemID="{857129AE-7598-4D9F-90B9-17EE1E465402}"/>
</file>

<file path=docProps/app.xml><?xml version="1.0" encoding="utf-8"?>
<Properties xmlns="http://schemas.openxmlformats.org/officeDocument/2006/extended-properties" xmlns:vt="http://schemas.openxmlformats.org/officeDocument/2006/docPropsVTypes">
  <Template>Aanpassen - Examenopdrachten</Template>
  <TotalTime>1379</TotalTime>
  <Pages>21</Pages>
  <Words>4648</Words>
  <Characters>25568</Characters>
  <Application>Microsoft Office Word</Application>
  <DocSecurity>0</DocSecurity>
  <Lines>213</Lines>
  <Paragraphs>60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30156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Turkesteen</dc:creator>
  <cp:keywords/>
  <dc:description/>
  <cp:lastModifiedBy>Karin van Vegchel</cp:lastModifiedBy>
  <cp:revision>684</cp:revision>
  <cp:lastPrinted>2021-12-24T00:53:00Z</cp:lastPrinted>
  <dcterms:created xsi:type="dcterms:W3CDTF">2024-03-08T10:27:00Z</dcterms:created>
  <dcterms:modified xsi:type="dcterms:W3CDTF">2024-07-08T12:18:00Z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0x010100F9402D4E20617048B9AE91349D175371</vt:lpwstr>
  </property>
  <property fmtid="{D5CDD505-2E9C-101B-9397-08002B2CF9AE}" pid="3" name="Order">
    <vt:r8>9047800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