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F33E8" w14:textId="77777777" w:rsidR="00507088" w:rsidRPr="00A253B9" w:rsidRDefault="00507088" w:rsidP="00A3290D">
      <w:pPr>
        <w:jc w:val="center"/>
        <w:rPr>
          <w:sz w:val="48"/>
          <w:szCs w:val="48"/>
        </w:rPr>
      </w:pPr>
      <w:r w:rsidRPr="00A253B9">
        <w:rPr>
          <w:sz w:val="48"/>
          <w:szCs w:val="48"/>
        </w:rPr>
        <w:t>Examenopdrachten</w:t>
      </w:r>
    </w:p>
    <w:p w14:paraId="32371277" w14:textId="0492E3D3" w:rsidR="008E0EE0" w:rsidRPr="00A253B9" w:rsidRDefault="00507088" w:rsidP="00A3290D">
      <w:pPr>
        <w:jc w:val="center"/>
        <w:rPr>
          <w:sz w:val="40"/>
          <w:szCs w:val="40"/>
        </w:rPr>
      </w:pPr>
      <w:r w:rsidRPr="00A253B9">
        <w:rPr>
          <w:sz w:val="40"/>
          <w:szCs w:val="40"/>
        </w:rPr>
        <w:t>Examenportfolio</w:t>
      </w:r>
      <w:r w:rsidR="00A8622F" w:rsidRPr="00A253B9">
        <w:rPr>
          <w:sz w:val="40"/>
          <w:szCs w:val="40"/>
        </w:rPr>
        <w:t xml:space="preserve"> </w:t>
      </w:r>
      <w:r w:rsidR="007E7971" w:rsidRPr="00A253B9">
        <w:rPr>
          <w:sz w:val="40"/>
          <w:szCs w:val="40"/>
        </w:rPr>
        <w:t xml:space="preserve">Software developer </w:t>
      </w:r>
      <w:r w:rsidR="00A8622F" w:rsidRPr="00A253B9">
        <w:rPr>
          <w:sz w:val="40"/>
          <w:szCs w:val="40"/>
        </w:rPr>
        <w:t xml:space="preserve">– </w:t>
      </w:r>
      <w:r w:rsidR="00B22054">
        <w:rPr>
          <w:sz w:val="40"/>
          <w:szCs w:val="40"/>
        </w:rPr>
        <w:t>3v1</w:t>
      </w:r>
    </w:p>
    <w:p w14:paraId="05CC2824" w14:textId="77777777" w:rsidR="0017583A" w:rsidRPr="00A253B9" w:rsidRDefault="0017583A" w:rsidP="00A3290D"/>
    <w:p w14:paraId="042C9671" w14:textId="77777777" w:rsidR="0059632B" w:rsidRPr="00A253B9" w:rsidRDefault="0059632B" w:rsidP="00A3290D"/>
    <w:p w14:paraId="3D942AB8" w14:textId="77777777" w:rsidR="00E20EB2" w:rsidRPr="00A253B9" w:rsidRDefault="00E20EB2" w:rsidP="00A3290D"/>
    <w:p w14:paraId="78379B20" w14:textId="77777777" w:rsidR="00754839" w:rsidRPr="00A253B9" w:rsidRDefault="00754839" w:rsidP="00A3290D"/>
    <w:p w14:paraId="08470301" w14:textId="77777777" w:rsidR="00E20EB2" w:rsidRPr="00A253B9" w:rsidRDefault="00E20EB2" w:rsidP="00A3290D"/>
    <w:p w14:paraId="274AF1E4" w14:textId="77777777" w:rsidR="00E20EB2" w:rsidRPr="00A253B9" w:rsidRDefault="00E20EB2" w:rsidP="00A3290D"/>
    <w:p w14:paraId="669541EE" w14:textId="77777777" w:rsidR="00237180" w:rsidRPr="00A253B9" w:rsidRDefault="00237180" w:rsidP="00A3290D"/>
    <w:p w14:paraId="070F24D3" w14:textId="77777777" w:rsidR="00237180" w:rsidRPr="00A253B9" w:rsidRDefault="00237180" w:rsidP="00A3290D"/>
    <w:p w14:paraId="6B047290" w14:textId="77777777" w:rsidR="00237180" w:rsidRPr="00A253B9" w:rsidRDefault="00237180" w:rsidP="00A3290D"/>
    <w:p w14:paraId="24ABFC32" w14:textId="77777777" w:rsidR="00237180" w:rsidRPr="00A253B9" w:rsidRDefault="00237180" w:rsidP="00A3290D"/>
    <w:tbl>
      <w:tblPr>
        <w:tblStyle w:val="SPLVeldnamendonkerpaars-1ekolomentotaalrijgroen"/>
        <w:tblW w:w="9180" w:type="dxa"/>
        <w:tblLook w:val="04A0" w:firstRow="1" w:lastRow="0" w:firstColumn="1" w:lastColumn="0" w:noHBand="0" w:noVBand="1"/>
      </w:tblPr>
      <w:tblGrid>
        <w:gridCol w:w="2382"/>
        <w:gridCol w:w="4984"/>
        <w:gridCol w:w="1814"/>
      </w:tblGrid>
      <w:tr w:rsidR="00A8622F" w:rsidRPr="00A253B9" w14:paraId="39BC03E8"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0" w:type="dxa"/>
            <w:gridSpan w:val="3"/>
            <w:shd w:val="clear" w:color="auto" w:fill="56355B"/>
          </w:tcPr>
          <w:p w14:paraId="74F6C3A2" w14:textId="77777777" w:rsidR="00A8622F" w:rsidRPr="00A253B9" w:rsidRDefault="00A8622F" w:rsidP="00A3290D">
            <w:pPr>
              <w:jc w:val="center"/>
              <w:rPr>
                <w:b/>
              </w:rPr>
            </w:pPr>
            <w:r w:rsidRPr="00A253B9">
              <w:rPr>
                <w:b/>
                <w:color w:val="FFFFFF" w:themeColor="background1"/>
              </w:rPr>
              <w:t>Algemene informatie</w:t>
            </w:r>
          </w:p>
        </w:tc>
      </w:tr>
      <w:tr w:rsidR="00A8622F" w:rsidRPr="00A253B9" w14:paraId="39623F0A"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7CEE9E0A" w14:textId="77777777" w:rsidR="00A8622F" w:rsidRPr="00A253B9" w:rsidRDefault="00A8622F" w:rsidP="00A3290D">
            <w:r w:rsidRPr="00A253B9">
              <w:t>Examenvorm</w:t>
            </w:r>
          </w:p>
        </w:tc>
        <w:tc>
          <w:tcPr>
            <w:tcW w:w="6798" w:type="dxa"/>
            <w:gridSpan w:val="2"/>
          </w:tcPr>
          <w:p w14:paraId="6931DFC4" w14:textId="3833ED69" w:rsidR="00A8622F" w:rsidRPr="00A253B9" w:rsidRDefault="000B59A9" w:rsidP="00A3290D">
            <w:pPr>
              <w:cnfStyle w:val="000000100000" w:firstRow="0" w:lastRow="0" w:firstColumn="0" w:lastColumn="0" w:oddVBand="0" w:evenVBand="0" w:oddHBand="1" w:evenHBand="0" w:firstRowFirstColumn="0" w:firstRowLastColumn="0" w:lastRowFirstColumn="0" w:lastRowLastColumn="0"/>
            </w:pPr>
            <w:r w:rsidRPr="00A253B9">
              <w:t>Examenportfolio - Praktijkexamen in de beroepspraktijk en/of in een gesimuleerde omgeving</w:t>
            </w:r>
          </w:p>
        </w:tc>
      </w:tr>
      <w:tr w:rsidR="00A8622F" w:rsidRPr="00A253B9" w14:paraId="17B16771"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09193E80" w14:textId="77777777" w:rsidR="00A8622F" w:rsidRPr="00A253B9" w:rsidRDefault="00A8622F" w:rsidP="00A3290D">
            <w:r w:rsidRPr="00A253B9">
              <w:t>Kwalificatiedossier</w:t>
            </w:r>
          </w:p>
        </w:tc>
        <w:tc>
          <w:tcPr>
            <w:tcW w:w="4984" w:type="dxa"/>
          </w:tcPr>
          <w:p w14:paraId="287F5C24" w14:textId="151BEADE" w:rsidR="00A8622F"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Software develop</w:t>
            </w:r>
            <w:r w:rsidR="00BA0367" w:rsidRPr="00A253B9">
              <w:t>ment</w:t>
            </w:r>
          </w:p>
        </w:tc>
        <w:tc>
          <w:tcPr>
            <w:tcW w:w="1814" w:type="dxa"/>
          </w:tcPr>
          <w:p w14:paraId="38FE87ED" w14:textId="4A5F77B6" w:rsidR="00A8622F" w:rsidRPr="00A253B9" w:rsidRDefault="00A8622F" w:rsidP="00A3290D">
            <w:pPr>
              <w:cnfStyle w:val="000000010000" w:firstRow="0" w:lastRow="0" w:firstColumn="0" w:lastColumn="0" w:oddVBand="0" w:evenVBand="0" w:oddHBand="0" w:evenHBand="1" w:firstRowFirstColumn="0" w:firstRowLastColumn="0" w:lastRowFirstColumn="0" w:lastRowLastColumn="0"/>
            </w:pPr>
            <w:r w:rsidRPr="00A253B9">
              <w:t>20</w:t>
            </w:r>
            <w:r w:rsidR="003452F1" w:rsidRPr="00A253B9">
              <w:t>20</w:t>
            </w:r>
            <w:r w:rsidRPr="00A253B9">
              <w:t xml:space="preserve"> en verder</w:t>
            </w:r>
          </w:p>
        </w:tc>
      </w:tr>
      <w:tr w:rsidR="00A8622F" w:rsidRPr="00A253B9" w14:paraId="6AD2B741"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0BDA1373" w14:textId="77777777" w:rsidR="00A8622F" w:rsidRPr="00A253B9" w:rsidRDefault="00A8622F" w:rsidP="00A3290D">
            <w:r w:rsidRPr="00A253B9">
              <w:t>Profiel, niveau en crebocode</w:t>
            </w:r>
          </w:p>
        </w:tc>
        <w:tc>
          <w:tcPr>
            <w:tcW w:w="4984" w:type="dxa"/>
          </w:tcPr>
          <w:p w14:paraId="4828DB7F" w14:textId="067D9B5F" w:rsidR="00A8622F"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 xml:space="preserve">P1: Software developer, </w:t>
            </w:r>
            <w:r w:rsidR="00E335E6" w:rsidRPr="00A253B9">
              <w:t xml:space="preserve">niveau </w:t>
            </w:r>
            <w:r w:rsidRPr="00A253B9">
              <w:t>4</w:t>
            </w:r>
          </w:p>
        </w:tc>
        <w:tc>
          <w:tcPr>
            <w:tcW w:w="1814" w:type="dxa"/>
          </w:tcPr>
          <w:p w14:paraId="6279843B" w14:textId="7E565B1E" w:rsidR="00A8622F"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25604</w:t>
            </w:r>
          </w:p>
        </w:tc>
      </w:tr>
      <w:tr w:rsidR="003452F1" w:rsidRPr="00A253B9" w14:paraId="15AC1660"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30CD2111" w14:textId="77777777" w:rsidR="003452F1" w:rsidRPr="00A253B9" w:rsidRDefault="003452F1" w:rsidP="00A3290D">
            <w:r w:rsidRPr="00A253B9">
              <w:t xml:space="preserve">Kerntaak </w:t>
            </w:r>
          </w:p>
        </w:tc>
        <w:tc>
          <w:tcPr>
            <w:tcW w:w="6798" w:type="dxa"/>
            <w:gridSpan w:val="2"/>
          </w:tcPr>
          <w:p w14:paraId="3A120986" w14:textId="77777777" w:rsidR="003452F1"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B1-K1: Realiseert software</w:t>
            </w:r>
          </w:p>
          <w:p w14:paraId="487A44BE" w14:textId="610437F0" w:rsidR="003452F1"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B1-K2: Werkt in een ontwikkelteam</w:t>
            </w:r>
          </w:p>
        </w:tc>
      </w:tr>
      <w:tr w:rsidR="003452F1" w:rsidRPr="00A253B9" w14:paraId="30120DB1" w14:textId="77777777" w:rsidTr="00FF7A6C">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2382" w:type="dxa"/>
            <w:vMerge w:val="restart"/>
          </w:tcPr>
          <w:p w14:paraId="05E32331" w14:textId="77777777" w:rsidR="003452F1" w:rsidRPr="00A253B9" w:rsidRDefault="003452F1" w:rsidP="00A3290D">
            <w:r w:rsidRPr="00A253B9">
              <w:t>Werkprocessen en opdrachtnummers</w:t>
            </w:r>
          </w:p>
        </w:tc>
        <w:tc>
          <w:tcPr>
            <w:tcW w:w="4984" w:type="dxa"/>
            <w:tcBorders>
              <w:bottom w:val="single" w:sz="4" w:space="0" w:color="auto"/>
            </w:tcBorders>
          </w:tcPr>
          <w:p w14:paraId="56C1DFE3" w14:textId="7E9BEA46"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B1-K1-W1: Plant werkzaamheden en bewaakt de voortgang</w:t>
            </w:r>
          </w:p>
        </w:tc>
        <w:tc>
          <w:tcPr>
            <w:tcW w:w="1814" w:type="dxa"/>
            <w:tcBorders>
              <w:bottom w:val="single" w:sz="4" w:space="0" w:color="auto"/>
            </w:tcBorders>
          </w:tcPr>
          <w:p w14:paraId="66B6F994" w14:textId="63721B92"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Opdracht 1</w:t>
            </w:r>
          </w:p>
          <w:p w14:paraId="1491951C" w14:textId="23C9DFEA"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p>
        </w:tc>
      </w:tr>
      <w:tr w:rsidR="00FF7A6C" w:rsidRPr="00A253B9" w14:paraId="62F8314F" w14:textId="77777777" w:rsidTr="00FF7A6C">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82" w:type="dxa"/>
            <w:vMerge/>
          </w:tcPr>
          <w:p w14:paraId="0644DEDC" w14:textId="77777777" w:rsidR="00FF7A6C" w:rsidRPr="00A253B9" w:rsidRDefault="00FF7A6C" w:rsidP="00A3290D"/>
        </w:tc>
        <w:tc>
          <w:tcPr>
            <w:tcW w:w="4984" w:type="dxa"/>
            <w:tcBorders>
              <w:top w:val="single" w:sz="4" w:space="0" w:color="auto"/>
            </w:tcBorders>
          </w:tcPr>
          <w:p w14:paraId="1B265B71" w14:textId="3A67D878" w:rsidR="00FF7A6C" w:rsidRPr="00A253B9" w:rsidRDefault="00FF7A6C" w:rsidP="00A3290D">
            <w:pPr>
              <w:cnfStyle w:val="000000010000" w:firstRow="0" w:lastRow="0" w:firstColumn="0" w:lastColumn="0" w:oddVBand="0" w:evenVBand="0" w:oddHBand="0" w:evenHBand="1" w:firstRowFirstColumn="0" w:firstRowLastColumn="0" w:lastRowFirstColumn="0" w:lastRowLastColumn="0"/>
            </w:pPr>
            <w:r w:rsidRPr="00A253B9">
              <w:t>B1-K1-W2: Ontwerpt software</w:t>
            </w:r>
          </w:p>
        </w:tc>
        <w:tc>
          <w:tcPr>
            <w:tcW w:w="1814" w:type="dxa"/>
            <w:tcBorders>
              <w:top w:val="single" w:sz="4" w:space="0" w:color="auto"/>
            </w:tcBorders>
          </w:tcPr>
          <w:p w14:paraId="298EB666" w14:textId="301F5745" w:rsidR="00FF7A6C" w:rsidRPr="00A253B9" w:rsidRDefault="00FF7A6C" w:rsidP="00A3290D">
            <w:pPr>
              <w:cnfStyle w:val="000000010000" w:firstRow="0" w:lastRow="0" w:firstColumn="0" w:lastColumn="0" w:oddVBand="0" w:evenVBand="0" w:oddHBand="0" w:evenHBand="1" w:firstRowFirstColumn="0" w:firstRowLastColumn="0" w:lastRowFirstColumn="0" w:lastRowLastColumn="0"/>
            </w:pPr>
            <w:r w:rsidRPr="00A253B9">
              <w:t>Opdracht 1</w:t>
            </w:r>
          </w:p>
        </w:tc>
      </w:tr>
      <w:tr w:rsidR="003452F1" w:rsidRPr="00A253B9" w14:paraId="530714E1" w14:textId="77777777" w:rsidTr="007B60A7">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2382" w:type="dxa"/>
            <w:vMerge/>
          </w:tcPr>
          <w:p w14:paraId="06E2E32C" w14:textId="77777777" w:rsidR="003452F1" w:rsidRPr="00A253B9" w:rsidRDefault="003452F1" w:rsidP="00A3290D"/>
        </w:tc>
        <w:tc>
          <w:tcPr>
            <w:tcW w:w="4984" w:type="dxa"/>
          </w:tcPr>
          <w:p w14:paraId="4931BECA" w14:textId="04268CBB"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B1-K1-W3: Realiseert (onderdelen van) software</w:t>
            </w:r>
          </w:p>
        </w:tc>
        <w:tc>
          <w:tcPr>
            <w:tcW w:w="1814" w:type="dxa"/>
          </w:tcPr>
          <w:p w14:paraId="147120E1" w14:textId="1949C7BF"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Opdracht 2</w:t>
            </w:r>
          </w:p>
        </w:tc>
      </w:tr>
      <w:tr w:rsidR="003452F1" w:rsidRPr="00A253B9" w14:paraId="17F1448A" w14:textId="77777777" w:rsidTr="007B60A7">
        <w:trPr>
          <w:cnfStyle w:val="000000010000" w:firstRow="0" w:lastRow="0" w:firstColumn="0" w:lastColumn="0" w:oddVBand="0" w:evenVBand="0" w:oddHBand="0" w:evenHBand="1"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2382" w:type="dxa"/>
            <w:vMerge/>
          </w:tcPr>
          <w:p w14:paraId="356E5054" w14:textId="77777777" w:rsidR="003452F1" w:rsidRPr="00A253B9" w:rsidRDefault="003452F1" w:rsidP="00A3290D"/>
        </w:tc>
        <w:tc>
          <w:tcPr>
            <w:tcW w:w="4984" w:type="dxa"/>
          </w:tcPr>
          <w:p w14:paraId="640C71D1" w14:textId="21DE76C0" w:rsidR="003452F1" w:rsidRPr="00CE3005" w:rsidRDefault="003452F1" w:rsidP="00A3290D">
            <w:pPr>
              <w:cnfStyle w:val="000000010000" w:firstRow="0" w:lastRow="0" w:firstColumn="0" w:lastColumn="0" w:oddVBand="0" w:evenVBand="0" w:oddHBand="0" w:evenHBand="1" w:firstRowFirstColumn="0" w:firstRowLastColumn="0" w:lastRowFirstColumn="0" w:lastRowLastColumn="0"/>
              <w:rPr>
                <w:lang w:val="en-US"/>
              </w:rPr>
            </w:pPr>
            <w:r w:rsidRPr="00CE3005">
              <w:rPr>
                <w:lang w:val="en-US"/>
              </w:rPr>
              <w:t>B1-K1-W4: Test software</w:t>
            </w:r>
          </w:p>
        </w:tc>
        <w:tc>
          <w:tcPr>
            <w:tcW w:w="1814" w:type="dxa"/>
          </w:tcPr>
          <w:p w14:paraId="4C774DD2" w14:textId="6E7E739F" w:rsidR="003452F1"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Opdracht 3</w:t>
            </w:r>
          </w:p>
        </w:tc>
      </w:tr>
      <w:tr w:rsidR="003452F1" w:rsidRPr="00A253B9" w14:paraId="72215173" w14:textId="77777777" w:rsidTr="007B60A7">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2382" w:type="dxa"/>
            <w:vMerge/>
          </w:tcPr>
          <w:p w14:paraId="174F77D1" w14:textId="77777777" w:rsidR="003452F1" w:rsidRPr="00A253B9" w:rsidRDefault="003452F1" w:rsidP="00A3290D"/>
        </w:tc>
        <w:tc>
          <w:tcPr>
            <w:tcW w:w="4984" w:type="dxa"/>
          </w:tcPr>
          <w:p w14:paraId="5EB446C5" w14:textId="22EAB996"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B1-K1-W5: Doet verbetervoorstellen voor de software</w:t>
            </w:r>
          </w:p>
        </w:tc>
        <w:tc>
          <w:tcPr>
            <w:tcW w:w="1814" w:type="dxa"/>
          </w:tcPr>
          <w:p w14:paraId="450BD619" w14:textId="2632FB55"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Opdracht 4</w:t>
            </w:r>
          </w:p>
        </w:tc>
      </w:tr>
      <w:tr w:rsidR="003452F1" w:rsidRPr="00A253B9" w14:paraId="45F4CB5E" w14:textId="77777777" w:rsidTr="007B60A7">
        <w:trPr>
          <w:cnfStyle w:val="000000010000" w:firstRow="0" w:lastRow="0" w:firstColumn="0" w:lastColumn="0" w:oddVBand="0" w:evenVBand="0" w:oddHBand="0" w:evenHBand="1"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2382" w:type="dxa"/>
            <w:vMerge/>
          </w:tcPr>
          <w:p w14:paraId="43D9CD4D" w14:textId="77777777" w:rsidR="003452F1" w:rsidRPr="00A253B9" w:rsidRDefault="003452F1" w:rsidP="00A3290D"/>
        </w:tc>
        <w:tc>
          <w:tcPr>
            <w:tcW w:w="4984" w:type="dxa"/>
          </w:tcPr>
          <w:p w14:paraId="15A5CCEE" w14:textId="0D98330A" w:rsidR="003452F1"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B1-K2-W1: Voert overleg</w:t>
            </w:r>
          </w:p>
        </w:tc>
        <w:tc>
          <w:tcPr>
            <w:tcW w:w="1814" w:type="dxa"/>
          </w:tcPr>
          <w:p w14:paraId="14B384A8" w14:textId="24CEE3DF" w:rsidR="003452F1"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Opdracht 5</w:t>
            </w:r>
          </w:p>
        </w:tc>
      </w:tr>
      <w:tr w:rsidR="003452F1" w:rsidRPr="00A253B9" w14:paraId="436DA627" w14:textId="77777777" w:rsidTr="007B60A7">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2382" w:type="dxa"/>
            <w:vMerge/>
          </w:tcPr>
          <w:p w14:paraId="394F2884" w14:textId="77777777" w:rsidR="003452F1" w:rsidRPr="00A253B9" w:rsidRDefault="003452F1" w:rsidP="00A3290D"/>
        </w:tc>
        <w:tc>
          <w:tcPr>
            <w:tcW w:w="4984" w:type="dxa"/>
          </w:tcPr>
          <w:p w14:paraId="2CD229DE" w14:textId="09048613"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B1-K2-W2: Presenteert het opgeleverde werk</w:t>
            </w:r>
          </w:p>
        </w:tc>
        <w:tc>
          <w:tcPr>
            <w:tcW w:w="1814" w:type="dxa"/>
          </w:tcPr>
          <w:p w14:paraId="159D024B" w14:textId="599A11B0" w:rsidR="003452F1" w:rsidRPr="00A253B9" w:rsidRDefault="003452F1" w:rsidP="00A3290D">
            <w:pPr>
              <w:cnfStyle w:val="000000100000" w:firstRow="0" w:lastRow="0" w:firstColumn="0" w:lastColumn="0" w:oddVBand="0" w:evenVBand="0" w:oddHBand="1" w:evenHBand="0" w:firstRowFirstColumn="0" w:firstRowLastColumn="0" w:lastRowFirstColumn="0" w:lastRowLastColumn="0"/>
            </w:pPr>
            <w:r w:rsidRPr="00A253B9">
              <w:t>Opdracht 6</w:t>
            </w:r>
          </w:p>
        </w:tc>
      </w:tr>
      <w:tr w:rsidR="003452F1" w:rsidRPr="00A253B9" w14:paraId="4D323FA8" w14:textId="77777777" w:rsidTr="007B60A7">
        <w:trPr>
          <w:cnfStyle w:val="000000010000" w:firstRow="0" w:lastRow="0" w:firstColumn="0" w:lastColumn="0" w:oddVBand="0" w:evenVBand="0" w:oddHBand="0" w:evenHBand="1"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2382" w:type="dxa"/>
            <w:vMerge/>
          </w:tcPr>
          <w:p w14:paraId="4231DA02" w14:textId="77777777" w:rsidR="003452F1" w:rsidRPr="00A253B9" w:rsidRDefault="003452F1" w:rsidP="00A3290D"/>
        </w:tc>
        <w:tc>
          <w:tcPr>
            <w:tcW w:w="4984" w:type="dxa"/>
          </w:tcPr>
          <w:p w14:paraId="0D8555DF" w14:textId="4BA569D1" w:rsidR="003452F1"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B1-K2-W3: Reflecteert op het werk</w:t>
            </w:r>
          </w:p>
        </w:tc>
        <w:tc>
          <w:tcPr>
            <w:tcW w:w="1814" w:type="dxa"/>
          </w:tcPr>
          <w:p w14:paraId="4F3C0901" w14:textId="115F1DBD" w:rsidR="003452F1" w:rsidRPr="00A253B9" w:rsidRDefault="003452F1" w:rsidP="00A3290D">
            <w:pPr>
              <w:cnfStyle w:val="000000010000" w:firstRow="0" w:lastRow="0" w:firstColumn="0" w:lastColumn="0" w:oddVBand="0" w:evenVBand="0" w:oddHBand="0" w:evenHBand="1" w:firstRowFirstColumn="0" w:firstRowLastColumn="0" w:lastRowFirstColumn="0" w:lastRowLastColumn="0"/>
            </w:pPr>
            <w:r w:rsidRPr="00A253B9">
              <w:t>Opdracht 7</w:t>
            </w:r>
          </w:p>
        </w:tc>
      </w:tr>
    </w:tbl>
    <w:p w14:paraId="3ACF63F8" w14:textId="77777777" w:rsidR="00E20EB2" w:rsidRPr="00A253B9" w:rsidRDefault="00E20EB2" w:rsidP="00A3290D"/>
    <w:p w14:paraId="413AF829" w14:textId="77777777" w:rsidR="0017583A" w:rsidRPr="00A253B9" w:rsidRDefault="0017583A" w:rsidP="00A3290D">
      <w:pPr>
        <w:sectPr w:rsidR="0017583A" w:rsidRPr="00A253B9" w:rsidSect="00594DA0">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709" w:footer="709" w:gutter="0"/>
          <w:cols w:space="708"/>
          <w:vAlign w:val="bottom"/>
          <w:docGrid w:linePitch="360"/>
        </w:sectPr>
      </w:pPr>
    </w:p>
    <w:sdt>
      <w:sdtPr>
        <w:rPr>
          <w:rFonts w:ascii="Calibri" w:eastAsiaTheme="minorHAnsi" w:hAnsi="Calibri" w:cstheme="minorBidi"/>
          <w:b w:val="0"/>
          <w:color w:val="auto"/>
          <w:sz w:val="22"/>
          <w:szCs w:val="22"/>
          <w:lang w:eastAsia="en-US"/>
        </w:rPr>
        <w:id w:val="-1027783280"/>
        <w:docPartObj>
          <w:docPartGallery w:val="Table of Contents"/>
          <w:docPartUnique/>
        </w:docPartObj>
      </w:sdtPr>
      <w:sdtEndPr>
        <w:rPr>
          <w:bCs/>
        </w:rPr>
      </w:sdtEndPr>
      <w:sdtContent>
        <w:p w14:paraId="0E4F1949" w14:textId="77777777" w:rsidR="00C3697A" w:rsidRPr="00A253B9" w:rsidRDefault="00C3697A" w:rsidP="00A3290D">
          <w:pPr>
            <w:pStyle w:val="Kopvaninhoudsopgave"/>
          </w:pPr>
          <w:r w:rsidRPr="00A253B9">
            <w:t>Inhoud</w:t>
          </w:r>
        </w:p>
        <w:p w14:paraId="4AF2F665" w14:textId="4D424A25" w:rsidR="00CE3005" w:rsidRDefault="00C3697A">
          <w:pPr>
            <w:pStyle w:val="Inhopg1"/>
            <w:rPr>
              <w:rFonts w:asciiTheme="minorHAnsi" w:eastAsiaTheme="minorEastAsia" w:hAnsiTheme="minorHAnsi"/>
              <w:noProof/>
              <w:lang w:eastAsia="nl-NL"/>
            </w:rPr>
          </w:pPr>
          <w:r w:rsidRPr="00A253B9">
            <w:fldChar w:fldCharType="begin"/>
          </w:r>
          <w:r w:rsidRPr="00A253B9">
            <w:instrText xml:space="preserve"> TOC \o "1-1" \h \z \u </w:instrText>
          </w:r>
          <w:r w:rsidRPr="00A253B9">
            <w:fldChar w:fldCharType="separate"/>
          </w:r>
          <w:hyperlink w:anchor="_Toc121392512" w:history="1">
            <w:r w:rsidR="00CE3005" w:rsidRPr="00C834C2">
              <w:rPr>
                <w:rStyle w:val="Hyperlink"/>
                <w:noProof/>
              </w:rPr>
              <w:t>Opbouw examen</w:t>
            </w:r>
            <w:r w:rsidR="00CE3005">
              <w:rPr>
                <w:noProof/>
                <w:webHidden/>
              </w:rPr>
              <w:tab/>
            </w:r>
            <w:r w:rsidR="00CE3005">
              <w:rPr>
                <w:noProof/>
                <w:webHidden/>
              </w:rPr>
              <w:fldChar w:fldCharType="begin"/>
            </w:r>
            <w:r w:rsidR="00CE3005">
              <w:rPr>
                <w:noProof/>
                <w:webHidden/>
              </w:rPr>
              <w:instrText xml:space="preserve"> PAGEREF _Toc121392512 \h </w:instrText>
            </w:r>
            <w:r w:rsidR="00CE3005">
              <w:rPr>
                <w:noProof/>
                <w:webHidden/>
              </w:rPr>
            </w:r>
            <w:r w:rsidR="00CE3005">
              <w:rPr>
                <w:noProof/>
                <w:webHidden/>
              </w:rPr>
              <w:fldChar w:fldCharType="separate"/>
            </w:r>
            <w:r w:rsidR="002319A2">
              <w:rPr>
                <w:noProof/>
                <w:webHidden/>
              </w:rPr>
              <w:t>3</w:t>
            </w:r>
            <w:r w:rsidR="00CE3005">
              <w:rPr>
                <w:noProof/>
                <w:webHidden/>
              </w:rPr>
              <w:fldChar w:fldCharType="end"/>
            </w:r>
          </w:hyperlink>
        </w:p>
        <w:p w14:paraId="65E34B9E" w14:textId="0F7E836C" w:rsidR="00CE3005" w:rsidRDefault="00B445BB">
          <w:pPr>
            <w:pStyle w:val="Inhopg1"/>
            <w:rPr>
              <w:rFonts w:asciiTheme="minorHAnsi" w:eastAsiaTheme="minorEastAsia" w:hAnsiTheme="minorHAnsi"/>
              <w:noProof/>
              <w:lang w:eastAsia="nl-NL"/>
            </w:rPr>
          </w:pPr>
          <w:hyperlink w:anchor="_Toc121392513" w:history="1">
            <w:r w:rsidR="00CE3005" w:rsidRPr="00C834C2">
              <w:rPr>
                <w:rStyle w:val="Hyperlink"/>
                <w:noProof/>
              </w:rPr>
              <w:t>Beoordeling</w:t>
            </w:r>
            <w:r w:rsidR="00CE3005">
              <w:rPr>
                <w:noProof/>
                <w:webHidden/>
              </w:rPr>
              <w:tab/>
            </w:r>
            <w:r w:rsidR="00CE3005">
              <w:rPr>
                <w:noProof/>
                <w:webHidden/>
              </w:rPr>
              <w:fldChar w:fldCharType="begin"/>
            </w:r>
            <w:r w:rsidR="00CE3005">
              <w:rPr>
                <w:noProof/>
                <w:webHidden/>
              </w:rPr>
              <w:instrText xml:space="preserve"> PAGEREF _Toc121392513 \h </w:instrText>
            </w:r>
            <w:r w:rsidR="00CE3005">
              <w:rPr>
                <w:noProof/>
                <w:webHidden/>
              </w:rPr>
            </w:r>
            <w:r w:rsidR="00CE3005">
              <w:rPr>
                <w:noProof/>
                <w:webHidden/>
              </w:rPr>
              <w:fldChar w:fldCharType="separate"/>
            </w:r>
            <w:r w:rsidR="002319A2">
              <w:rPr>
                <w:noProof/>
                <w:webHidden/>
              </w:rPr>
              <w:t>4</w:t>
            </w:r>
            <w:r w:rsidR="00CE3005">
              <w:rPr>
                <w:noProof/>
                <w:webHidden/>
              </w:rPr>
              <w:fldChar w:fldCharType="end"/>
            </w:r>
          </w:hyperlink>
        </w:p>
        <w:p w14:paraId="5BD8DED0" w14:textId="0D38218B" w:rsidR="00CE3005" w:rsidRDefault="00B445BB">
          <w:pPr>
            <w:pStyle w:val="Inhopg1"/>
            <w:rPr>
              <w:rFonts w:asciiTheme="minorHAnsi" w:eastAsiaTheme="minorEastAsia" w:hAnsiTheme="minorHAnsi"/>
              <w:noProof/>
              <w:lang w:eastAsia="nl-NL"/>
            </w:rPr>
          </w:pPr>
          <w:hyperlink w:anchor="_Toc121392514" w:history="1">
            <w:r w:rsidR="00CE3005" w:rsidRPr="00C834C2">
              <w:rPr>
                <w:rStyle w:val="Hyperlink"/>
                <w:noProof/>
              </w:rPr>
              <w:t>Opdrachten</w:t>
            </w:r>
            <w:r w:rsidR="00CE3005">
              <w:rPr>
                <w:noProof/>
                <w:webHidden/>
              </w:rPr>
              <w:tab/>
            </w:r>
            <w:r w:rsidR="00CE3005">
              <w:rPr>
                <w:noProof/>
                <w:webHidden/>
              </w:rPr>
              <w:fldChar w:fldCharType="begin"/>
            </w:r>
            <w:r w:rsidR="00CE3005">
              <w:rPr>
                <w:noProof/>
                <w:webHidden/>
              </w:rPr>
              <w:instrText xml:space="preserve"> PAGEREF _Toc121392514 \h </w:instrText>
            </w:r>
            <w:r w:rsidR="00CE3005">
              <w:rPr>
                <w:noProof/>
                <w:webHidden/>
              </w:rPr>
            </w:r>
            <w:r w:rsidR="00CE3005">
              <w:rPr>
                <w:noProof/>
                <w:webHidden/>
              </w:rPr>
              <w:fldChar w:fldCharType="separate"/>
            </w:r>
            <w:r w:rsidR="002319A2">
              <w:rPr>
                <w:noProof/>
                <w:webHidden/>
              </w:rPr>
              <w:t>5</w:t>
            </w:r>
            <w:r w:rsidR="00CE3005">
              <w:rPr>
                <w:noProof/>
                <w:webHidden/>
              </w:rPr>
              <w:fldChar w:fldCharType="end"/>
            </w:r>
          </w:hyperlink>
        </w:p>
        <w:p w14:paraId="29E8B96A" w14:textId="5ECB0DCB" w:rsidR="00CE3005" w:rsidRDefault="00B445BB">
          <w:pPr>
            <w:pStyle w:val="Inhopg1"/>
            <w:rPr>
              <w:rFonts w:asciiTheme="minorHAnsi" w:eastAsiaTheme="minorEastAsia" w:hAnsiTheme="minorHAnsi"/>
              <w:noProof/>
              <w:lang w:eastAsia="nl-NL"/>
            </w:rPr>
          </w:pPr>
          <w:hyperlink w:anchor="_Toc121392515" w:history="1">
            <w:r w:rsidR="00CE3005" w:rsidRPr="00C834C2">
              <w:rPr>
                <w:rStyle w:val="Hyperlink"/>
                <w:noProof/>
              </w:rPr>
              <w:t>Opdracht 1: Wensen/eisen, planning en ontwerp</w:t>
            </w:r>
            <w:r w:rsidR="00CE3005">
              <w:rPr>
                <w:noProof/>
                <w:webHidden/>
              </w:rPr>
              <w:tab/>
            </w:r>
            <w:r w:rsidR="00CE3005">
              <w:rPr>
                <w:noProof/>
                <w:webHidden/>
              </w:rPr>
              <w:fldChar w:fldCharType="begin"/>
            </w:r>
            <w:r w:rsidR="00CE3005">
              <w:rPr>
                <w:noProof/>
                <w:webHidden/>
              </w:rPr>
              <w:instrText xml:space="preserve"> PAGEREF _Toc121392515 \h </w:instrText>
            </w:r>
            <w:r w:rsidR="00CE3005">
              <w:rPr>
                <w:noProof/>
                <w:webHidden/>
              </w:rPr>
            </w:r>
            <w:r w:rsidR="00CE3005">
              <w:rPr>
                <w:noProof/>
                <w:webHidden/>
              </w:rPr>
              <w:fldChar w:fldCharType="separate"/>
            </w:r>
            <w:r w:rsidR="002319A2">
              <w:rPr>
                <w:noProof/>
                <w:webHidden/>
              </w:rPr>
              <w:t>5</w:t>
            </w:r>
            <w:r w:rsidR="00CE3005">
              <w:rPr>
                <w:noProof/>
                <w:webHidden/>
              </w:rPr>
              <w:fldChar w:fldCharType="end"/>
            </w:r>
          </w:hyperlink>
        </w:p>
        <w:p w14:paraId="601DE7E7" w14:textId="72D7075B" w:rsidR="00CE3005" w:rsidRDefault="00B445BB">
          <w:pPr>
            <w:pStyle w:val="Inhopg1"/>
            <w:rPr>
              <w:rFonts w:asciiTheme="minorHAnsi" w:eastAsiaTheme="minorEastAsia" w:hAnsiTheme="minorHAnsi"/>
              <w:noProof/>
              <w:lang w:eastAsia="nl-NL"/>
            </w:rPr>
          </w:pPr>
          <w:hyperlink w:anchor="_Toc121392516" w:history="1">
            <w:r w:rsidR="00CE3005" w:rsidRPr="00C834C2">
              <w:rPr>
                <w:rStyle w:val="Hyperlink"/>
                <w:noProof/>
              </w:rPr>
              <w:t>Opdracht 2: Realiseren</w:t>
            </w:r>
            <w:r w:rsidR="00CE3005">
              <w:rPr>
                <w:noProof/>
                <w:webHidden/>
              </w:rPr>
              <w:tab/>
            </w:r>
            <w:r w:rsidR="00CE3005">
              <w:rPr>
                <w:noProof/>
                <w:webHidden/>
              </w:rPr>
              <w:fldChar w:fldCharType="begin"/>
            </w:r>
            <w:r w:rsidR="00CE3005">
              <w:rPr>
                <w:noProof/>
                <w:webHidden/>
              </w:rPr>
              <w:instrText xml:space="preserve"> PAGEREF _Toc121392516 \h </w:instrText>
            </w:r>
            <w:r w:rsidR="00CE3005">
              <w:rPr>
                <w:noProof/>
                <w:webHidden/>
              </w:rPr>
            </w:r>
            <w:r w:rsidR="00CE3005">
              <w:rPr>
                <w:noProof/>
                <w:webHidden/>
              </w:rPr>
              <w:fldChar w:fldCharType="separate"/>
            </w:r>
            <w:r w:rsidR="002319A2">
              <w:rPr>
                <w:noProof/>
                <w:webHidden/>
              </w:rPr>
              <w:t>7</w:t>
            </w:r>
            <w:r w:rsidR="00CE3005">
              <w:rPr>
                <w:noProof/>
                <w:webHidden/>
              </w:rPr>
              <w:fldChar w:fldCharType="end"/>
            </w:r>
          </w:hyperlink>
        </w:p>
        <w:p w14:paraId="7656854C" w14:textId="08B117A6" w:rsidR="00CE3005" w:rsidRDefault="00B445BB">
          <w:pPr>
            <w:pStyle w:val="Inhopg1"/>
            <w:rPr>
              <w:rFonts w:asciiTheme="minorHAnsi" w:eastAsiaTheme="minorEastAsia" w:hAnsiTheme="minorHAnsi"/>
              <w:noProof/>
              <w:lang w:eastAsia="nl-NL"/>
            </w:rPr>
          </w:pPr>
          <w:hyperlink w:anchor="_Toc121392517" w:history="1">
            <w:r w:rsidR="00CE3005" w:rsidRPr="00C834C2">
              <w:rPr>
                <w:rStyle w:val="Hyperlink"/>
                <w:noProof/>
              </w:rPr>
              <w:t>Opdracht 3: Testen</w:t>
            </w:r>
            <w:r w:rsidR="00CE3005">
              <w:rPr>
                <w:noProof/>
                <w:webHidden/>
              </w:rPr>
              <w:tab/>
            </w:r>
            <w:r w:rsidR="00CE3005">
              <w:rPr>
                <w:noProof/>
                <w:webHidden/>
              </w:rPr>
              <w:fldChar w:fldCharType="begin"/>
            </w:r>
            <w:r w:rsidR="00CE3005">
              <w:rPr>
                <w:noProof/>
                <w:webHidden/>
              </w:rPr>
              <w:instrText xml:space="preserve"> PAGEREF _Toc121392517 \h </w:instrText>
            </w:r>
            <w:r w:rsidR="00CE3005">
              <w:rPr>
                <w:noProof/>
                <w:webHidden/>
              </w:rPr>
            </w:r>
            <w:r w:rsidR="00CE3005">
              <w:rPr>
                <w:noProof/>
                <w:webHidden/>
              </w:rPr>
              <w:fldChar w:fldCharType="separate"/>
            </w:r>
            <w:r w:rsidR="002319A2">
              <w:rPr>
                <w:noProof/>
                <w:webHidden/>
              </w:rPr>
              <w:t>8</w:t>
            </w:r>
            <w:r w:rsidR="00CE3005">
              <w:rPr>
                <w:noProof/>
                <w:webHidden/>
              </w:rPr>
              <w:fldChar w:fldCharType="end"/>
            </w:r>
          </w:hyperlink>
        </w:p>
        <w:p w14:paraId="7044A287" w14:textId="47164FE7" w:rsidR="00CE3005" w:rsidRDefault="00B445BB">
          <w:pPr>
            <w:pStyle w:val="Inhopg1"/>
            <w:rPr>
              <w:rFonts w:asciiTheme="minorHAnsi" w:eastAsiaTheme="minorEastAsia" w:hAnsiTheme="minorHAnsi"/>
              <w:noProof/>
              <w:lang w:eastAsia="nl-NL"/>
            </w:rPr>
          </w:pPr>
          <w:hyperlink w:anchor="_Toc121392518" w:history="1">
            <w:r w:rsidR="00CE3005" w:rsidRPr="00C834C2">
              <w:rPr>
                <w:rStyle w:val="Hyperlink"/>
                <w:noProof/>
              </w:rPr>
              <w:t>Opdracht 4: Verbetervoorstellen</w:t>
            </w:r>
            <w:r w:rsidR="00CE3005">
              <w:rPr>
                <w:noProof/>
                <w:webHidden/>
              </w:rPr>
              <w:tab/>
            </w:r>
            <w:r w:rsidR="00CE3005">
              <w:rPr>
                <w:noProof/>
                <w:webHidden/>
              </w:rPr>
              <w:fldChar w:fldCharType="begin"/>
            </w:r>
            <w:r w:rsidR="00CE3005">
              <w:rPr>
                <w:noProof/>
                <w:webHidden/>
              </w:rPr>
              <w:instrText xml:space="preserve"> PAGEREF _Toc121392518 \h </w:instrText>
            </w:r>
            <w:r w:rsidR="00CE3005">
              <w:rPr>
                <w:noProof/>
                <w:webHidden/>
              </w:rPr>
            </w:r>
            <w:r w:rsidR="00CE3005">
              <w:rPr>
                <w:noProof/>
                <w:webHidden/>
              </w:rPr>
              <w:fldChar w:fldCharType="separate"/>
            </w:r>
            <w:r w:rsidR="002319A2">
              <w:rPr>
                <w:noProof/>
                <w:webHidden/>
              </w:rPr>
              <w:t>9</w:t>
            </w:r>
            <w:r w:rsidR="00CE3005">
              <w:rPr>
                <w:noProof/>
                <w:webHidden/>
              </w:rPr>
              <w:fldChar w:fldCharType="end"/>
            </w:r>
          </w:hyperlink>
        </w:p>
        <w:p w14:paraId="141C00DE" w14:textId="42E5EF42" w:rsidR="00CE3005" w:rsidRDefault="00B445BB">
          <w:pPr>
            <w:pStyle w:val="Inhopg1"/>
            <w:rPr>
              <w:rFonts w:asciiTheme="minorHAnsi" w:eastAsiaTheme="minorEastAsia" w:hAnsiTheme="minorHAnsi"/>
              <w:noProof/>
              <w:lang w:eastAsia="nl-NL"/>
            </w:rPr>
          </w:pPr>
          <w:hyperlink w:anchor="_Toc121392519" w:history="1">
            <w:r w:rsidR="00CE3005" w:rsidRPr="00C834C2">
              <w:rPr>
                <w:rStyle w:val="Hyperlink"/>
                <w:noProof/>
              </w:rPr>
              <w:t>Opdracht 5: Overleggen</w:t>
            </w:r>
            <w:r w:rsidR="00CE3005">
              <w:rPr>
                <w:noProof/>
                <w:webHidden/>
              </w:rPr>
              <w:tab/>
            </w:r>
            <w:r w:rsidR="00CE3005">
              <w:rPr>
                <w:noProof/>
                <w:webHidden/>
              </w:rPr>
              <w:fldChar w:fldCharType="begin"/>
            </w:r>
            <w:r w:rsidR="00CE3005">
              <w:rPr>
                <w:noProof/>
                <w:webHidden/>
              </w:rPr>
              <w:instrText xml:space="preserve"> PAGEREF _Toc121392519 \h </w:instrText>
            </w:r>
            <w:r w:rsidR="00CE3005">
              <w:rPr>
                <w:noProof/>
                <w:webHidden/>
              </w:rPr>
            </w:r>
            <w:r w:rsidR="00CE3005">
              <w:rPr>
                <w:noProof/>
                <w:webHidden/>
              </w:rPr>
              <w:fldChar w:fldCharType="separate"/>
            </w:r>
            <w:r w:rsidR="002319A2">
              <w:rPr>
                <w:noProof/>
                <w:webHidden/>
              </w:rPr>
              <w:t>10</w:t>
            </w:r>
            <w:r w:rsidR="00CE3005">
              <w:rPr>
                <w:noProof/>
                <w:webHidden/>
              </w:rPr>
              <w:fldChar w:fldCharType="end"/>
            </w:r>
          </w:hyperlink>
        </w:p>
        <w:p w14:paraId="115A06D0" w14:textId="6B531547" w:rsidR="00CE3005" w:rsidRDefault="00B445BB">
          <w:pPr>
            <w:pStyle w:val="Inhopg1"/>
            <w:rPr>
              <w:rFonts w:asciiTheme="minorHAnsi" w:eastAsiaTheme="minorEastAsia" w:hAnsiTheme="minorHAnsi"/>
              <w:noProof/>
              <w:lang w:eastAsia="nl-NL"/>
            </w:rPr>
          </w:pPr>
          <w:hyperlink w:anchor="_Toc121392520" w:history="1">
            <w:r w:rsidR="00CE3005" w:rsidRPr="00C834C2">
              <w:rPr>
                <w:rStyle w:val="Hyperlink"/>
                <w:noProof/>
              </w:rPr>
              <w:t>Opdracht 6: Presenteert het opgeleverde werk</w:t>
            </w:r>
            <w:r w:rsidR="00CE3005">
              <w:rPr>
                <w:noProof/>
                <w:webHidden/>
              </w:rPr>
              <w:tab/>
            </w:r>
            <w:r w:rsidR="00CE3005">
              <w:rPr>
                <w:noProof/>
                <w:webHidden/>
              </w:rPr>
              <w:fldChar w:fldCharType="begin"/>
            </w:r>
            <w:r w:rsidR="00CE3005">
              <w:rPr>
                <w:noProof/>
                <w:webHidden/>
              </w:rPr>
              <w:instrText xml:space="preserve"> PAGEREF _Toc121392520 \h </w:instrText>
            </w:r>
            <w:r w:rsidR="00CE3005">
              <w:rPr>
                <w:noProof/>
                <w:webHidden/>
              </w:rPr>
            </w:r>
            <w:r w:rsidR="00CE3005">
              <w:rPr>
                <w:noProof/>
                <w:webHidden/>
              </w:rPr>
              <w:fldChar w:fldCharType="separate"/>
            </w:r>
            <w:r w:rsidR="002319A2">
              <w:rPr>
                <w:noProof/>
                <w:webHidden/>
              </w:rPr>
              <w:t>11</w:t>
            </w:r>
            <w:r w:rsidR="00CE3005">
              <w:rPr>
                <w:noProof/>
                <w:webHidden/>
              </w:rPr>
              <w:fldChar w:fldCharType="end"/>
            </w:r>
          </w:hyperlink>
        </w:p>
        <w:p w14:paraId="45C41BF3" w14:textId="372E450C" w:rsidR="00CE3005" w:rsidRDefault="00B445BB">
          <w:pPr>
            <w:pStyle w:val="Inhopg1"/>
            <w:rPr>
              <w:rFonts w:asciiTheme="minorHAnsi" w:eastAsiaTheme="minorEastAsia" w:hAnsiTheme="minorHAnsi"/>
              <w:noProof/>
              <w:lang w:eastAsia="nl-NL"/>
            </w:rPr>
          </w:pPr>
          <w:hyperlink w:anchor="_Toc121392521" w:history="1">
            <w:r w:rsidR="00CE3005" w:rsidRPr="00C834C2">
              <w:rPr>
                <w:rStyle w:val="Hyperlink"/>
                <w:noProof/>
              </w:rPr>
              <w:t>Opdracht 7: Reflecteren</w:t>
            </w:r>
            <w:r w:rsidR="00CE3005">
              <w:rPr>
                <w:noProof/>
                <w:webHidden/>
              </w:rPr>
              <w:tab/>
            </w:r>
            <w:r w:rsidR="00CE3005">
              <w:rPr>
                <w:noProof/>
                <w:webHidden/>
              </w:rPr>
              <w:fldChar w:fldCharType="begin"/>
            </w:r>
            <w:r w:rsidR="00CE3005">
              <w:rPr>
                <w:noProof/>
                <w:webHidden/>
              </w:rPr>
              <w:instrText xml:space="preserve"> PAGEREF _Toc121392521 \h </w:instrText>
            </w:r>
            <w:r w:rsidR="00CE3005">
              <w:rPr>
                <w:noProof/>
                <w:webHidden/>
              </w:rPr>
            </w:r>
            <w:r w:rsidR="00CE3005">
              <w:rPr>
                <w:noProof/>
                <w:webHidden/>
              </w:rPr>
              <w:fldChar w:fldCharType="separate"/>
            </w:r>
            <w:r w:rsidR="002319A2">
              <w:rPr>
                <w:noProof/>
                <w:webHidden/>
              </w:rPr>
              <w:t>12</w:t>
            </w:r>
            <w:r w:rsidR="00CE3005">
              <w:rPr>
                <w:noProof/>
                <w:webHidden/>
              </w:rPr>
              <w:fldChar w:fldCharType="end"/>
            </w:r>
          </w:hyperlink>
        </w:p>
        <w:p w14:paraId="0F711092" w14:textId="1252FC95" w:rsidR="00CE3005" w:rsidRDefault="00B445BB">
          <w:pPr>
            <w:pStyle w:val="Inhopg1"/>
            <w:rPr>
              <w:rFonts w:asciiTheme="minorHAnsi" w:eastAsiaTheme="minorEastAsia" w:hAnsiTheme="minorHAnsi"/>
              <w:noProof/>
              <w:lang w:eastAsia="nl-NL"/>
            </w:rPr>
          </w:pPr>
          <w:hyperlink w:anchor="_Toc121392522" w:history="1">
            <w:r w:rsidR="00CE3005" w:rsidRPr="00C834C2">
              <w:rPr>
                <w:rStyle w:val="Hyperlink"/>
                <w:noProof/>
              </w:rPr>
              <w:t>Bijlage 1: Referentieopdrachten</w:t>
            </w:r>
            <w:r w:rsidR="00CE3005">
              <w:rPr>
                <w:noProof/>
                <w:webHidden/>
              </w:rPr>
              <w:tab/>
            </w:r>
            <w:r w:rsidR="00CE3005">
              <w:rPr>
                <w:noProof/>
                <w:webHidden/>
              </w:rPr>
              <w:fldChar w:fldCharType="begin"/>
            </w:r>
            <w:r w:rsidR="00CE3005">
              <w:rPr>
                <w:noProof/>
                <w:webHidden/>
              </w:rPr>
              <w:instrText xml:space="preserve"> PAGEREF _Toc121392522 \h </w:instrText>
            </w:r>
            <w:r w:rsidR="00CE3005">
              <w:rPr>
                <w:noProof/>
                <w:webHidden/>
              </w:rPr>
            </w:r>
            <w:r w:rsidR="00CE3005">
              <w:rPr>
                <w:noProof/>
                <w:webHidden/>
              </w:rPr>
              <w:fldChar w:fldCharType="separate"/>
            </w:r>
            <w:r w:rsidR="002319A2">
              <w:rPr>
                <w:noProof/>
                <w:webHidden/>
              </w:rPr>
              <w:t>13</w:t>
            </w:r>
            <w:r w:rsidR="00CE3005">
              <w:rPr>
                <w:noProof/>
                <w:webHidden/>
              </w:rPr>
              <w:fldChar w:fldCharType="end"/>
            </w:r>
          </w:hyperlink>
        </w:p>
        <w:p w14:paraId="7F957BF7" w14:textId="57A515C0" w:rsidR="00CE3005" w:rsidRDefault="00B445BB">
          <w:pPr>
            <w:pStyle w:val="Inhopg1"/>
            <w:rPr>
              <w:rFonts w:asciiTheme="minorHAnsi" w:eastAsiaTheme="minorEastAsia" w:hAnsiTheme="minorHAnsi"/>
              <w:noProof/>
              <w:lang w:eastAsia="nl-NL"/>
            </w:rPr>
          </w:pPr>
          <w:hyperlink w:anchor="_Toc121392523" w:history="1">
            <w:r w:rsidR="00CE3005" w:rsidRPr="00C834C2">
              <w:rPr>
                <w:rStyle w:val="Hyperlink"/>
                <w:noProof/>
              </w:rPr>
              <w:t>Bijlage 2: Voorbereiding eindgesprek</w:t>
            </w:r>
            <w:r w:rsidR="00CE3005">
              <w:rPr>
                <w:noProof/>
                <w:webHidden/>
              </w:rPr>
              <w:tab/>
            </w:r>
            <w:r w:rsidR="00CE3005">
              <w:rPr>
                <w:noProof/>
                <w:webHidden/>
              </w:rPr>
              <w:fldChar w:fldCharType="begin"/>
            </w:r>
            <w:r w:rsidR="00CE3005">
              <w:rPr>
                <w:noProof/>
                <w:webHidden/>
              </w:rPr>
              <w:instrText xml:space="preserve"> PAGEREF _Toc121392523 \h </w:instrText>
            </w:r>
            <w:r w:rsidR="00CE3005">
              <w:rPr>
                <w:noProof/>
                <w:webHidden/>
              </w:rPr>
            </w:r>
            <w:r w:rsidR="00CE3005">
              <w:rPr>
                <w:noProof/>
                <w:webHidden/>
              </w:rPr>
              <w:fldChar w:fldCharType="separate"/>
            </w:r>
            <w:r w:rsidR="002319A2">
              <w:rPr>
                <w:noProof/>
                <w:webHidden/>
              </w:rPr>
              <w:t>16</w:t>
            </w:r>
            <w:r w:rsidR="00CE3005">
              <w:rPr>
                <w:noProof/>
                <w:webHidden/>
              </w:rPr>
              <w:fldChar w:fldCharType="end"/>
            </w:r>
          </w:hyperlink>
        </w:p>
        <w:p w14:paraId="7EA2F3DE" w14:textId="24C1A526" w:rsidR="00C3697A" w:rsidRPr="00A253B9" w:rsidRDefault="00C3697A" w:rsidP="00A3290D">
          <w:r w:rsidRPr="00A253B9">
            <w:fldChar w:fldCharType="end"/>
          </w:r>
        </w:p>
      </w:sdtContent>
    </w:sdt>
    <w:p w14:paraId="4C7285DB" w14:textId="77777777" w:rsidR="00C3697A" w:rsidRPr="00A253B9" w:rsidRDefault="00C3697A" w:rsidP="00A3290D">
      <w:r w:rsidRPr="00A253B9">
        <w:br w:type="page"/>
      </w:r>
    </w:p>
    <w:p w14:paraId="60860649" w14:textId="77777777" w:rsidR="00507088" w:rsidRPr="00A253B9" w:rsidRDefault="00C3697A" w:rsidP="00A3290D">
      <w:pPr>
        <w:pStyle w:val="Kop1"/>
      </w:pPr>
      <w:bookmarkStart w:id="0" w:name="_Toc121392512"/>
      <w:r w:rsidRPr="00A253B9">
        <w:lastRenderedPageBreak/>
        <w:t>Opbouw examen</w:t>
      </w:r>
      <w:bookmarkEnd w:id="0"/>
    </w:p>
    <w:p w14:paraId="3540C4FF" w14:textId="0850518E" w:rsidR="003123E4" w:rsidRPr="00A253B9" w:rsidRDefault="003123E4" w:rsidP="00A3290D">
      <w:r w:rsidRPr="00A253B9">
        <w:t>Met dit examen laat je zien dat je de kerntaken B1-K1</w:t>
      </w:r>
      <w:r w:rsidR="001A44E4" w:rsidRPr="00A253B9">
        <w:t xml:space="preserve">: </w:t>
      </w:r>
      <w:r w:rsidR="008C6136" w:rsidRPr="00A253B9">
        <w:rPr>
          <w:i/>
          <w:iCs/>
        </w:rPr>
        <w:t>Realiseert software</w:t>
      </w:r>
      <w:r w:rsidRPr="00A253B9">
        <w:t xml:space="preserve"> en B1-K2</w:t>
      </w:r>
      <w:r w:rsidR="000762A9" w:rsidRPr="00A253B9">
        <w:t xml:space="preserve">: </w:t>
      </w:r>
      <w:r w:rsidR="000762A9" w:rsidRPr="00A253B9">
        <w:rPr>
          <w:i/>
          <w:iCs/>
        </w:rPr>
        <w:t>Werkt in een ontwikkelteam</w:t>
      </w:r>
      <w:r w:rsidRPr="00A253B9">
        <w:t xml:space="preserve"> beheerst.</w:t>
      </w:r>
    </w:p>
    <w:p w14:paraId="445969E8" w14:textId="77777777" w:rsidR="003123E4" w:rsidRPr="00A253B9" w:rsidRDefault="003123E4" w:rsidP="00A3290D"/>
    <w:p w14:paraId="557E3434" w14:textId="77777777" w:rsidR="003123E4" w:rsidRPr="00A253B9" w:rsidRDefault="003123E4" w:rsidP="00A3290D">
      <w:r w:rsidRPr="00A253B9">
        <w:t>Neem hiervoor de volgende stappen.</w:t>
      </w:r>
    </w:p>
    <w:p w14:paraId="65A5819C" w14:textId="77777777" w:rsidR="003123E4" w:rsidRPr="00A253B9" w:rsidRDefault="003123E4" w:rsidP="00A3290D">
      <w:pPr>
        <w:pStyle w:val="Lijstalinea"/>
        <w:numPr>
          <w:ilvl w:val="0"/>
          <w:numId w:val="36"/>
        </w:numPr>
      </w:pPr>
      <w:r w:rsidRPr="00A253B9">
        <w:t>Voer de opdrachten in dit document uit.</w:t>
      </w:r>
    </w:p>
    <w:p w14:paraId="196A2BE5" w14:textId="7FB5AB51" w:rsidR="003123E4" w:rsidRPr="00A253B9" w:rsidRDefault="003123E4" w:rsidP="00A3290D">
      <w:pPr>
        <w:pStyle w:val="Lijstalinea"/>
        <w:numPr>
          <w:ilvl w:val="1"/>
          <w:numId w:val="36"/>
        </w:numPr>
      </w:pPr>
      <w:r w:rsidRPr="00A253B9">
        <w:t xml:space="preserve">Dit kan tijdens een examenmoment, maar ook tijdens bijvoorbeeld een stage, </w:t>
      </w:r>
      <w:r w:rsidR="000A4D71" w:rsidRPr="00A253B9">
        <w:t xml:space="preserve">een </w:t>
      </w:r>
      <w:r w:rsidRPr="00A253B9">
        <w:t xml:space="preserve">les of </w:t>
      </w:r>
      <w:r w:rsidR="000A4D71" w:rsidRPr="00A253B9">
        <w:t xml:space="preserve">een </w:t>
      </w:r>
      <w:r w:rsidRPr="00A253B9">
        <w:t>bijbaan.</w:t>
      </w:r>
    </w:p>
    <w:p w14:paraId="1922AB16" w14:textId="77777777" w:rsidR="003123E4" w:rsidRPr="00A253B9" w:rsidRDefault="003123E4" w:rsidP="00A3290D">
      <w:pPr>
        <w:pStyle w:val="Lijstalinea"/>
        <w:numPr>
          <w:ilvl w:val="0"/>
          <w:numId w:val="36"/>
        </w:numPr>
      </w:pPr>
      <w:r w:rsidRPr="00A253B9">
        <w:t>Stel een examenportfolio samen.</w:t>
      </w:r>
    </w:p>
    <w:p w14:paraId="620A3BFD" w14:textId="77777777" w:rsidR="003123E4" w:rsidRPr="00A253B9" w:rsidRDefault="003123E4" w:rsidP="00A3290D">
      <w:pPr>
        <w:pStyle w:val="Lijstalinea"/>
        <w:numPr>
          <w:ilvl w:val="1"/>
          <w:numId w:val="36"/>
        </w:numPr>
      </w:pPr>
      <w:r w:rsidRPr="00A253B9">
        <w:t>Gebruik hiervoor de bewijsstukken van de uitgevoerde opdrachten.</w:t>
      </w:r>
    </w:p>
    <w:p w14:paraId="605F17E8" w14:textId="77777777" w:rsidR="00315A53" w:rsidRPr="00A253B9" w:rsidRDefault="003123E4" w:rsidP="00A3290D">
      <w:pPr>
        <w:pStyle w:val="Lijstalinea"/>
        <w:numPr>
          <w:ilvl w:val="2"/>
          <w:numId w:val="36"/>
        </w:numPr>
      </w:pPr>
      <w:r w:rsidRPr="00A253B9">
        <w:t>Met de bewijsstukken moeten de beoordelaars je kunnen beoordelen op de criteria uit het beoordelingsformulier.</w:t>
      </w:r>
    </w:p>
    <w:p w14:paraId="142C0A04" w14:textId="3DAAA5D2" w:rsidR="003123E4" w:rsidRPr="00A253B9" w:rsidRDefault="003123E4" w:rsidP="00A3290D">
      <w:pPr>
        <w:pStyle w:val="Lijstalinea"/>
        <w:numPr>
          <w:ilvl w:val="2"/>
          <w:numId w:val="36"/>
        </w:numPr>
      </w:pPr>
      <w:r w:rsidRPr="00A253B9">
        <w:t xml:space="preserve">Kies voor het </w:t>
      </w:r>
      <w:r w:rsidR="00616D8E" w:rsidRPr="00A253B9">
        <w:t xml:space="preserve">beste </w:t>
      </w:r>
      <w:r w:rsidRPr="00A253B9">
        <w:t>bewijsstuk als je voor een resultaat k</w:t>
      </w:r>
      <w:r w:rsidR="000A4D71" w:rsidRPr="00A253B9">
        <w:t>u</w:t>
      </w:r>
      <w:r w:rsidRPr="00A253B9">
        <w:t>n</w:t>
      </w:r>
      <w:r w:rsidR="000A4D71" w:rsidRPr="00A253B9">
        <w:t>t</w:t>
      </w:r>
      <w:r w:rsidRPr="00A253B9">
        <w:t xml:space="preserve"> kiezen uit </w:t>
      </w:r>
      <w:r w:rsidR="00DF4C7C">
        <w:t>diverse</w:t>
      </w:r>
      <w:r w:rsidRPr="00A253B9">
        <w:t xml:space="preserve"> bewijsstukken.</w:t>
      </w:r>
    </w:p>
    <w:p w14:paraId="788903D5" w14:textId="77777777" w:rsidR="003123E4" w:rsidRPr="00A253B9" w:rsidRDefault="003123E4" w:rsidP="00A3290D">
      <w:pPr>
        <w:pStyle w:val="Lijstalinea"/>
        <w:numPr>
          <w:ilvl w:val="1"/>
          <w:numId w:val="36"/>
        </w:numPr>
      </w:pPr>
      <w:r w:rsidRPr="00A253B9">
        <w:t>Overleg met de examinator welke bewijsstukken je mag gebruiken voor je examenportfolio.</w:t>
      </w:r>
    </w:p>
    <w:p w14:paraId="3B64EE0D" w14:textId="77777777" w:rsidR="003123E4" w:rsidRPr="00A253B9" w:rsidRDefault="003123E4" w:rsidP="00A3290D">
      <w:pPr>
        <w:pStyle w:val="Lijstalinea"/>
        <w:numPr>
          <w:ilvl w:val="1"/>
          <w:numId w:val="36"/>
        </w:numPr>
      </w:pPr>
      <w:r w:rsidRPr="00A253B9">
        <w:t>De examinator geeft aan wanneer en hoe je het examenportfolio moet inleveren.</w:t>
      </w:r>
    </w:p>
    <w:p w14:paraId="2A0D4350" w14:textId="77777777" w:rsidR="003123E4" w:rsidRPr="00A253B9" w:rsidRDefault="003123E4" w:rsidP="00A3290D">
      <w:pPr>
        <w:pStyle w:val="Lijstalinea"/>
        <w:numPr>
          <w:ilvl w:val="1"/>
          <w:numId w:val="36"/>
        </w:numPr>
      </w:pPr>
      <w:r w:rsidRPr="00A253B9">
        <w:t>Controleer voor het inleveren of je examenportfolio compleet is.</w:t>
      </w:r>
    </w:p>
    <w:p w14:paraId="76067431" w14:textId="77777777" w:rsidR="00DB6A6A" w:rsidRPr="00A253B9" w:rsidRDefault="00DB6A6A" w:rsidP="00A3290D">
      <w:pPr>
        <w:pStyle w:val="Lijstalinea"/>
        <w:numPr>
          <w:ilvl w:val="0"/>
          <w:numId w:val="36"/>
        </w:numPr>
      </w:pPr>
      <w:r w:rsidRPr="00A253B9">
        <w:t>Voer een eindgesprek.</w:t>
      </w:r>
    </w:p>
    <w:p w14:paraId="70A46B37" w14:textId="77777777" w:rsidR="00DB6A6A" w:rsidRPr="00A253B9" w:rsidRDefault="00DB6A6A" w:rsidP="00A3290D">
      <w:pPr>
        <w:pStyle w:val="Lijstalinea"/>
        <w:numPr>
          <w:ilvl w:val="1"/>
          <w:numId w:val="36"/>
        </w:numPr>
      </w:pPr>
      <w:r w:rsidRPr="00A253B9">
        <w:t>De examinator geeft aan wanneer en waar het eindgesprek is.</w:t>
      </w:r>
    </w:p>
    <w:p w14:paraId="6EB22114" w14:textId="44CF4B1D" w:rsidR="00DB6A6A" w:rsidRPr="00A253B9" w:rsidRDefault="00DB6A6A" w:rsidP="00A3290D">
      <w:pPr>
        <w:pStyle w:val="Lijstalinea"/>
        <w:numPr>
          <w:ilvl w:val="1"/>
          <w:numId w:val="36"/>
        </w:numPr>
      </w:pPr>
      <w:r w:rsidRPr="00A253B9">
        <w:t xml:space="preserve">Zie voor meer informatie </w:t>
      </w:r>
      <w:r w:rsidRPr="00A253B9">
        <w:rPr>
          <w:i/>
          <w:iCs/>
        </w:rPr>
        <w:t>Bijlage 2 Voorbereiding eindgesprek.</w:t>
      </w:r>
    </w:p>
    <w:p w14:paraId="1A14292F" w14:textId="77777777" w:rsidR="003123E4" w:rsidRPr="00A253B9" w:rsidRDefault="003123E4" w:rsidP="00A3290D">
      <w:r w:rsidRPr="00A253B9">
        <w:br w:type="page"/>
      </w:r>
    </w:p>
    <w:p w14:paraId="1F36877C" w14:textId="25ED4245" w:rsidR="000839AE" w:rsidRPr="00A253B9" w:rsidRDefault="000839AE" w:rsidP="00A3290D">
      <w:pPr>
        <w:pStyle w:val="Kop1"/>
      </w:pPr>
      <w:bookmarkStart w:id="1" w:name="_Toc121392513"/>
      <w:r w:rsidRPr="00A253B9">
        <w:lastRenderedPageBreak/>
        <w:t>Beoordeling</w:t>
      </w:r>
      <w:bookmarkEnd w:id="1"/>
    </w:p>
    <w:p w14:paraId="09F86DFA" w14:textId="77777777" w:rsidR="000839AE" w:rsidRPr="00A253B9" w:rsidRDefault="000839AE" w:rsidP="00A3290D">
      <w:pPr>
        <w:pStyle w:val="Kop2"/>
      </w:pPr>
      <w:r w:rsidRPr="00A253B9">
        <w:t>Procedure</w:t>
      </w:r>
    </w:p>
    <w:p w14:paraId="53ACD02D" w14:textId="784A5662" w:rsidR="00527178" w:rsidRPr="00A253B9" w:rsidRDefault="00527178" w:rsidP="00A3290D">
      <w:r w:rsidRPr="00A253B9">
        <w:t>Een of meer beoordelaar</w:t>
      </w:r>
      <w:r w:rsidR="00B62345" w:rsidRPr="00A253B9">
        <w:t>(</w:t>
      </w:r>
      <w:r w:rsidRPr="00A253B9">
        <w:t>s</w:t>
      </w:r>
      <w:r w:rsidR="00017D1A" w:rsidRPr="00A253B9">
        <w:t>) beoordeelt/</w:t>
      </w:r>
      <w:r w:rsidRPr="00A253B9">
        <w:t xml:space="preserve">beoordelen je op de criteria uit het beoordelingsformulier. Als er meer beoordelaars zijn, </w:t>
      </w:r>
      <w:r w:rsidR="007F351E">
        <w:t xml:space="preserve">dan </w:t>
      </w:r>
      <w:r w:rsidRPr="00A253B9">
        <w:t>bepalen ze samen jouw voorlopige eindbeoordeling.</w:t>
      </w:r>
    </w:p>
    <w:p w14:paraId="7D8A127C" w14:textId="77777777" w:rsidR="000839AE" w:rsidRPr="00A253B9" w:rsidRDefault="000839AE" w:rsidP="00A3290D"/>
    <w:p w14:paraId="34F424CB" w14:textId="77777777" w:rsidR="000839AE" w:rsidRPr="00A253B9" w:rsidRDefault="000839AE" w:rsidP="00A3290D">
      <w:pPr>
        <w:pStyle w:val="Kop2"/>
      </w:pPr>
      <w:r w:rsidRPr="00A253B9">
        <w:t>Beoordelingsformulier</w:t>
      </w:r>
    </w:p>
    <w:p w14:paraId="1534626E" w14:textId="77777777" w:rsidR="000839AE" w:rsidRPr="00A253B9" w:rsidRDefault="000839AE" w:rsidP="00A3290D">
      <w:r w:rsidRPr="00A253B9">
        <w:t xml:space="preserve">Na afloop van het examen word je beoordeeld aan de hand van een beoordelingsformulier. Dit formulier heb je </w:t>
      </w:r>
      <w:r w:rsidR="00527762" w:rsidRPr="00A253B9">
        <w:t>bij</w:t>
      </w:r>
      <w:r w:rsidRPr="00A253B9">
        <w:t xml:space="preserve"> aanvang van het examen ontvangen.</w:t>
      </w:r>
    </w:p>
    <w:p w14:paraId="15B0D1E8" w14:textId="5F8170FF" w:rsidR="000839AE" w:rsidRPr="00A253B9" w:rsidRDefault="000839AE" w:rsidP="00A3290D">
      <w:r w:rsidRPr="00A253B9">
        <w:t>In het beoordelingsformulier staat per opdracht een beoordelingstabel. Bij elk aantal punten is beschreven hoe het gedrag of resultaat eruitziet. Je scoort het aantal punten van de beschrijving die het meest lijkt op jouw gedrag of resultaat. Voor een criterium waar een * achter staat, moet je minimaal 1 punt scoren.</w:t>
      </w:r>
    </w:p>
    <w:p w14:paraId="3B7170BF" w14:textId="77777777" w:rsidR="000839AE" w:rsidRPr="00A253B9" w:rsidRDefault="000839AE" w:rsidP="00A3290D"/>
    <w:p w14:paraId="09FF2376" w14:textId="77777777" w:rsidR="000839AE" w:rsidRPr="00A253B9" w:rsidRDefault="000839AE" w:rsidP="00A3290D">
      <w:r w:rsidRPr="00A253B9">
        <w:t>Een voorbeeld van zo’n beoordelingstabel staat hieronder.</w:t>
      </w:r>
    </w:p>
    <w:p w14:paraId="1C0011B4" w14:textId="77777777" w:rsidR="000839AE" w:rsidRPr="00A253B9" w:rsidRDefault="000839AE" w:rsidP="00A3290D"/>
    <w:tbl>
      <w:tblPr>
        <w:tblStyle w:val="SPLVeldnamendonkerpaars-1ekolomentotaalrijgroen"/>
        <w:tblW w:w="5000" w:type="pct"/>
        <w:tblLook w:val="04A0" w:firstRow="1" w:lastRow="0" w:firstColumn="1" w:lastColumn="0" w:noHBand="0" w:noVBand="1"/>
      </w:tblPr>
      <w:tblGrid>
        <w:gridCol w:w="634"/>
        <w:gridCol w:w="1344"/>
        <w:gridCol w:w="1771"/>
        <w:gridCol w:w="1771"/>
        <w:gridCol w:w="1771"/>
        <w:gridCol w:w="1771"/>
      </w:tblGrid>
      <w:tr w:rsidR="000839AE" w:rsidRPr="00A253B9" w14:paraId="15383A1F" w14:textId="77777777" w:rsidTr="00922F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6355B"/>
          </w:tcPr>
          <w:p w14:paraId="49B3E3D5" w14:textId="77777777" w:rsidR="000839AE" w:rsidRPr="00A253B9" w:rsidRDefault="000839AE" w:rsidP="00A3290D">
            <w:pPr>
              <w:jc w:val="center"/>
              <w:rPr>
                <w:b/>
              </w:rPr>
            </w:pPr>
            <w:r w:rsidRPr="00A253B9">
              <w:rPr>
                <w:b/>
                <w:color w:val="FFFFFF" w:themeColor="background1"/>
              </w:rPr>
              <w:t>Beoordeling opdracht 1</w:t>
            </w:r>
          </w:p>
        </w:tc>
      </w:tr>
      <w:tr w:rsidR="000839AE" w:rsidRPr="00A253B9" w14:paraId="506B7C27" w14:textId="77777777" w:rsidTr="00922F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 w:type="pct"/>
          </w:tcPr>
          <w:p w14:paraId="291A85A3" w14:textId="77777777" w:rsidR="000839AE" w:rsidRPr="00A253B9" w:rsidRDefault="000839AE" w:rsidP="00A3290D">
            <w:r w:rsidRPr="00A253B9">
              <w:t>Taak</w:t>
            </w:r>
          </w:p>
        </w:tc>
        <w:tc>
          <w:tcPr>
            <w:tcW w:w="742" w:type="pct"/>
            <w:shd w:val="clear" w:color="auto" w:fill="EBF5F1"/>
          </w:tcPr>
          <w:p w14:paraId="798597E7" w14:textId="77777777" w:rsidR="000839AE" w:rsidRPr="00A253B9" w:rsidRDefault="000839AE" w:rsidP="00A3290D">
            <w:pPr>
              <w:cnfStyle w:val="000000100000" w:firstRow="0" w:lastRow="0" w:firstColumn="0" w:lastColumn="0" w:oddVBand="0" w:evenVBand="0" w:oddHBand="1" w:evenHBand="0" w:firstRowFirstColumn="0" w:firstRowLastColumn="0" w:lastRowFirstColumn="0" w:lastRowLastColumn="0"/>
            </w:pPr>
            <w:r w:rsidRPr="00A253B9">
              <w:t>Criterium</w:t>
            </w:r>
          </w:p>
        </w:tc>
        <w:tc>
          <w:tcPr>
            <w:tcW w:w="977" w:type="pct"/>
            <w:shd w:val="clear" w:color="auto" w:fill="EBF5F1"/>
          </w:tcPr>
          <w:p w14:paraId="15216305" w14:textId="77777777" w:rsidR="000839AE" w:rsidRPr="00A253B9" w:rsidRDefault="000839AE" w:rsidP="00A3290D">
            <w:pPr>
              <w:jc w:val="center"/>
              <w:cnfStyle w:val="000000100000" w:firstRow="0" w:lastRow="0" w:firstColumn="0" w:lastColumn="0" w:oddVBand="0" w:evenVBand="0" w:oddHBand="1" w:evenHBand="0" w:firstRowFirstColumn="0" w:firstRowLastColumn="0" w:lastRowFirstColumn="0" w:lastRowLastColumn="0"/>
            </w:pPr>
            <w:r w:rsidRPr="00A253B9">
              <w:t>0</w:t>
            </w:r>
          </w:p>
        </w:tc>
        <w:tc>
          <w:tcPr>
            <w:tcW w:w="977" w:type="pct"/>
            <w:shd w:val="clear" w:color="auto" w:fill="EBF5F1"/>
          </w:tcPr>
          <w:p w14:paraId="3CE07216" w14:textId="77777777" w:rsidR="000839AE" w:rsidRPr="00A253B9" w:rsidRDefault="000839AE" w:rsidP="00A3290D">
            <w:pPr>
              <w:jc w:val="center"/>
              <w:cnfStyle w:val="000000100000" w:firstRow="0" w:lastRow="0" w:firstColumn="0" w:lastColumn="0" w:oddVBand="0" w:evenVBand="0" w:oddHBand="1" w:evenHBand="0" w:firstRowFirstColumn="0" w:firstRowLastColumn="0" w:lastRowFirstColumn="0" w:lastRowLastColumn="0"/>
            </w:pPr>
            <w:r w:rsidRPr="00A253B9">
              <w:t>1</w:t>
            </w:r>
          </w:p>
        </w:tc>
        <w:tc>
          <w:tcPr>
            <w:tcW w:w="977" w:type="pct"/>
            <w:shd w:val="clear" w:color="auto" w:fill="EBF5F1"/>
          </w:tcPr>
          <w:p w14:paraId="09858379" w14:textId="77777777" w:rsidR="000839AE" w:rsidRPr="00A253B9" w:rsidRDefault="000839AE" w:rsidP="00A3290D">
            <w:pPr>
              <w:jc w:val="center"/>
              <w:cnfStyle w:val="000000100000" w:firstRow="0" w:lastRow="0" w:firstColumn="0" w:lastColumn="0" w:oddVBand="0" w:evenVBand="0" w:oddHBand="1" w:evenHBand="0" w:firstRowFirstColumn="0" w:firstRowLastColumn="0" w:lastRowFirstColumn="0" w:lastRowLastColumn="0"/>
            </w:pPr>
            <w:r w:rsidRPr="00A253B9">
              <w:t>2</w:t>
            </w:r>
          </w:p>
        </w:tc>
        <w:tc>
          <w:tcPr>
            <w:tcW w:w="977" w:type="pct"/>
            <w:shd w:val="clear" w:color="auto" w:fill="EBF5F1"/>
          </w:tcPr>
          <w:p w14:paraId="62116563" w14:textId="77777777" w:rsidR="000839AE" w:rsidRPr="00A253B9" w:rsidRDefault="000839AE" w:rsidP="00A3290D">
            <w:pPr>
              <w:jc w:val="center"/>
              <w:cnfStyle w:val="000000100000" w:firstRow="0" w:lastRow="0" w:firstColumn="0" w:lastColumn="0" w:oddVBand="0" w:evenVBand="0" w:oddHBand="1" w:evenHBand="0" w:firstRowFirstColumn="0" w:firstRowLastColumn="0" w:lastRowFirstColumn="0" w:lastRowLastColumn="0"/>
            </w:pPr>
            <w:r w:rsidRPr="00A253B9">
              <w:t>3</w:t>
            </w:r>
          </w:p>
        </w:tc>
      </w:tr>
      <w:tr w:rsidR="000839AE" w:rsidRPr="00A253B9" w14:paraId="7FF83D62" w14:textId="77777777" w:rsidTr="00922F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 w:type="pct"/>
            <w:shd w:val="clear" w:color="auto" w:fill="auto"/>
          </w:tcPr>
          <w:p w14:paraId="4686C14E" w14:textId="77777777" w:rsidR="000839AE" w:rsidRPr="00A253B9" w:rsidRDefault="000839AE" w:rsidP="00A3290D">
            <w:r w:rsidRPr="00A253B9">
              <w:t>T1</w:t>
            </w:r>
          </w:p>
        </w:tc>
        <w:tc>
          <w:tcPr>
            <w:tcW w:w="742" w:type="pct"/>
          </w:tcPr>
          <w:p w14:paraId="3AB29EB5" w14:textId="77777777" w:rsidR="000839AE" w:rsidRPr="00A253B9" w:rsidRDefault="000839AE" w:rsidP="00A3290D">
            <w:pPr>
              <w:cnfStyle w:val="000000010000" w:firstRow="0" w:lastRow="0" w:firstColumn="0" w:lastColumn="0" w:oddVBand="0" w:evenVBand="0" w:oddHBand="0" w:evenHBand="1" w:firstRowFirstColumn="0" w:firstRowLastColumn="0" w:lastRowFirstColumn="0" w:lastRowLastColumn="0"/>
            </w:pPr>
            <w:r w:rsidRPr="00A253B9">
              <w:t>Criterium 1*</w:t>
            </w:r>
          </w:p>
        </w:tc>
        <w:tc>
          <w:tcPr>
            <w:tcW w:w="977" w:type="pct"/>
          </w:tcPr>
          <w:p w14:paraId="717F69A1" w14:textId="77777777" w:rsidR="000839AE" w:rsidRPr="00A253B9" w:rsidRDefault="00B445BB" w:rsidP="00A3290D">
            <w:pPr>
              <w:cnfStyle w:val="000000010000" w:firstRow="0" w:lastRow="0" w:firstColumn="0" w:lastColumn="0" w:oddVBand="0" w:evenVBand="0" w:oddHBand="0" w:evenHBand="1" w:firstRowFirstColumn="0" w:firstRowLastColumn="0" w:lastRowFirstColumn="0" w:lastRowLastColumn="0"/>
            </w:pPr>
            <w:sdt>
              <w:sdtPr>
                <w:id w:val="-781414243"/>
                <w14:checkbox>
                  <w14:checked w14:val="0"/>
                  <w14:checkedState w14:val="2612" w14:font="MS Gothic"/>
                  <w14:uncheckedState w14:val="2610" w14:font="MS Gothic"/>
                </w14:checkbox>
              </w:sdtPr>
              <w:sdtEndPr/>
              <w:sdtContent>
                <w:r w:rsidR="000839AE" w:rsidRPr="00A253B9">
                  <w:rPr>
                    <w:rFonts w:ascii="MS Gothic" w:eastAsia="MS Gothic" w:hAnsi="MS Gothic"/>
                  </w:rPr>
                  <w:t>☐</w:t>
                </w:r>
              </w:sdtContent>
            </w:sdt>
            <w:r w:rsidR="000839AE" w:rsidRPr="00A253B9">
              <w:t xml:space="preserve"> Beschrijving</w:t>
            </w:r>
          </w:p>
        </w:tc>
        <w:tc>
          <w:tcPr>
            <w:tcW w:w="977" w:type="pct"/>
          </w:tcPr>
          <w:p w14:paraId="40044A90" w14:textId="77777777" w:rsidR="000839AE" w:rsidRPr="00A253B9" w:rsidRDefault="00B445BB" w:rsidP="00A3290D">
            <w:pPr>
              <w:cnfStyle w:val="000000010000" w:firstRow="0" w:lastRow="0" w:firstColumn="0" w:lastColumn="0" w:oddVBand="0" w:evenVBand="0" w:oddHBand="0" w:evenHBand="1" w:firstRowFirstColumn="0" w:firstRowLastColumn="0" w:lastRowFirstColumn="0" w:lastRowLastColumn="0"/>
            </w:pPr>
            <w:sdt>
              <w:sdtPr>
                <w:id w:val="746768222"/>
                <w14:checkbox>
                  <w14:checked w14:val="0"/>
                  <w14:checkedState w14:val="2612" w14:font="MS Gothic"/>
                  <w14:uncheckedState w14:val="2610" w14:font="MS Gothic"/>
                </w14:checkbox>
              </w:sdtPr>
              <w:sdtEndPr/>
              <w:sdtContent>
                <w:r w:rsidR="000839AE" w:rsidRPr="00A253B9">
                  <w:rPr>
                    <w:rFonts w:ascii="MS Gothic" w:eastAsia="MS Gothic" w:hAnsi="MS Gothic"/>
                  </w:rPr>
                  <w:t>☐</w:t>
                </w:r>
              </w:sdtContent>
            </w:sdt>
            <w:r w:rsidR="000839AE" w:rsidRPr="00A253B9">
              <w:t xml:space="preserve"> Beschrijving</w:t>
            </w:r>
          </w:p>
        </w:tc>
        <w:tc>
          <w:tcPr>
            <w:tcW w:w="977" w:type="pct"/>
          </w:tcPr>
          <w:p w14:paraId="7FAD4090" w14:textId="77777777" w:rsidR="000839AE" w:rsidRPr="00A253B9" w:rsidRDefault="00B445BB" w:rsidP="00A3290D">
            <w:pPr>
              <w:cnfStyle w:val="000000010000" w:firstRow="0" w:lastRow="0" w:firstColumn="0" w:lastColumn="0" w:oddVBand="0" w:evenVBand="0" w:oddHBand="0" w:evenHBand="1" w:firstRowFirstColumn="0" w:firstRowLastColumn="0" w:lastRowFirstColumn="0" w:lastRowLastColumn="0"/>
            </w:pPr>
            <w:sdt>
              <w:sdtPr>
                <w:id w:val="-81065517"/>
                <w14:checkbox>
                  <w14:checked w14:val="0"/>
                  <w14:checkedState w14:val="2612" w14:font="MS Gothic"/>
                  <w14:uncheckedState w14:val="2610" w14:font="MS Gothic"/>
                </w14:checkbox>
              </w:sdtPr>
              <w:sdtEndPr/>
              <w:sdtContent>
                <w:r w:rsidR="000839AE" w:rsidRPr="00A253B9">
                  <w:rPr>
                    <w:rFonts w:ascii="MS Gothic" w:eastAsia="MS Gothic" w:hAnsi="MS Gothic"/>
                  </w:rPr>
                  <w:t>☐</w:t>
                </w:r>
              </w:sdtContent>
            </w:sdt>
            <w:r w:rsidR="000839AE" w:rsidRPr="00A253B9">
              <w:t xml:space="preserve"> Beschrijving</w:t>
            </w:r>
          </w:p>
        </w:tc>
        <w:tc>
          <w:tcPr>
            <w:tcW w:w="977" w:type="pct"/>
          </w:tcPr>
          <w:p w14:paraId="3492D4BE" w14:textId="77777777" w:rsidR="000839AE" w:rsidRPr="00A253B9" w:rsidRDefault="00B445BB" w:rsidP="00A3290D">
            <w:pPr>
              <w:cnfStyle w:val="000000010000" w:firstRow="0" w:lastRow="0" w:firstColumn="0" w:lastColumn="0" w:oddVBand="0" w:evenVBand="0" w:oddHBand="0" w:evenHBand="1" w:firstRowFirstColumn="0" w:firstRowLastColumn="0" w:lastRowFirstColumn="0" w:lastRowLastColumn="0"/>
            </w:pPr>
            <w:sdt>
              <w:sdtPr>
                <w:id w:val="-1066878959"/>
                <w14:checkbox>
                  <w14:checked w14:val="0"/>
                  <w14:checkedState w14:val="2612" w14:font="MS Gothic"/>
                  <w14:uncheckedState w14:val="2610" w14:font="MS Gothic"/>
                </w14:checkbox>
              </w:sdtPr>
              <w:sdtEndPr/>
              <w:sdtContent>
                <w:r w:rsidR="000839AE" w:rsidRPr="00A253B9">
                  <w:rPr>
                    <w:rFonts w:ascii="MS Gothic" w:eastAsia="MS Gothic" w:hAnsi="MS Gothic"/>
                  </w:rPr>
                  <w:t>☐</w:t>
                </w:r>
              </w:sdtContent>
            </w:sdt>
            <w:r w:rsidR="000839AE" w:rsidRPr="00A253B9">
              <w:t xml:space="preserve"> Beschrijving</w:t>
            </w:r>
          </w:p>
        </w:tc>
      </w:tr>
      <w:tr w:rsidR="000839AE" w:rsidRPr="00A253B9" w14:paraId="12C607A5" w14:textId="77777777" w:rsidTr="00922F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 w:type="pct"/>
            <w:shd w:val="clear" w:color="auto" w:fill="auto"/>
          </w:tcPr>
          <w:p w14:paraId="7157D9ED" w14:textId="77777777" w:rsidR="000839AE" w:rsidRPr="00A253B9" w:rsidRDefault="000839AE" w:rsidP="00A3290D">
            <w:r w:rsidRPr="00A253B9">
              <w:t>T2</w:t>
            </w:r>
          </w:p>
        </w:tc>
        <w:tc>
          <w:tcPr>
            <w:tcW w:w="742" w:type="pct"/>
          </w:tcPr>
          <w:p w14:paraId="525046B8" w14:textId="77777777" w:rsidR="000839AE" w:rsidRPr="00A253B9" w:rsidRDefault="000839AE" w:rsidP="00A3290D">
            <w:pPr>
              <w:cnfStyle w:val="000000100000" w:firstRow="0" w:lastRow="0" w:firstColumn="0" w:lastColumn="0" w:oddVBand="0" w:evenVBand="0" w:oddHBand="1" w:evenHBand="0" w:firstRowFirstColumn="0" w:firstRowLastColumn="0" w:lastRowFirstColumn="0" w:lastRowLastColumn="0"/>
            </w:pPr>
            <w:r w:rsidRPr="00A253B9">
              <w:t>Criterium 1</w:t>
            </w:r>
          </w:p>
        </w:tc>
        <w:tc>
          <w:tcPr>
            <w:tcW w:w="977" w:type="pct"/>
          </w:tcPr>
          <w:p w14:paraId="6CB5D0CA" w14:textId="77777777" w:rsidR="000839AE" w:rsidRPr="00A253B9" w:rsidRDefault="00B445BB" w:rsidP="00A3290D">
            <w:pPr>
              <w:cnfStyle w:val="000000100000" w:firstRow="0" w:lastRow="0" w:firstColumn="0" w:lastColumn="0" w:oddVBand="0" w:evenVBand="0" w:oddHBand="1" w:evenHBand="0" w:firstRowFirstColumn="0" w:firstRowLastColumn="0" w:lastRowFirstColumn="0" w:lastRowLastColumn="0"/>
            </w:pPr>
            <w:sdt>
              <w:sdtPr>
                <w:id w:val="-125627016"/>
                <w14:checkbox>
                  <w14:checked w14:val="0"/>
                  <w14:checkedState w14:val="2612" w14:font="MS Gothic"/>
                  <w14:uncheckedState w14:val="2610" w14:font="MS Gothic"/>
                </w14:checkbox>
              </w:sdtPr>
              <w:sdtEndPr/>
              <w:sdtContent>
                <w:r w:rsidR="000839AE" w:rsidRPr="00A253B9">
                  <w:rPr>
                    <w:rFonts w:ascii="MS Gothic" w:eastAsia="MS Gothic" w:hAnsi="MS Gothic"/>
                  </w:rPr>
                  <w:t>☐</w:t>
                </w:r>
              </w:sdtContent>
            </w:sdt>
            <w:r w:rsidR="000839AE" w:rsidRPr="00A253B9">
              <w:t xml:space="preserve"> Beschrijving</w:t>
            </w:r>
          </w:p>
        </w:tc>
        <w:tc>
          <w:tcPr>
            <w:tcW w:w="977" w:type="pct"/>
          </w:tcPr>
          <w:p w14:paraId="1617CE52" w14:textId="39C5FF43" w:rsidR="000839AE" w:rsidRPr="00A253B9" w:rsidRDefault="00B445BB" w:rsidP="00A3290D">
            <w:pPr>
              <w:cnfStyle w:val="000000100000" w:firstRow="0" w:lastRow="0" w:firstColumn="0" w:lastColumn="0" w:oddVBand="0" w:evenVBand="0" w:oddHBand="1" w:evenHBand="0" w:firstRowFirstColumn="0" w:firstRowLastColumn="0" w:lastRowFirstColumn="0" w:lastRowLastColumn="0"/>
            </w:pPr>
            <w:sdt>
              <w:sdtPr>
                <w:id w:val="-1914854112"/>
                <w14:checkbox>
                  <w14:checked w14:val="0"/>
                  <w14:checkedState w14:val="2612" w14:font="MS Gothic"/>
                  <w14:uncheckedState w14:val="2610" w14:font="MS Gothic"/>
                </w14:checkbox>
              </w:sdtPr>
              <w:sdtEndPr/>
              <w:sdtContent>
                <w:r w:rsidR="00F248F5">
                  <w:rPr>
                    <w:rFonts w:ascii="MS Gothic" w:eastAsia="MS Gothic" w:hAnsi="MS Gothic" w:hint="eastAsia"/>
                  </w:rPr>
                  <w:t>☐</w:t>
                </w:r>
              </w:sdtContent>
            </w:sdt>
            <w:r w:rsidR="000839AE" w:rsidRPr="00A253B9">
              <w:t xml:space="preserve"> Beschrijving</w:t>
            </w:r>
          </w:p>
        </w:tc>
        <w:tc>
          <w:tcPr>
            <w:tcW w:w="977" w:type="pct"/>
          </w:tcPr>
          <w:p w14:paraId="2A52D9DC" w14:textId="77777777" w:rsidR="000839AE" w:rsidRPr="00A253B9" w:rsidRDefault="00B445BB" w:rsidP="00A3290D">
            <w:pPr>
              <w:cnfStyle w:val="000000100000" w:firstRow="0" w:lastRow="0" w:firstColumn="0" w:lastColumn="0" w:oddVBand="0" w:evenVBand="0" w:oddHBand="1" w:evenHBand="0" w:firstRowFirstColumn="0" w:firstRowLastColumn="0" w:lastRowFirstColumn="0" w:lastRowLastColumn="0"/>
            </w:pPr>
            <w:sdt>
              <w:sdtPr>
                <w:id w:val="-1542509200"/>
                <w14:checkbox>
                  <w14:checked w14:val="0"/>
                  <w14:checkedState w14:val="2612" w14:font="MS Gothic"/>
                  <w14:uncheckedState w14:val="2610" w14:font="MS Gothic"/>
                </w14:checkbox>
              </w:sdtPr>
              <w:sdtEndPr/>
              <w:sdtContent>
                <w:r w:rsidR="000839AE" w:rsidRPr="00A253B9">
                  <w:rPr>
                    <w:rFonts w:ascii="MS Gothic" w:eastAsia="MS Gothic" w:hAnsi="MS Gothic"/>
                  </w:rPr>
                  <w:t>☐</w:t>
                </w:r>
              </w:sdtContent>
            </w:sdt>
            <w:r w:rsidR="000839AE" w:rsidRPr="00A253B9">
              <w:t xml:space="preserve"> Beschrijving</w:t>
            </w:r>
          </w:p>
        </w:tc>
        <w:tc>
          <w:tcPr>
            <w:tcW w:w="977" w:type="pct"/>
          </w:tcPr>
          <w:p w14:paraId="477C9DFF" w14:textId="77777777" w:rsidR="000839AE" w:rsidRPr="00A253B9" w:rsidRDefault="00B445BB" w:rsidP="00A3290D">
            <w:pPr>
              <w:cnfStyle w:val="000000100000" w:firstRow="0" w:lastRow="0" w:firstColumn="0" w:lastColumn="0" w:oddVBand="0" w:evenVBand="0" w:oddHBand="1" w:evenHBand="0" w:firstRowFirstColumn="0" w:firstRowLastColumn="0" w:lastRowFirstColumn="0" w:lastRowLastColumn="0"/>
            </w:pPr>
            <w:sdt>
              <w:sdtPr>
                <w:id w:val="-588613371"/>
                <w14:checkbox>
                  <w14:checked w14:val="0"/>
                  <w14:checkedState w14:val="2612" w14:font="MS Gothic"/>
                  <w14:uncheckedState w14:val="2610" w14:font="MS Gothic"/>
                </w14:checkbox>
              </w:sdtPr>
              <w:sdtEndPr/>
              <w:sdtContent>
                <w:r w:rsidR="000839AE" w:rsidRPr="00A253B9">
                  <w:rPr>
                    <w:rFonts w:ascii="MS Gothic" w:eastAsia="MS Gothic" w:hAnsi="MS Gothic"/>
                  </w:rPr>
                  <w:t>☐</w:t>
                </w:r>
              </w:sdtContent>
            </w:sdt>
            <w:r w:rsidR="000839AE" w:rsidRPr="00A253B9">
              <w:t xml:space="preserve"> Beschrijving</w:t>
            </w:r>
          </w:p>
        </w:tc>
      </w:tr>
    </w:tbl>
    <w:p w14:paraId="52200DC5" w14:textId="77777777" w:rsidR="000839AE" w:rsidRPr="00A253B9" w:rsidRDefault="000839AE" w:rsidP="00A3290D"/>
    <w:p w14:paraId="32BD2DB0" w14:textId="77777777" w:rsidR="000839AE" w:rsidRPr="00A253B9" w:rsidRDefault="000839AE" w:rsidP="00A3290D">
      <w:pPr>
        <w:pStyle w:val="Kop2"/>
      </w:pPr>
      <w:r w:rsidRPr="00A253B9">
        <w:t>Beslissing</w:t>
      </w:r>
    </w:p>
    <w:p w14:paraId="1E8E7ABA" w14:textId="77777777" w:rsidR="000839AE" w:rsidRPr="00A253B9" w:rsidRDefault="000839AE" w:rsidP="00A3290D">
      <w:r w:rsidRPr="00A253B9">
        <w:t>Je wordt meestal per werkproces of opdracht beoordeeld. Als een werkproces uit meer opdrachten bestaat, dan worden de punten van alle opdrachten bij elkaar opgeteld. Per werkproces of opdracht is er een cijfertabel. Hierin zie je welk cijfer bij welk puntenaantal hoort.</w:t>
      </w:r>
    </w:p>
    <w:p w14:paraId="7CF60065" w14:textId="77777777" w:rsidR="00A8622F" w:rsidRPr="00A253B9" w:rsidRDefault="00A8622F" w:rsidP="00A3290D">
      <w:r w:rsidRPr="00A253B9">
        <w:br w:type="page"/>
      </w:r>
    </w:p>
    <w:p w14:paraId="16C0B53C" w14:textId="1E174855" w:rsidR="000F0526" w:rsidRPr="00A253B9" w:rsidRDefault="000F0526" w:rsidP="00A3290D">
      <w:pPr>
        <w:pStyle w:val="Kop1"/>
      </w:pPr>
      <w:bookmarkStart w:id="2" w:name="_Toc121392514"/>
      <w:r w:rsidRPr="00A253B9">
        <w:lastRenderedPageBreak/>
        <w:t>Opdrachten</w:t>
      </w:r>
      <w:bookmarkEnd w:id="2"/>
    </w:p>
    <w:p w14:paraId="487F9ADF" w14:textId="1ACC0598" w:rsidR="000F0526" w:rsidRPr="00A253B9" w:rsidRDefault="00E52875" w:rsidP="00A3290D">
      <w:r w:rsidRPr="00A253B9">
        <w:t>In dit examen</w:t>
      </w:r>
      <w:r w:rsidR="009D72A1" w:rsidRPr="00A253B9">
        <w:t>portfolio</w:t>
      </w:r>
      <w:r w:rsidRPr="00A253B9">
        <w:t xml:space="preserve"> ga je aan de slag om bewijzen te verzamelen voor jouw portfolio. Bij elke opdracht </w:t>
      </w:r>
      <w:r w:rsidR="007E7971" w:rsidRPr="00A253B9">
        <w:t>verzamel je bewijzen</w:t>
      </w:r>
      <w:r w:rsidRPr="00A253B9">
        <w:t xml:space="preserve"> en </w:t>
      </w:r>
      <w:r w:rsidR="00C67974" w:rsidRPr="00A253B9">
        <w:t>vul</w:t>
      </w:r>
      <w:r w:rsidR="00C67974">
        <w:t xml:space="preserve"> </w:t>
      </w:r>
      <w:r w:rsidR="009B2D12" w:rsidRPr="00A253B9">
        <w:t xml:space="preserve">je </w:t>
      </w:r>
      <w:r w:rsidR="007B6CE7">
        <w:t xml:space="preserve">daarmee </w:t>
      </w:r>
      <w:r w:rsidRPr="00A253B9">
        <w:t>jouw portfolio. Als alle opdrachten met een voldoende zijn afgerond</w:t>
      </w:r>
      <w:r w:rsidR="00B979A8" w:rsidRPr="00A253B9">
        <w:t>,</w:t>
      </w:r>
      <w:r w:rsidRPr="00A253B9">
        <w:t xml:space="preserve"> heb je het examen </w:t>
      </w:r>
      <w:r w:rsidRPr="00A253B9">
        <w:rPr>
          <w:i/>
          <w:iCs/>
        </w:rPr>
        <w:t xml:space="preserve">Software </w:t>
      </w:r>
      <w:r w:rsidR="00783B76" w:rsidRPr="00A253B9">
        <w:rPr>
          <w:i/>
          <w:iCs/>
        </w:rPr>
        <w:t>d</w:t>
      </w:r>
      <w:r w:rsidRPr="00A253B9">
        <w:rPr>
          <w:i/>
          <w:iCs/>
        </w:rPr>
        <w:t>evelopment</w:t>
      </w:r>
      <w:r w:rsidRPr="00A253B9">
        <w:t xml:space="preserve"> gehaald. </w:t>
      </w:r>
      <w:r w:rsidR="00195A87" w:rsidRPr="00A253B9">
        <w:t xml:space="preserve">De applicatie(s) waaraan </w:t>
      </w:r>
      <w:r w:rsidR="00783B76" w:rsidRPr="00A253B9">
        <w:t xml:space="preserve">je </w:t>
      </w:r>
      <w:r w:rsidR="00195A87" w:rsidRPr="00A253B9">
        <w:t>gaat werken moet</w:t>
      </w:r>
      <w:r w:rsidR="009D36DC" w:rsidRPr="00A253B9">
        <w:t>(</w:t>
      </w:r>
      <w:r w:rsidR="00195A87" w:rsidRPr="00A253B9">
        <w:t>en</w:t>
      </w:r>
      <w:r w:rsidR="009D36DC" w:rsidRPr="00A253B9">
        <w:t>)</w:t>
      </w:r>
      <w:r w:rsidR="00195A87" w:rsidRPr="00A253B9">
        <w:t xml:space="preserve"> aan bepaalde eisen/kaders voldoen. Die vind je in </w:t>
      </w:r>
      <w:r w:rsidR="002D07CB" w:rsidRPr="00A253B9">
        <w:rPr>
          <w:i/>
          <w:iCs/>
        </w:rPr>
        <w:t>B</w:t>
      </w:r>
      <w:r w:rsidR="00195A87" w:rsidRPr="00A253B9">
        <w:rPr>
          <w:i/>
          <w:iCs/>
        </w:rPr>
        <w:t xml:space="preserve">ijlage </w:t>
      </w:r>
      <w:r w:rsidR="003452F1" w:rsidRPr="00A253B9">
        <w:rPr>
          <w:i/>
          <w:iCs/>
        </w:rPr>
        <w:t>1</w:t>
      </w:r>
      <w:r w:rsidR="00B979A8" w:rsidRPr="00A253B9">
        <w:rPr>
          <w:i/>
          <w:iCs/>
        </w:rPr>
        <w:t>:</w:t>
      </w:r>
      <w:r w:rsidR="00195A87" w:rsidRPr="00A253B9">
        <w:t xml:space="preserve"> </w:t>
      </w:r>
      <w:r w:rsidR="003452F1" w:rsidRPr="00A253B9">
        <w:rPr>
          <w:i/>
          <w:iCs/>
        </w:rPr>
        <w:t>Referentieopdrachten</w:t>
      </w:r>
      <w:r w:rsidR="003452F1" w:rsidRPr="00A253B9">
        <w:t>.</w:t>
      </w:r>
    </w:p>
    <w:p w14:paraId="20A6EF60" w14:textId="77777777" w:rsidR="000F0526" w:rsidRPr="00A253B9" w:rsidRDefault="000F0526" w:rsidP="00A3290D"/>
    <w:p w14:paraId="76C59617" w14:textId="182D0B9E" w:rsidR="006C45B0" w:rsidRPr="00A253B9" w:rsidRDefault="003452F1" w:rsidP="00A3290D">
      <w:pPr>
        <w:pStyle w:val="Kop1"/>
      </w:pPr>
      <w:bookmarkStart w:id="3" w:name="_Toc121392515"/>
      <w:r w:rsidRPr="00A253B9">
        <w:t>Opdracht 1</w:t>
      </w:r>
      <w:r w:rsidR="00DE3547" w:rsidRPr="00A253B9">
        <w:t xml:space="preserve">: </w:t>
      </w:r>
      <w:r w:rsidR="000F0526" w:rsidRPr="00A253B9">
        <w:t>Wensen</w:t>
      </w:r>
      <w:r w:rsidR="004017FC" w:rsidRPr="00A253B9">
        <w:t>/eisen, planning en ontwerp</w:t>
      </w:r>
      <w:bookmarkStart w:id="4" w:name="_Hlk120694404"/>
      <w:bookmarkEnd w:id="3"/>
    </w:p>
    <w:bookmarkEnd w:id="4"/>
    <w:p w14:paraId="1106768E" w14:textId="77777777" w:rsidR="00315A53" w:rsidRPr="00A253B9" w:rsidRDefault="00976B69" w:rsidP="00A3290D">
      <w:r w:rsidRPr="00A253B9">
        <w:t>Je gaat in dit examenonderdeel de wensen en eisen van een applicatie in kaart brengen.</w:t>
      </w:r>
      <w:r w:rsidR="00300707" w:rsidRPr="00A253B9">
        <w:t xml:space="preserve"> </w:t>
      </w:r>
      <w:r w:rsidRPr="00A253B9">
        <w:t>Je werkt als een projectmedewerker in een projectteam.</w:t>
      </w:r>
    </w:p>
    <w:p w14:paraId="2E8F3FB6" w14:textId="5CFA7FD2" w:rsidR="00976B69" w:rsidRPr="00A253B9" w:rsidRDefault="00976B69" w:rsidP="00A3290D"/>
    <w:p w14:paraId="385D89FA" w14:textId="77777777" w:rsidR="006F6429" w:rsidRPr="00A253B9" w:rsidRDefault="006F6429" w:rsidP="00A3290D">
      <w:pPr>
        <w:pStyle w:val="Kop3"/>
      </w:pPr>
      <w:r w:rsidRPr="00A253B9">
        <w:t>Opstarten project</w:t>
      </w:r>
    </w:p>
    <w:p w14:paraId="77831309" w14:textId="77777777" w:rsidR="006F6429" w:rsidRPr="00A253B9" w:rsidRDefault="006F6429" w:rsidP="00A3290D">
      <w:pPr>
        <w:pStyle w:val="Lijstalinea"/>
        <w:numPr>
          <w:ilvl w:val="0"/>
          <w:numId w:val="11"/>
        </w:numPr>
      </w:pPr>
      <w:r w:rsidRPr="00A253B9">
        <w:t>Ontvang de opdracht van de opdrachtgever.</w:t>
      </w:r>
    </w:p>
    <w:p w14:paraId="7A7E2A97" w14:textId="29849261" w:rsidR="006F6429" w:rsidRPr="00A253B9" w:rsidRDefault="006F6429" w:rsidP="00A3290D">
      <w:pPr>
        <w:pStyle w:val="Lijstalinea"/>
        <w:numPr>
          <w:ilvl w:val="0"/>
          <w:numId w:val="11"/>
        </w:numPr>
      </w:pPr>
      <w:r w:rsidRPr="00A253B9">
        <w:t xml:space="preserve">Verzamel eventuele aanvullende informatie. Bijvoorbeeld door </w:t>
      </w:r>
      <w:r w:rsidR="00310CF1" w:rsidRPr="00A253B9">
        <w:t>de klant</w:t>
      </w:r>
      <w:r w:rsidRPr="00A253B9">
        <w:t xml:space="preserve"> of </w:t>
      </w:r>
      <w:r w:rsidR="00310CF1" w:rsidRPr="00A253B9">
        <w:t>internet</w:t>
      </w:r>
      <w:r w:rsidRPr="00A253B9">
        <w:t xml:space="preserve"> te raadplegen.</w:t>
      </w:r>
    </w:p>
    <w:p w14:paraId="26976396" w14:textId="64D4899B" w:rsidR="00315A53" w:rsidRPr="00A253B9" w:rsidRDefault="008905B1" w:rsidP="00A3290D">
      <w:pPr>
        <w:pStyle w:val="Lijstalinea"/>
        <w:numPr>
          <w:ilvl w:val="0"/>
          <w:numId w:val="11"/>
        </w:numPr>
      </w:pPr>
      <w:r w:rsidRPr="00A253B9">
        <w:t>Verzamel</w:t>
      </w:r>
      <w:r w:rsidR="006F6429" w:rsidRPr="00A253B9">
        <w:t xml:space="preserve"> de uitgangspunten</w:t>
      </w:r>
      <w:r w:rsidR="005D00B0">
        <w:t>,</w:t>
      </w:r>
      <w:r w:rsidRPr="00A253B9">
        <w:t xml:space="preserve"> de</w:t>
      </w:r>
      <w:r w:rsidR="006F6429" w:rsidRPr="00A253B9">
        <w:t xml:space="preserve"> </w:t>
      </w:r>
      <w:r w:rsidR="006A1973" w:rsidRPr="00A253B9">
        <w:t xml:space="preserve">wensen en </w:t>
      </w:r>
      <w:r w:rsidR="005D00B0">
        <w:t xml:space="preserve">de </w:t>
      </w:r>
      <w:r w:rsidR="006F6429" w:rsidRPr="00A253B9">
        <w:t xml:space="preserve">eisen voor het project </w:t>
      </w:r>
      <w:r w:rsidR="00D96120" w:rsidRPr="00A253B9">
        <w:t>en leg deze vast.</w:t>
      </w:r>
    </w:p>
    <w:p w14:paraId="4536113B" w14:textId="3A5A3010" w:rsidR="00936308" w:rsidRPr="00A253B9" w:rsidRDefault="00AA569E" w:rsidP="00A3290D">
      <w:pPr>
        <w:pStyle w:val="Lijstalinea"/>
        <w:numPr>
          <w:ilvl w:val="0"/>
          <w:numId w:val="11"/>
        </w:numPr>
      </w:pPr>
      <w:r w:rsidRPr="00A253B9">
        <w:t>Leg</w:t>
      </w:r>
      <w:r w:rsidR="00093310" w:rsidRPr="00A253B9">
        <w:t xml:space="preserve"> </w:t>
      </w:r>
      <w:r w:rsidR="00432EC7" w:rsidRPr="00A253B9">
        <w:t>de (technische) uitgangspunten</w:t>
      </w:r>
      <w:r w:rsidR="00040EB9" w:rsidRPr="00A253B9">
        <w:t xml:space="preserve"> </w:t>
      </w:r>
      <w:r w:rsidR="001B69A7" w:rsidRPr="00A253B9">
        <w:t xml:space="preserve">waaronder </w:t>
      </w:r>
      <w:r w:rsidR="00F25E3E" w:rsidRPr="00A253B9">
        <w:t>de te gebruiken technieken en code conventi</w:t>
      </w:r>
      <w:r w:rsidR="00C33EAB">
        <w:t>on</w:t>
      </w:r>
      <w:r w:rsidR="00F25E3E" w:rsidRPr="00A253B9">
        <w:t>s</w:t>
      </w:r>
      <w:r w:rsidR="00040EB9" w:rsidRPr="00A253B9">
        <w:t xml:space="preserve"> </w:t>
      </w:r>
      <w:r w:rsidRPr="00A253B9">
        <w:t>vast</w:t>
      </w:r>
      <w:r w:rsidR="00F25E3E" w:rsidRPr="00A253B9">
        <w:t>.</w:t>
      </w:r>
    </w:p>
    <w:p w14:paraId="1C4C5457" w14:textId="7B893083" w:rsidR="00315A53" w:rsidRPr="00A253B9" w:rsidRDefault="00652330" w:rsidP="00A3290D">
      <w:pPr>
        <w:pStyle w:val="Lijstalinea"/>
        <w:numPr>
          <w:ilvl w:val="0"/>
          <w:numId w:val="11"/>
        </w:numPr>
      </w:pPr>
      <w:r w:rsidRPr="00A253B9">
        <w:t xml:space="preserve">Vertaal de eisen en </w:t>
      </w:r>
      <w:r w:rsidR="00C33EAB">
        <w:t xml:space="preserve">de </w:t>
      </w:r>
      <w:r w:rsidRPr="00A253B9">
        <w:t xml:space="preserve">wensen naar </w:t>
      </w:r>
      <w:r w:rsidR="004859EE" w:rsidRPr="00A253B9">
        <w:t>een overzicht van</w:t>
      </w:r>
      <w:r w:rsidR="00A823F2" w:rsidRPr="00A253B9">
        <w:t xml:space="preserve"> de benodigde </w:t>
      </w:r>
      <w:r w:rsidR="009D5125" w:rsidRPr="00A253B9">
        <w:t>functionaliteiten</w:t>
      </w:r>
      <w:r w:rsidR="00D10241" w:rsidRPr="00A253B9">
        <w:t xml:space="preserve"> (</w:t>
      </w:r>
      <w:r w:rsidR="00A823F2" w:rsidRPr="00A253B9">
        <w:t>user stories</w:t>
      </w:r>
      <w:r w:rsidR="00D10241" w:rsidRPr="00A253B9">
        <w:t>)</w:t>
      </w:r>
      <w:r w:rsidR="00A823F2" w:rsidRPr="00A253B9">
        <w:t>.</w:t>
      </w:r>
    </w:p>
    <w:p w14:paraId="6770257E" w14:textId="2946CDA7" w:rsidR="004859EE" w:rsidRPr="00A253B9" w:rsidRDefault="004859EE" w:rsidP="00A3290D">
      <w:pPr>
        <w:pStyle w:val="Lijstalinea"/>
        <w:numPr>
          <w:ilvl w:val="0"/>
          <w:numId w:val="11"/>
        </w:numPr>
      </w:pPr>
      <w:r w:rsidRPr="00A253B9">
        <w:t>Bepaal</w:t>
      </w:r>
      <w:r w:rsidR="006B7D8B" w:rsidRPr="00A253B9">
        <w:t xml:space="preserve"> </w:t>
      </w:r>
      <w:r w:rsidR="00EC6C80" w:rsidRPr="00A253B9">
        <w:t xml:space="preserve">in overleg </w:t>
      </w:r>
      <w:r w:rsidR="006B7D8B" w:rsidRPr="00A253B9">
        <w:t>welke</w:t>
      </w:r>
      <w:r w:rsidR="005748D0" w:rsidRPr="00A253B9">
        <w:t xml:space="preserve"> functionaliteiten (</w:t>
      </w:r>
      <w:r w:rsidR="006B7D8B" w:rsidRPr="00A253B9">
        <w:t>use</w:t>
      </w:r>
      <w:r w:rsidR="00843CEF" w:rsidRPr="00A253B9">
        <w:t>r stories</w:t>
      </w:r>
      <w:r w:rsidR="005748D0" w:rsidRPr="00A253B9">
        <w:t>)</w:t>
      </w:r>
      <w:r w:rsidR="00843CEF" w:rsidRPr="00A253B9">
        <w:t xml:space="preserve"> </w:t>
      </w:r>
      <w:r w:rsidR="00E608E8" w:rsidRPr="00A253B9">
        <w:t xml:space="preserve">moeten worden opgenomen </w:t>
      </w:r>
      <w:r w:rsidR="00C35276" w:rsidRPr="00A253B9">
        <w:t>(</w:t>
      </w:r>
      <w:r w:rsidR="001A15C6" w:rsidRPr="00A253B9">
        <w:t>project backlog</w:t>
      </w:r>
      <w:r w:rsidR="00C35276" w:rsidRPr="00A253B9">
        <w:t>)</w:t>
      </w:r>
    </w:p>
    <w:p w14:paraId="691E3BC1" w14:textId="44262ACE" w:rsidR="00A823F2" w:rsidRPr="00A253B9" w:rsidRDefault="001A15C6" w:rsidP="00A3290D">
      <w:pPr>
        <w:pStyle w:val="Lijstalinea"/>
        <w:numPr>
          <w:ilvl w:val="0"/>
          <w:numId w:val="11"/>
        </w:numPr>
      </w:pPr>
      <w:r w:rsidRPr="00A253B9">
        <w:rPr>
          <w:color w:val="000000"/>
        </w:rPr>
        <w:t xml:space="preserve">Maak </w:t>
      </w:r>
      <w:r w:rsidR="00A823F2" w:rsidRPr="00A253B9">
        <w:rPr>
          <w:color w:val="000000"/>
        </w:rPr>
        <w:t xml:space="preserve">een definition of done </w:t>
      </w:r>
      <w:r w:rsidRPr="00A253B9">
        <w:rPr>
          <w:color w:val="000000"/>
        </w:rPr>
        <w:t xml:space="preserve">voor de </w:t>
      </w:r>
      <w:r w:rsidR="002B6E31" w:rsidRPr="00A253B9">
        <w:rPr>
          <w:color w:val="000000"/>
        </w:rPr>
        <w:t xml:space="preserve">te realiseren </w:t>
      </w:r>
      <w:r w:rsidR="00DC1DF9" w:rsidRPr="00A253B9">
        <w:rPr>
          <w:color w:val="000000"/>
        </w:rPr>
        <w:t>functionaliteiten (</w:t>
      </w:r>
      <w:r w:rsidRPr="00A253B9">
        <w:rPr>
          <w:color w:val="000000"/>
        </w:rPr>
        <w:t>user</w:t>
      </w:r>
      <w:r w:rsidR="0056796B">
        <w:rPr>
          <w:color w:val="000000"/>
        </w:rPr>
        <w:t xml:space="preserve"> </w:t>
      </w:r>
      <w:r w:rsidRPr="00A253B9">
        <w:rPr>
          <w:color w:val="000000"/>
        </w:rPr>
        <w:t>stories</w:t>
      </w:r>
      <w:r w:rsidR="00DC1DF9" w:rsidRPr="00A253B9">
        <w:rPr>
          <w:color w:val="000000"/>
        </w:rPr>
        <w:t>).</w:t>
      </w:r>
    </w:p>
    <w:p w14:paraId="668B378E" w14:textId="0745016C" w:rsidR="00F24967" w:rsidRPr="00A253B9" w:rsidRDefault="0060213C" w:rsidP="00A3290D">
      <w:pPr>
        <w:pStyle w:val="Lijstalinea"/>
        <w:numPr>
          <w:ilvl w:val="0"/>
          <w:numId w:val="11"/>
        </w:numPr>
      </w:pPr>
      <w:r w:rsidRPr="00A253B9">
        <w:t xml:space="preserve">Stem </w:t>
      </w:r>
      <w:r w:rsidR="00630F58" w:rsidRPr="00A253B9">
        <w:t xml:space="preserve">met de betrokkenen </w:t>
      </w:r>
      <w:r w:rsidR="008D2BB9" w:rsidRPr="00A253B9">
        <w:t xml:space="preserve">het overzicht </w:t>
      </w:r>
      <w:r w:rsidR="0050547A" w:rsidRPr="00A253B9">
        <w:t>met de</w:t>
      </w:r>
      <w:r w:rsidR="008D2BB9" w:rsidRPr="00A253B9">
        <w:t xml:space="preserve"> te realiseren functionaliteiten (user</w:t>
      </w:r>
      <w:r w:rsidR="0056796B">
        <w:t xml:space="preserve"> </w:t>
      </w:r>
      <w:r w:rsidR="008D2BB9" w:rsidRPr="00A253B9">
        <w:t xml:space="preserve">stories) </w:t>
      </w:r>
      <w:r w:rsidR="00EA7ACD" w:rsidRPr="00A253B9">
        <w:t>met de</w:t>
      </w:r>
      <w:r w:rsidR="008D2BB9" w:rsidRPr="00A253B9">
        <w:t xml:space="preserve"> def</w:t>
      </w:r>
      <w:r w:rsidR="0076233A" w:rsidRPr="00A253B9">
        <w:t>i</w:t>
      </w:r>
      <w:r w:rsidR="008D2BB9" w:rsidRPr="00A253B9">
        <w:t>nition of don</w:t>
      </w:r>
      <w:r w:rsidR="00630F58" w:rsidRPr="00A253B9">
        <w:t>e af.</w:t>
      </w:r>
    </w:p>
    <w:p w14:paraId="7B5852D9" w14:textId="77777777" w:rsidR="00186C49" w:rsidRPr="00A253B9" w:rsidRDefault="00186C49" w:rsidP="00A3290D"/>
    <w:p w14:paraId="3E613C11" w14:textId="11E07682" w:rsidR="00186C49" w:rsidRPr="00A253B9" w:rsidRDefault="004047F3" w:rsidP="00A3290D">
      <w:pPr>
        <w:pStyle w:val="Kop3"/>
      </w:pPr>
      <w:r w:rsidRPr="00A253B9">
        <w:t>Plannen</w:t>
      </w:r>
    </w:p>
    <w:p w14:paraId="794B88A4" w14:textId="2881CACD" w:rsidR="00DC1DF9" w:rsidRPr="00A253B9" w:rsidRDefault="00DC1DF9" w:rsidP="00A3290D">
      <w:pPr>
        <w:numPr>
          <w:ilvl w:val="0"/>
          <w:numId w:val="12"/>
        </w:numPr>
      </w:pPr>
      <w:r w:rsidRPr="00A253B9">
        <w:t xml:space="preserve">Prioriteer in overleg de </w:t>
      </w:r>
      <w:r w:rsidRPr="00A253B9">
        <w:rPr>
          <w:color w:val="000000"/>
        </w:rPr>
        <w:t>functionaliteiten (user</w:t>
      </w:r>
      <w:r w:rsidR="0034700B">
        <w:rPr>
          <w:color w:val="000000"/>
        </w:rPr>
        <w:t xml:space="preserve"> </w:t>
      </w:r>
      <w:r w:rsidRPr="00A253B9">
        <w:rPr>
          <w:color w:val="000000"/>
        </w:rPr>
        <w:t xml:space="preserve">stories) </w:t>
      </w:r>
      <w:r w:rsidRPr="00A253B9">
        <w:t>via de MoSCoW- of andere methode.</w:t>
      </w:r>
    </w:p>
    <w:p w14:paraId="4A92A35F" w14:textId="77777777" w:rsidR="00315A53" w:rsidRPr="00A253B9" w:rsidRDefault="00DC1DF9" w:rsidP="00A3290D">
      <w:pPr>
        <w:pStyle w:val="Lijstalinea"/>
        <w:numPr>
          <w:ilvl w:val="0"/>
          <w:numId w:val="12"/>
        </w:numPr>
      </w:pPr>
      <w:r w:rsidRPr="00A253B9">
        <w:t>Maak een planning</w:t>
      </w:r>
    </w:p>
    <w:p w14:paraId="165459E3" w14:textId="042CED27" w:rsidR="000F4D70" w:rsidRPr="00A253B9" w:rsidRDefault="00A413B6" w:rsidP="00A3290D">
      <w:pPr>
        <w:pStyle w:val="Lijstalinea"/>
        <w:numPr>
          <w:ilvl w:val="0"/>
          <w:numId w:val="12"/>
        </w:numPr>
      </w:pPr>
      <w:r w:rsidRPr="00A253B9">
        <w:t>Stem de prioriteiten en de planning met de betrokkenen af.</w:t>
      </w:r>
    </w:p>
    <w:p w14:paraId="5F93856B" w14:textId="77777777" w:rsidR="000F4D70" w:rsidRPr="00A253B9" w:rsidRDefault="000F4D70" w:rsidP="00A3290D"/>
    <w:p w14:paraId="723EE950" w14:textId="3A71AB81" w:rsidR="009E37E5" w:rsidRPr="00A253B9" w:rsidRDefault="009E37E5" w:rsidP="00A3290D">
      <w:pPr>
        <w:pStyle w:val="Kop3"/>
      </w:pPr>
      <w:r w:rsidRPr="00A253B9">
        <w:t>Ontwerpen</w:t>
      </w:r>
    </w:p>
    <w:p w14:paraId="2E932CE9" w14:textId="77777777" w:rsidR="001C6AD2" w:rsidRDefault="009A2046" w:rsidP="00A3290D">
      <w:pPr>
        <w:numPr>
          <w:ilvl w:val="0"/>
          <w:numId w:val="44"/>
        </w:numPr>
      </w:pPr>
      <w:r w:rsidRPr="00A253B9">
        <w:rPr>
          <w:color w:val="000000"/>
        </w:rPr>
        <w:t xml:space="preserve">Maak een ontwerp voor de </w:t>
      </w:r>
      <w:r w:rsidR="008033EF" w:rsidRPr="00A253B9">
        <w:rPr>
          <w:color w:val="000000"/>
        </w:rPr>
        <w:t>te realiseren</w:t>
      </w:r>
      <w:r w:rsidRPr="00A253B9">
        <w:rPr>
          <w:color w:val="000000"/>
        </w:rPr>
        <w:t xml:space="preserve"> functionaliteite</w:t>
      </w:r>
      <w:r w:rsidR="00F3741F" w:rsidRPr="00A253B9">
        <w:rPr>
          <w:color w:val="000000"/>
        </w:rPr>
        <w:t>n dat a</w:t>
      </w:r>
      <w:r w:rsidRPr="00A253B9">
        <w:t>ansluit op de</w:t>
      </w:r>
      <w:r w:rsidR="00F3741F" w:rsidRPr="00A253B9">
        <w:t xml:space="preserve"> eisen</w:t>
      </w:r>
      <w:r w:rsidRPr="00A253B9">
        <w:t xml:space="preserve"> en </w:t>
      </w:r>
      <w:r w:rsidR="006B0A6F">
        <w:t xml:space="preserve">de </w:t>
      </w:r>
      <w:r w:rsidR="00F3741F" w:rsidRPr="00A253B9">
        <w:t>wensen</w:t>
      </w:r>
      <w:r w:rsidRPr="00A253B9">
        <w:t>. Maak gebruik van minimaal één schematechniek</w:t>
      </w:r>
      <w:r w:rsidR="002E7372" w:rsidRPr="00A253B9">
        <w:t xml:space="preserve"> </w:t>
      </w:r>
      <w:r w:rsidR="004E210D" w:rsidRPr="00A253B9">
        <w:t>om</w:t>
      </w:r>
      <w:r w:rsidRPr="00A253B9">
        <w:t xml:space="preserve"> het ontwerp voor de gegevens (b</w:t>
      </w:r>
      <w:r w:rsidR="007B329B">
        <w:t>ij</w:t>
      </w:r>
      <w:r w:rsidRPr="00A253B9">
        <w:t>v</w:t>
      </w:r>
      <w:r w:rsidR="007B329B">
        <w:t>oorbeeld een</w:t>
      </w:r>
      <w:r w:rsidRPr="00A253B9">
        <w:t xml:space="preserve"> ERD, </w:t>
      </w:r>
      <w:r w:rsidR="007B329B">
        <w:t xml:space="preserve">een </w:t>
      </w:r>
      <w:r w:rsidRPr="00A253B9">
        <w:t xml:space="preserve">klassendiagram, normaliseren), </w:t>
      </w:r>
      <w:r w:rsidR="001C6AD2">
        <w:t xml:space="preserve">de </w:t>
      </w:r>
      <w:r w:rsidRPr="00A253B9">
        <w:t>gebruikersinterface (b</w:t>
      </w:r>
      <w:r w:rsidR="007B329B">
        <w:t>ijvoorbeeld een</w:t>
      </w:r>
      <w:r w:rsidRPr="00A253B9">
        <w:t xml:space="preserve"> use casediagram, wireframes, mock-ups)</w:t>
      </w:r>
      <w:r w:rsidR="00020BD8" w:rsidRPr="00A253B9">
        <w:t xml:space="preserve"> </w:t>
      </w:r>
      <w:r w:rsidRPr="00A253B9">
        <w:t xml:space="preserve">en </w:t>
      </w:r>
      <w:r w:rsidR="001C6AD2">
        <w:t xml:space="preserve">de </w:t>
      </w:r>
      <w:r w:rsidRPr="00A253B9">
        <w:t>programmalogica (b</w:t>
      </w:r>
      <w:r w:rsidR="00560750">
        <w:t>ij</w:t>
      </w:r>
      <w:r w:rsidRPr="00A253B9">
        <w:t>v</w:t>
      </w:r>
      <w:r w:rsidR="00560750">
        <w:t>oorbeeld een</w:t>
      </w:r>
      <w:r w:rsidRPr="00A253B9">
        <w:t xml:space="preserve"> activiteitendiagram</w:t>
      </w:r>
      <w:r w:rsidR="00560750">
        <w:t xml:space="preserve"> of een</w:t>
      </w:r>
      <w:r w:rsidRPr="00A253B9">
        <w:t xml:space="preserve"> flowchart) weer te geven.</w:t>
      </w:r>
    </w:p>
    <w:p w14:paraId="70BCCF21" w14:textId="06957416" w:rsidR="00315A53" w:rsidRPr="00A253B9" w:rsidRDefault="009A2046" w:rsidP="001C6AD2">
      <w:pPr>
        <w:ind w:left="720"/>
      </w:pPr>
      <w:r w:rsidRPr="00A253B9">
        <w:t>Je ontwerp bevat dus minimaal drie sch</w:t>
      </w:r>
      <w:r w:rsidR="00EF6CEE" w:rsidRPr="00A253B9">
        <w:t>ematechnieken</w:t>
      </w:r>
      <w:r w:rsidR="00336584" w:rsidRPr="00A253B9">
        <w:t>.</w:t>
      </w:r>
      <w:r w:rsidRPr="00A253B9">
        <w:t xml:space="preserve"> Je mag er meer gebruiken om je ontwerp te ondersteunen. Het gebruik van een framework is toegestaan.</w:t>
      </w:r>
    </w:p>
    <w:p w14:paraId="5886ABFB" w14:textId="13990761" w:rsidR="000D781C" w:rsidRPr="00A253B9" w:rsidRDefault="000D781C" w:rsidP="00A3290D">
      <w:pPr>
        <w:numPr>
          <w:ilvl w:val="0"/>
          <w:numId w:val="44"/>
        </w:numPr>
      </w:pPr>
      <w:r w:rsidRPr="00A253B9">
        <w:t>Onderbouw je ontwerpkeuzes op haalbaarheid, privacy en security. Voldoet je ontwerp aan de eisen van de AVG en de OWASP top 10? Neem dit op in je ontwerp.</w:t>
      </w:r>
    </w:p>
    <w:p w14:paraId="16A80F9A" w14:textId="77777777" w:rsidR="000D781C" w:rsidRPr="00A253B9" w:rsidRDefault="000D781C" w:rsidP="00315A53"/>
    <w:p w14:paraId="7B8AAC87" w14:textId="77777777" w:rsidR="00315A53" w:rsidRPr="00A253B9" w:rsidRDefault="000F4D70" w:rsidP="00A3290D">
      <w:pPr>
        <w:pStyle w:val="Kop3"/>
      </w:pPr>
      <w:r w:rsidRPr="00A253B9">
        <w:lastRenderedPageBreak/>
        <w:t>Bewaken voortgang</w:t>
      </w:r>
    </w:p>
    <w:p w14:paraId="523848B3" w14:textId="77777777" w:rsidR="00C5161A" w:rsidRDefault="000F4D70" w:rsidP="00D55561">
      <w:pPr>
        <w:numPr>
          <w:ilvl w:val="0"/>
          <w:numId w:val="46"/>
        </w:numPr>
      </w:pPr>
      <w:r w:rsidRPr="00A253B9">
        <w:t xml:space="preserve">Bewaak de voortgang van het proces. </w:t>
      </w:r>
      <w:r w:rsidR="00260164" w:rsidRPr="00A253B9">
        <w:t>Con</w:t>
      </w:r>
      <w:r w:rsidR="00C70A74" w:rsidRPr="00A253B9">
        <w:t xml:space="preserve">troleer </w:t>
      </w:r>
      <w:r w:rsidRPr="00A253B9">
        <w:t>of alles volgens planning gaat of dat bijsturing nodig is</w:t>
      </w:r>
      <w:r w:rsidR="005D493C" w:rsidRPr="00A253B9">
        <w:t xml:space="preserve"> en leg dit vast</w:t>
      </w:r>
      <w:r w:rsidRPr="00A253B9">
        <w:t>.</w:t>
      </w:r>
    </w:p>
    <w:p w14:paraId="76A20BE4" w14:textId="77777777" w:rsidR="00C5161A" w:rsidRDefault="000F4D70" w:rsidP="00D55561">
      <w:pPr>
        <w:numPr>
          <w:ilvl w:val="0"/>
          <w:numId w:val="46"/>
        </w:numPr>
      </w:pPr>
      <w:r w:rsidRPr="00A253B9">
        <w:t xml:space="preserve">Zorg </w:t>
      </w:r>
      <w:r w:rsidR="00C5161A">
        <w:t xml:space="preserve">ervoor </w:t>
      </w:r>
      <w:r w:rsidRPr="00A253B9">
        <w:t>dat de hoogste prioriteiten als eerste af zijn, richt je daarna op de bijzaken.</w:t>
      </w:r>
    </w:p>
    <w:p w14:paraId="17A7AF86" w14:textId="2E5E66FF" w:rsidR="00315A53" w:rsidRPr="00A253B9" w:rsidRDefault="000B2407" w:rsidP="00D55561">
      <w:pPr>
        <w:numPr>
          <w:ilvl w:val="0"/>
          <w:numId w:val="46"/>
        </w:numPr>
      </w:pPr>
      <w:r w:rsidRPr="00A253B9">
        <w:t>Leg vast</w:t>
      </w:r>
      <w:r w:rsidR="00A6583B" w:rsidRPr="00A253B9">
        <w:t xml:space="preserve"> op welke momenten </w:t>
      </w:r>
      <w:r w:rsidR="00C158C8" w:rsidRPr="00A253B9">
        <w:t>er wordt afgeweken</w:t>
      </w:r>
      <w:r w:rsidR="00020BD8" w:rsidRPr="00A253B9">
        <w:t xml:space="preserve"> </w:t>
      </w:r>
      <w:r w:rsidR="00C158C8" w:rsidRPr="00A253B9">
        <w:t>van de planning</w:t>
      </w:r>
      <w:r w:rsidR="003676D4" w:rsidRPr="00A253B9">
        <w:t>,</w:t>
      </w:r>
      <w:r w:rsidRPr="00A253B9">
        <w:t xml:space="preserve"> waarom</w:t>
      </w:r>
      <w:r w:rsidR="003676D4" w:rsidRPr="00A253B9">
        <w:t xml:space="preserve"> er een afwijking is en </w:t>
      </w:r>
      <w:r w:rsidR="007978A4" w:rsidRPr="00A253B9">
        <w:t>wat de invloed is op de doorlooptijd.</w:t>
      </w:r>
    </w:p>
    <w:p w14:paraId="35CD5978" w14:textId="7C3EFE1E" w:rsidR="009E37E5" w:rsidRPr="00A253B9" w:rsidRDefault="009E37E5" w:rsidP="00A3290D"/>
    <w:p w14:paraId="6027AE86" w14:textId="2888DB1B" w:rsidR="00507088" w:rsidRPr="00A253B9" w:rsidRDefault="00507088" w:rsidP="00A3290D">
      <w:pPr>
        <w:pStyle w:val="Kop2"/>
      </w:pPr>
      <w:r w:rsidRPr="00A253B9">
        <w:t>Resultaat</w:t>
      </w:r>
    </w:p>
    <w:p w14:paraId="63582AA8" w14:textId="6321C99F" w:rsidR="00223913" w:rsidRPr="00A253B9" w:rsidRDefault="00223913" w:rsidP="00A3290D">
      <w:r w:rsidRPr="00A253B9">
        <w:t>Als resultaat van deze opdracht lever je de volgende producten</w:t>
      </w:r>
      <w:r w:rsidR="00C5161A">
        <w:t xml:space="preserve"> </w:t>
      </w:r>
      <w:r w:rsidR="00997799" w:rsidRPr="00A253B9">
        <w:t xml:space="preserve">en/of </w:t>
      </w:r>
      <w:r w:rsidRPr="00A253B9">
        <w:t>diensten op.</w:t>
      </w:r>
    </w:p>
    <w:p w14:paraId="7660A153" w14:textId="77777777" w:rsidR="00A3290D" w:rsidRPr="00A253B9" w:rsidRDefault="00A3290D" w:rsidP="00A3290D"/>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098"/>
        <w:gridCol w:w="2983"/>
        <w:gridCol w:w="2981"/>
      </w:tblGrid>
      <w:tr w:rsidR="00E45B66" w:rsidRPr="00A253B9" w14:paraId="64589EB8" w14:textId="77777777" w:rsidTr="00C516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7583F7A7" w14:textId="77777777" w:rsidR="008B044B" w:rsidRPr="00A253B9" w:rsidRDefault="008B044B" w:rsidP="00A3290D">
            <w:pPr>
              <w:rPr>
                <w:b/>
                <w:color w:val="FFFFFF" w:themeColor="background1"/>
              </w:rPr>
            </w:pPr>
            <w:r w:rsidRPr="00A253B9">
              <w:rPr>
                <w:b/>
                <w:color w:val="FFFFFF" w:themeColor="background1"/>
              </w:rPr>
              <w:t>Resultaat</w:t>
            </w:r>
          </w:p>
        </w:tc>
        <w:tc>
          <w:tcPr>
            <w:tcW w:w="1646" w:type="pct"/>
            <w:tcBorders>
              <w:top w:val="single" w:sz="4" w:space="0" w:color="56355B" w:themeColor="text2"/>
              <w:left w:val="single" w:sz="4" w:space="0" w:color="FFFFFF" w:themeColor="background1"/>
              <w:bottom w:val="single" w:sz="4" w:space="0" w:color="56355B" w:themeColor="text2"/>
              <w:right w:val="single" w:sz="4" w:space="0" w:color="FFFFFF" w:themeColor="background1"/>
            </w:tcBorders>
            <w:shd w:val="clear" w:color="auto" w:fill="56355B"/>
            <w:hideMark/>
          </w:tcPr>
          <w:p w14:paraId="62C0AE2A" w14:textId="77777777" w:rsidR="008B044B" w:rsidRPr="00A253B9" w:rsidRDefault="008B044B"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Voorbeelden bewijsstukken</w:t>
            </w:r>
          </w:p>
        </w:tc>
        <w:tc>
          <w:tcPr>
            <w:tcW w:w="1645" w:type="pct"/>
            <w:tcBorders>
              <w:top w:val="single" w:sz="4" w:space="0" w:color="56355B" w:themeColor="text2"/>
              <w:left w:val="single" w:sz="4" w:space="0" w:color="FFFFFF" w:themeColor="background1"/>
              <w:bottom w:val="single" w:sz="4" w:space="0" w:color="56355B" w:themeColor="text2"/>
              <w:right w:val="single" w:sz="4" w:space="0" w:color="56355B" w:themeColor="text2"/>
            </w:tcBorders>
            <w:shd w:val="clear" w:color="auto" w:fill="56355B"/>
            <w:hideMark/>
          </w:tcPr>
          <w:p w14:paraId="14E65BB3" w14:textId="77777777" w:rsidR="008B044B" w:rsidRPr="00A253B9" w:rsidRDefault="008B044B"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Aanvullende eisen</w:t>
            </w:r>
          </w:p>
        </w:tc>
      </w:tr>
      <w:tr w:rsidR="00B52910" w:rsidRPr="00A253B9" w14:paraId="68B4BE66" w14:textId="77777777" w:rsidTr="000758AE">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709" w:type="pct"/>
            <w:tcBorders>
              <w:top w:val="single" w:sz="4" w:space="0" w:color="56355B" w:themeColor="text2"/>
              <w:left w:val="single" w:sz="4" w:space="0" w:color="56355B" w:themeColor="text2"/>
              <w:right w:val="single" w:sz="4" w:space="0" w:color="56355B" w:themeColor="text2"/>
            </w:tcBorders>
            <w:hideMark/>
          </w:tcPr>
          <w:p w14:paraId="36CDD7A1" w14:textId="35845E3F" w:rsidR="00BE1B22" w:rsidRPr="00A253B9" w:rsidRDefault="00BE1B22" w:rsidP="00A3290D">
            <w:r w:rsidRPr="00A253B9">
              <w:t>Een document me</w:t>
            </w:r>
            <w:r w:rsidR="00752431" w:rsidRPr="00A253B9">
              <w:t>t eisen en wensen</w:t>
            </w:r>
            <w:r w:rsidR="00E44FF7" w:rsidRPr="00A253B9">
              <w:t xml:space="preserve"> en (technische)</w:t>
            </w:r>
            <w:r w:rsidR="00C5161A">
              <w:t xml:space="preserve"> </w:t>
            </w:r>
            <w:r w:rsidRPr="00A253B9">
              <w:t>uitgangspunten</w:t>
            </w:r>
          </w:p>
        </w:tc>
        <w:tc>
          <w:tcPr>
            <w:tcW w:w="1646"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1D60CB7" w14:textId="2C0AEE2A" w:rsidR="00BE1B22" w:rsidRPr="00A253B9" w:rsidRDefault="00067A95" w:rsidP="00A3290D">
            <w:pPr>
              <w:cnfStyle w:val="000000100000" w:firstRow="0" w:lastRow="0" w:firstColumn="0" w:lastColumn="0" w:oddVBand="0" w:evenVBand="0" w:oddHBand="1" w:evenHBand="0" w:firstRowFirstColumn="0" w:firstRowLastColumn="0" w:lastRowFirstColumn="0" w:lastRowLastColumn="0"/>
            </w:pPr>
            <w:r w:rsidRPr="00A253B9">
              <w:t xml:space="preserve">Programma van </w:t>
            </w:r>
            <w:r w:rsidR="00C5161A">
              <w:t>e</w:t>
            </w:r>
            <w:r w:rsidRPr="00A253B9">
              <w:t xml:space="preserve">isen, </w:t>
            </w:r>
            <w:r w:rsidR="00C5161A">
              <w:t>v</w:t>
            </w:r>
            <w:r w:rsidR="00BE1B22" w:rsidRPr="00A253B9">
              <w:t>erslag</w:t>
            </w:r>
            <w:r w:rsidR="000E0225" w:rsidRPr="00A253B9">
              <w:t xml:space="preserve">, video, </w:t>
            </w:r>
            <w:r w:rsidR="00D22401" w:rsidRPr="00A253B9">
              <w:t xml:space="preserve">feedback </w:t>
            </w:r>
            <w:r w:rsidR="000E0225" w:rsidRPr="00A253B9">
              <w:t>praktijkbegeleider</w:t>
            </w:r>
          </w:p>
        </w:tc>
        <w:tc>
          <w:tcPr>
            <w:tcW w:w="1645"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5BB2780F" w14:textId="08FA961B" w:rsidR="00BE1B22" w:rsidRPr="00A253B9" w:rsidRDefault="00BE1B22" w:rsidP="00A3290D">
            <w:pPr>
              <w:cnfStyle w:val="000000100000" w:firstRow="0" w:lastRow="0" w:firstColumn="0" w:lastColumn="0" w:oddVBand="0" w:evenVBand="0" w:oddHBand="1" w:evenHBand="0" w:firstRowFirstColumn="0" w:firstRowLastColumn="0" w:lastRowFirstColumn="0" w:lastRowLastColumn="0"/>
            </w:pPr>
          </w:p>
        </w:tc>
      </w:tr>
      <w:tr w:rsidR="00752431" w:rsidRPr="00A253B9" w14:paraId="7641478D" w14:textId="77777777" w:rsidTr="00C5161A">
        <w:trPr>
          <w:cnfStyle w:val="000000010000" w:firstRow="0" w:lastRow="0" w:firstColumn="0" w:lastColumn="0" w:oddVBand="0" w:evenVBand="0" w:oddHBand="0" w:evenHBand="1"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9" w:type="pct"/>
            <w:tcBorders>
              <w:top w:val="single" w:sz="4" w:space="0" w:color="56355B" w:themeColor="text2"/>
              <w:left w:val="single" w:sz="4" w:space="0" w:color="56355B" w:themeColor="text2"/>
              <w:right w:val="single" w:sz="4" w:space="0" w:color="56355B" w:themeColor="text2"/>
            </w:tcBorders>
          </w:tcPr>
          <w:p w14:paraId="6F6945D4" w14:textId="77E03D49" w:rsidR="00752431" w:rsidRPr="00A253B9" w:rsidRDefault="009944C3" w:rsidP="00A3290D">
            <w:r w:rsidRPr="00A253B9">
              <w:t xml:space="preserve">Een overzicht </w:t>
            </w:r>
            <w:r w:rsidR="0050547A" w:rsidRPr="00A253B9">
              <w:t>met de</w:t>
            </w:r>
            <w:r w:rsidRPr="00A253B9">
              <w:t xml:space="preserve"> </w:t>
            </w:r>
            <w:r w:rsidR="00FD31B8" w:rsidRPr="00A253B9">
              <w:t>te realiseren functionaliteiten (user</w:t>
            </w:r>
            <w:r w:rsidR="00770F25">
              <w:t xml:space="preserve"> </w:t>
            </w:r>
            <w:r w:rsidR="00FD31B8" w:rsidRPr="00A253B9">
              <w:t xml:space="preserve">stories) voorzien van </w:t>
            </w:r>
            <w:r w:rsidR="008417AA" w:rsidRPr="00A253B9">
              <w:t>prioriteit</w:t>
            </w:r>
            <w:r w:rsidR="0073256D" w:rsidRPr="00A253B9">
              <w:t xml:space="preserve"> en def</w:t>
            </w:r>
            <w:r w:rsidR="0076233A" w:rsidRPr="00A253B9">
              <w:t>i</w:t>
            </w:r>
            <w:r w:rsidR="0073256D" w:rsidRPr="00A253B9">
              <w:t>nition of done</w:t>
            </w:r>
          </w:p>
        </w:tc>
        <w:tc>
          <w:tcPr>
            <w:tcW w:w="1646" w:type="pct"/>
            <w:tcBorders>
              <w:top w:val="single" w:sz="4" w:space="0" w:color="56355B" w:themeColor="text2"/>
              <w:left w:val="single" w:sz="4" w:space="0" w:color="56355B" w:themeColor="text2"/>
              <w:bottom w:val="single" w:sz="4" w:space="0" w:color="auto"/>
              <w:right w:val="single" w:sz="4" w:space="0" w:color="56355B" w:themeColor="text2"/>
            </w:tcBorders>
          </w:tcPr>
          <w:p w14:paraId="34A8B8C6" w14:textId="698C9AB7" w:rsidR="00752431" w:rsidRPr="00A253B9" w:rsidRDefault="008417AA" w:rsidP="00A3290D">
            <w:pPr>
              <w:cnfStyle w:val="000000010000" w:firstRow="0" w:lastRow="0" w:firstColumn="0" w:lastColumn="0" w:oddVBand="0" w:evenVBand="0" w:oddHBand="0" w:evenHBand="1" w:firstRowFirstColumn="0" w:firstRowLastColumn="0" w:lastRowFirstColumn="0" w:lastRowLastColumn="0"/>
            </w:pPr>
            <w:r w:rsidRPr="00A253B9">
              <w:t xml:space="preserve">Functionaliteiten overzicht, </w:t>
            </w:r>
            <w:r w:rsidR="004A182E" w:rsidRPr="00A253B9">
              <w:t>b</w:t>
            </w:r>
            <w:r w:rsidRPr="00A253B9">
              <w:t>acklog</w:t>
            </w:r>
          </w:p>
        </w:tc>
        <w:tc>
          <w:tcPr>
            <w:tcW w:w="1645" w:type="pct"/>
            <w:tcBorders>
              <w:top w:val="single" w:sz="4" w:space="0" w:color="56355B" w:themeColor="text2"/>
              <w:left w:val="single" w:sz="4" w:space="0" w:color="56355B" w:themeColor="text2"/>
              <w:bottom w:val="single" w:sz="4" w:space="0" w:color="auto"/>
              <w:right w:val="single" w:sz="4" w:space="0" w:color="56355B" w:themeColor="text2"/>
            </w:tcBorders>
          </w:tcPr>
          <w:p w14:paraId="47C546FE" w14:textId="77777777" w:rsidR="00752431" w:rsidRPr="00A253B9" w:rsidRDefault="00752431" w:rsidP="00A3290D">
            <w:pPr>
              <w:cnfStyle w:val="000000010000" w:firstRow="0" w:lastRow="0" w:firstColumn="0" w:lastColumn="0" w:oddVBand="0" w:evenVBand="0" w:oddHBand="0" w:evenHBand="1" w:firstRowFirstColumn="0" w:firstRowLastColumn="0" w:lastRowFirstColumn="0" w:lastRowLastColumn="0"/>
            </w:pPr>
          </w:p>
        </w:tc>
      </w:tr>
      <w:tr w:rsidR="00A413B6" w:rsidRPr="00A253B9" w14:paraId="3DA9EB63" w14:textId="77777777" w:rsidTr="00C5161A">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9" w:type="pct"/>
            <w:tcBorders>
              <w:top w:val="single" w:sz="4" w:space="0" w:color="56355B" w:themeColor="text2"/>
              <w:left w:val="single" w:sz="4" w:space="0" w:color="56355B" w:themeColor="text2"/>
              <w:right w:val="single" w:sz="4" w:space="0" w:color="56355B" w:themeColor="text2"/>
            </w:tcBorders>
          </w:tcPr>
          <w:p w14:paraId="05EE7B6B" w14:textId="08FBABD6" w:rsidR="00A413B6" w:rsidRPr="00A253B9" w:rsidRDefault="00E13AAB" w:rsidP="00A3290D">
            <w:r w:rsidRPr="00A253B9">
              <w:t>Een planning</w:t>
            </w:r>
            <w:r w:rsidR="00500D02" w:rsidRPr="00A253B9">
              <w:t xml:space="preserve"> of backlog</w:t>
            </w:r>
          </w:p>
        </w:tc>
        <w:tc>
          <w:tcPr>
            <w:tcW w:w="1646" w:type="pct"/>
            <w:tcBorders>
              <w:top w:val="single" w:sz="4" w:space="0" w:color="56355B" w:themeColor="text2"/>
              <w:left w:val="single" w:sz="4" w:space="0" w:color="56355B" w:themeColor="text2"/>
              <w:bottom w:val="single" w:sz="4" w:space="0" w:color="auto"/>
              <w:right w:val="single" w:sz="4" w:space="0" w:color="56355B" w:themeColor="text2"/>
            </w:tcBorders>
          </w:tcPr>
          <w:p w14:paraId="29015BD7" w14:textId="01609254" w:rsidR="00A413B6" w:rsidRPr="00A253B9" w:rsidRDefault="00E13AAB" w:rsidP="00A3290D">
            <w:pPr>
              <w:cnfStyle w:val="000000100000" w:firstRow="0" w:lastRow="0" w:firstColumn="0" w:lastColumn="0" w:oddVBand="0" w:evenVBand="0" w:oddHBand="1" w:evenHBand="0" w:firstRowFirstColumn="0" w:firstRowLastColumn="0" w:lastRowFirstColumn="0" w:lastRowLastColumn="0"/>
            </w:pPr>
            <w:r w:rsidRPr="00A253B9">
              <w:t>Een planning,</w:t>
            </w:r>
            <w:r w:rsidR="00020BD8" w:rsidRPr="00A253B9">
              <w:t xml:space="preserve"> </w:t>
            </w:r>
            <w:r w:rsidR="005B475B" w:rsidRPr="00A253B9">
              <w:t>Gantt</w:t>
            </w:r>
            <w:r w:rsidR="00770F25">
              <w:t>-</w:t>
            </w:r>
            <w:r w:rsidR="005B475B" w:rsidRPr="00A253B9">
              <w:t xml:space="preserve">chart, </w:t>
            </w:r>
            <w:r w:rsidR="00770F25">
              <w:t>s</w:t>
            </w:r>
            <w:r w:rsidR="005B475B" w:rsidRPr="00A253B9">
              <w:t>crumtakenbord</w:t>
            </w:r>
            <w:r w:rsidR="00770F25">
              <w:t>,</w:t>
            </w:r>
            <w:r w:rsidR="00020BD8" w:rsidRPr="00A253B9">
              <w:t xml:space="preserve"> </w:t>
            </w:r>
            <w:r w:rsidR="00500D02" w:rsidRPr="00A253B9">
              <w:t>feedback praktijkbegeleider</w:t>
            </w:r>
          </w:p>
        </w:tc>
        <w:tc>
          <w:tcPr>
            <w:tcW w:w="1645" w:type="pct"/>
            <w:tcBorders>
              <w:top w:val="single" w:sz="4" w:space="0" w:color="56355B" w:themeColor="text2"/>
              <w:left w:val="single" w:sz="4" w:space="0" w:color="56355B" w:themeColor="text2"/>
              <w:bottom w:val="single" w:sz="4" w:space="0" w:color="auto"/>
              <w:right w:val="single" w:sz="4" w:space="0" w:color="56355B" w:themeColor="text2"/>
            </w:tcBorders>
          </w:tcPr>
          <w:p w14:paraId="342D01C6" w14:textId="77777777" w:rsidR="00A413B6" w:rsidRPr="00A253B9" w:rsidRDefault="00A413B6" w:rsidP="00A3290D">
            <w:pPr>
              <w:cnfStyle w:val="000000100000" w:firstRow="0" w:lastRow="0" w:firstColumn="0" w:lastColumn="0" w:oddVBand="0" w:evenVBand="0" w:oddHBand="1" w:evenHBand="0" w:firstRowFirstColumn="0" w:firstRowLastColumn="0" w:lastRowFirstColumn="0" w:lastRowLastColumn="0"/>
            </w:pPr>
          </w:p>
        </w:tc>
      </w:tr>
      <w:tr w:rsidR="00120D59" w:rsidRPr="00A253B9" w14:paraId="7D7FCAA8" w14:textId="77777777" w:rsidTr="00C5161A">
        <w:trPr>
          <w:cnfStyle w:val="000000010000" w:firstRow="0" w:lastRow="0" w:firstColumn="0" w:lastColumn="0" w:oddVBand="0" w:evenVBand="0" w:oddHBand="0" w:evenHBand="1"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9" w:type="pct"/>
            <w:tcBorders>
              <w:top w:val="single" w:sz="4" w:space="0" w:color="56355B" w:themeColor="text2"/>
              <w:left w:val="single" w:sz="4" w:space="0" w:color="56355B" w:themeColor="text2"/>
              <w:right w:val="single" w:sz="4" w:space="0" w:color="56355B" w:themeColor="text2"/>
            </w:tcBorders>
          </w:tcPr>
          <w:p w14:paraId="3D3EE0C8" w14:textId="1C705845" w:rsidR="00315A53" w:rsidRPr="00A253B9" w:rsidRDefault="00C15EA3" w:rsidP="00A3290D">
            <w:r>
              <w:t>Een o</w:t>
            </w:r>
            <w:r w:rsidR="00120D59" w:rsidRPr="00A253B9">
              <w:t>ntwerp</w:t>
            </w:r>
            <w:r w:rsidR="005B6E95" w:rsidRPr="00A253B9">
              <w:t xml:space="preserve"> </w:t>
            </w:r>
            <w:r w:rsidR="0046651A" w:rsidRPr="00A253B9">
              <w:t>dat aansluit op de</w:t>
            </w:r>
          </w:p>
          <w:p w14:paraId="470A2B24" w14:textId="30B95D53" w:rsidR="00120D59" w:rsidRPr="00A253B9" w:rsidRDefault="00E70046" w:rsidP="00BF2E49">
            <w:r w:rsidRPr="00A253B9">
              <w:t>e</w:t>
            </w:r>
            <w:r w:rsidR="00B52910" w:rsidRPr="00A253B9">
              <w:t xml:space="preserve">isen en </w:t>
            </w:r>
            <w:r w:rsidR="006A793C">
              <w:t xml:space="preserve">de </w:t>
            </w:r>
            <w:r w:rsidR="00B52910" w:rsidRPr="00A253B9">
              <w:t>wensen</w:t>
            </w:r>
            <w:r w:rsidR="00E45B66" w:rsidRPr="00A253B9">
              <w:t xml:space="preserve"> en </w:t>
            </w:r>
            <w:r w:rsidR="00A144CB" w:rsidRPr="00A253B9">
              <w:t>b</w:t>
            </w:r>
            <w:r w:rsidR="00120D59" w:rsidRPr="00A253B9">
              <w:t>eslissingen</w:t>
            </w:r>
            <w:r w:rsidR="00C15EA3">
              <w:t xml:space="preserve"> of </w:t>
            </w:r>
            <w:r w:rsidR="00120D59" w:rsidRPr="00A253B9">
              <w:t>onderbouwingen</w:t>
            </w:r>
            <w:r w:rsidR="00BF2E49" w:rsidRPr="00A253B9">
              <w:t xml:space="preserve"> bevat </w:t>
            </w:r>
            <w:r w:rsidR="00120D59" w:rsidRPr="00A253B9">
              <w:t>met betrekking tot ethiek, privacy en security</w:t>
            </w:r>
          </w:p>
        </w:tc>
        <w:tc>
          <w:tcPr>
            <w:tcW w:w="1646" w:type="pct"/>
            <w:tcBorders>
              <w:top w:val="single" w:sz="4" w:space="0" w:color="56355B" w:themeColor="text2"/>
              <w:left w:val="single" w:sz="4" w:space="0" w:color="56355B" w:themeColor="text2"/>
              <w:bottom w:val="single" w:sz="4" w:space="0" w:color="auto"/>
              <w:right w:val="single" w:sz="4" w:space="0" w:color="56355B" w:themeColor="text2"/>
            </w:tcBorders>
            <w:hideMark/>
          </w:tcPr>
          <w:p w14:paraId="6C25D380" w14:textId="34BC0CED" w:rsidR="00A144CB" w:rsidRPr="00A253B9" w:rsidRDefault="00732222" w:rsidP="00A3290D">
            <w:pPr>
              <w:cnfStyle w:val="000000010000" w:firstRow="0" w:lastRow="0" w:firstColumn="0" w:lastColumn="0" w:oddVBand="0" w:evenVBand="0" w:oddHBand="0" w:evenHBand="1" w:firstRowFirstColumn="0" w:firstRowLastColumn="0" w:lastRowFirstColumn="0" w:lastRowLastColumn="0"/>
            </w:pPr>
            <w:r w:rsidRPr="00A253B9">
              <w:t>Ontwerp,</w:t>
            </w:r>
            <w:r w:rsidR="00BF2E49">
              <w:t xml:space="preserve"> v</w:t>
            </w:r>
            <w:r w:rsidR="00A144CB" w:rsidRPr="00A253B9">
              <w:t>erslag, video, feedback praktijkbegeleider</w:t>
            </w:r>
          </w:p>
        </w:tc>
        <w:tc>
          <w:tcPr>
            <w:tcW w:w="1645" w:type="pct"/>
            <w:tcBorders>
              <w:top w:val="single" w:sz="4" w:space="0" w:color="56355B" w:themeColor="text2"/>
              <w:left w:val="single" w:sz="4" w:space="0" w:color="56355B" w:themeColor="text2"/>
              <w:bottom w:val="single" w:sz="4" w:space="0" w:color="auto"/>
              <w:right w:val="single" w:sz="4" w:space="0" w:color="56355B" w:themeColor="text2"/>
            </w:tcBorders>
          </w:tcPr>
          <w:p w14:paraId="022FC406" w14:textId="2EF06AA4" w:rsidR="00120D59" w:rsidRPr="00A253B9" w:rsidRDefault="00120D59" w:rsidP="00A3290D">
            <w:pPr>
              <w:cnfStyle w:val="000000010000" w:firstRow="0" w:lastRow="0" w:firstColumn="0" w:lastColumn="0" w:oddVBand="0" w:evenVBand="0" w:oddHBand="0" w:evenHBand="1" w:firstRowFirstColumn="0" w:firstRowLastColumn="0" w:lastRowFirstColumn="0" w:lastRowLastColumn="0"/>
            </w:pPr>
          </w:p>
        </w:tc>
      </w:tr>
      <w:tr w:rsidR="00652F32" w:rsidRPr="00A253B9" w14:paraId="2D0FCBE1" w14:textId="77777777" w:rsidTr="00C5161A">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709" w:type="pct"/>
            <w:tcBorders>
              <w:top w:val="single" w:sz="4" w:space="0" w:color="56355B" w:themeColor="text2"/>
              <w:left w:val="single" w:sz="4" w:space="0" w:color="56355B" w:themeColor="text2"/>
              <w:right w:val="single" w:sz="4" w:space="0" w:color="56355B" w:themeColor="text2"/>
            </w:tcBorders>
          </w:tcPr>
          <w:p w14:paraId="5C5E4DCA" w14:textId="42D9BF0C" w:rsidR="00652F32" w:rsidRPr="00A253B9" w:rsidRDefault="00652F32" w:rsidP="00BF2E49">
            <w:r w:rsidRPr="00A253B9">
              <w:t>Een evaluatieverslag met</w:t>
            </w:r>
            <w:r w:rsidR="00020BD8" w:rsidRPr="00A253B9">
              <w:t xml:space="preserve"> </w:t>
            </w:r>
            <w:r w:rsidRPr="00A253B9">
              <w:t>de voortgang</w:t>
            </w:r>
          </w:p>
        </w:tc>
        <w:tc>
          <w:tcPr>
            <w:tcW w:w="1646" w:type="pct"/>
            <w:tcBorders>
              <w:top w:val="single" w:sz="4" w:space="0" w:color="56355B" w:themeColor="text2"/>
              <w:left w:val="single" w:sz="4" w:space="0" w:color="56355B" w:themeColor="text2"/>
              <w:bottom w:val="single" w:sz="4" w:space="0" w:color="auto"/>
              <w:right w:val="single" w:sz="4" w:space="0" w:color="56355B" w:themeColor="text2"/>
            </w:tcBorders>
          </w:tcPr>
          <w:p w14:paraId="28DB14A1" w14:textId="32650435" w:rsidR="00652F32" w:rsidRPr="00A253B9" w:rsidRDefault="00F05402" w:rsidP="00A3290D">
            <w:pPr>
              <w:cnfStyle w:val="000000100000" w:firstRow="0" w:lastRow="0" w:firstColumn="0" w:lastColumn="0" w:oddVBand="0" w:evenVBand="0" w:oddHBand="1" w:evenHBand="0" w:firstRowFirstColumn="0" w:firstRowLastColumn="0" w:lastRowFirstColumn="0" w:lastRowLastColumn="0"/>
            </w:pPr>
            <w:r w:rsidRPr="00A253B9">
              <w:t xml:space="preserve">Verslag, video, podcast, </w:t>
            </w:r>
            <w:r w:rsidR="00D22401" w:rsidRPr="00A253B9">
              <w:t>feedback</w:t>
            </w:r>
            <w:r w:rsidRPr="00A253B9">
              <w:t xml:space="preserve"> praktijkbegeleider</w:t>
            </w:r>
          </w:p>
        </w:tc>
        <w:tc>
          <w:tcPr>
            <w:tcW w:w="1645" w:type="pct"/>
            <w:tcBorders>
              <w:top w:val="single" w:sz="4" w:space="0" w:color="56355B" w:themeColor="text2"/>
              <w:left w:val="single" w:sz="4" w:space="0" w:color="56355B" w:themeColor="text2"/>
              <w:bottom w:val="single" w:sz="4" w:space="0" w:color="auto"/>
              <w:right w:val="single" w:sz="4" w:space="0" w:color="56355B" w:themeColor="text2"/>
            </w:tcBorders>
          </w:tcPr>
          <w:p w14:paraId="77B31A95" w14:textId="415A0F5C" w:rsidR="00652F32" w:rsidRPr="00A253B9" w:rsidRDefault="00652F32" w:rsidP="00A3290D">
            <w:pPr>
              <w:cnfStyle w:val="000000100000" w:firstRow="0" w:lastRow="0" w:firstColumn="0" w:lastColumn="0" w:oddVBand="0" w:evenVBand="0" w:oddHBand="1" w:evenHBand="0" w:firstRowFirstColumn="0" w:firstRowLastColumn="0" w:lastRowFirstColumn="0" w:lastRowLastColumn="0"/>
            </w:pPr>
          </w:p>
        </w:tc>
      </w:tr>
    </w:tbl>
    <w:p w14:paraId="3EBDB699" w14:textId="44DFB8B0" w:rsidR="00EF438E" w:rsidRPr="00A253B9" w:rsidRDefault="00591D70" w:rsidP="00A3290D">
      <w:pPr>
        <w:pStyle w:val="Kop1"/>
      </w:pPr>
      <w:r w:rsidRPr="00A253B9">
        <w:br w:type="page"/>
      </w:r>
      <w:bookmarkStart w:id="5" w:name="_Toc121392516"/>
      <w:r w:rsidR="00E10152" w:rsidRPr="00A253B9">
        <w:lastRenderedPageBreak/>
        <w:t xml:space="preserve">Opdracht 2: </w:t>
      </w:r>
      <w:r w:rsidR="00804ED0" w:rsidRPr="00A253B9">
        <w:t>Realiseren</w:t>
      </w:r>
      <w:bookmarkEnd w:id="5"/>
    </w:p>
    <w:p w14:paraId="2F5CA735" w14:textId="14B45365" w:rsidR="00FF5D92" w:rsidRPr="00A253B9" w:rsidRDefault="00FF5D92" w:rsidP="00A3290D">
      <w:r w:rsidRPr="00A253B9">
        <w:t>Je gaat in d</w:t>
      </w:r>
      <w:r w:rsidR="007E7971" w:rsidRPr="00A253B9">
        <w:t xml:space="preserve">eze opdracht </w:t>
      </w:r>
      <w:r w:rsidRPr="00A253B9">
        <w:t xml:space="preserve">een </w:t>
      </w:r>
      <w:r w:rsidR="007E7971" w:rsidRPr="00A253B9">
        <w:t xml:space="preserve">(deel van een) </w:t>
      </w:r>
      <w:r w:rsidRPr="00A253B9">
        <w:t>applicatie ontwikkelen. Je werkt als een projectmedewerker in een projectteam.</w:t>
      </w:r>
    </w:p>
    <w:p w14:paraId="5B7BD729" w14:textId="38FA3169" w:rsidR="005A54D3" w:rsidRPr="00A253B9" w:rsidRDefault="005A54D3" w:rsidP="00A3290D"/>
    <w:p w14:paraId="5FC2DC8B" w14:textId="53B97A6A" w:rsidR="00FF5D92" w:rsidRPr="00A253B9" w:rsidRDefault="00FF5D92" w:rsidP="00A3290D">
      <w:pPr>
        <w:pStyle w:val="Kop3"/>
      </w:pPr>
      <w:r w:rsidRPr="00A253B9">
        <w:t>Realiseren</w:t>
      </w:r>
    </w:p>
    <w:p w14:paraId="3DEF424A" w14:textId="77777777" w:rsidR="00315A53" w:rsidRPr="00A253B9" w:rsidRDefault="00FF5D92" w:rsidP="00A3290D">
      <w:pPr>
        <w:pStyle w:val="Lijstalinea"/>
        <w:numPr>
          <w:ilvl w:val="0"/>
          <w:numId w:val="17"/>
        </w:numPr>
      </w:pPr>
      <w:r w:rsidRPr="00A253B9">
        <w:t xml:space="preserve">Realiseer de </w:t>
      </w:r>
      <w:r w:rsidR="00D51DB6" w:rsidRPr="00A253B9">
        <w:t>functionaliteiten (</w:t>
      </w:r>
      <w:r w:rsidRPr="00A253B9">
        <w:t>user stories</w:t>
      </w:r>
      <w:r w:rsidR="00D51DB6" w:rsidRPr="00A253B9">
        <w:t>)</w:t>
      </w:r>
      <w:r w:rsidRPr="00A253B9">
        <w:t xml:space="preserve"> die aan jou zijn toegewezen.</w:t>
      </w:r>
    </w:p>
    <w:p w14:paraId="6A76D51A" w14:textId="77777777" w:rsidR="00315A53" w:rsidRPr="00A253B9" w:rsidRDefault="00FF5D92" w:rsidP="00A3290D">
      <w:pPr>
        <w:pStyle w:val="Lijstalinea"/>
        <w:numPr>
          <w:ilvl w:val="0"/>
          <w:numId w:val="17"/>
        </w:numPr>
      </w:pPr>
      <w:r w:rsidRPr="00A253B9">
        <w:t>Stel hierbij, passend bij de opdracht, de volgende documenten op of voer</w:t>
      </w:r>
      <w:r w:rsidR="005F1D76" w:rsidRPr="00A253B9">
        <w:t xml:space="preserve">, </w:t>
      </w:r>
      <w:r w:rsidR="00917903" w:rsidRPr="00A253B9">
        <w:t>indien mogelijk</w:t>
      </w:r>
      <w:r w:rsidR="005F1D76" w:rsidRPr="00A253B9">
        <w:t xml:space="preserve">, </w:t>
      </w:r>
      <w:r w:rsidRPr="00A253B9">
        <w:t>de volgende activiteiten uit</w:t>
      </w:r>
      <w:r w:rsidR="00A321FE" w:rsidRPr="00A253B9">
        <w:t>.</w:t>
      </w:r>
    </w:p>
    <w:p w14:paraId="7ECFA306" w14:textId="51EC1F3A" w:rsidR="00FF5D92" w:rsidRPr="00A253B9" w:rsidRDefault="00FF5D92" w:rsidP="00A3290D">
      <w:pPr>
        <w:pStyle w:val="Lijstalinea"/>
        <w:numPr>
          <w:ilvl w:val="1"/>
          <w:numId w:val="17"/>
        </w:numPr>
      </w:pPr>
      <w:r w:rsidRPr="00A253B9">
        <w:t>Programmeren</w:t>
      </w:r>
    </w:p>
    <w:p w14:paraId="7EAE07CD" w14:textId="77777777" w:rsidR="00FF5D92" w:rsidRPr="00A253B9" w:rsidRDefault="00FF5D92" w:rsidP="00A3290D">
      <w:pPr>
        <w:pStyle w:val="Lijstalinea"/>
        <w:numPr>
          <w:ilvl w:val="1"/>
          <w:numId w:val="17"/>
        </w:numPr>
      </w:pPr>
      <w:r w:rsidRPr="00A253B9">
        <w:t>(Unit)testen</w:t>
      </w:r>
    </w:p>
    <w:p w14:paraId="756E2F97" w14:textId="77777777" w:rsidR="00FF5D92" w:rsidRPr="00A253B9" w:rsidRDefault="00FF5D92" w:rsidP="00A3290D">
      <w:pPr>
        <w:pStyle w:val="Lijstalinea"/>
        <w:numPr>
          <w:ilvl w:val="1"/>
          <w:numId w:val="17"/>
        </w:numPr>
      </w:pPr>
      <w:r w:rsidRPr="00A253B9">
        <w:t>Versiebeheer bijhouden</w:t>
      </w:r>
    </w:p>
    <w:p w14:paraId="1F24B842" w14:textId="77777777" w:rsidR="00FF5D92" w:rsidRPr="00A253B9" w:rsidRDefault="00FF5D92" w:rsidP="00A3290D">
      <w:pPr>
        <w:pStyle w:val="Lijstalinea"/>
        <w:numPr>
          <w:ilvl w:val="1"/>
          <w:numId w:val="17"/>
        </w:numPr>
      </w:pPr>
      <w:r w:rsidRPr="00A253B9">
        <w:t>Documenteren (in de code of apart)</w:t>
      </w:r>
    </w:p>
    <w:p w14:paraId="575AF325" w14:textId="77777777" w:rsidR="00315A53" w:rsidRPr="00A253B9" w:rsidRDefault="00FF5D92" w:rsidP="00A3290D">
      <w:pPr>
        <w:pStyle w:val="Lijstalinea"/>
        <w:numPr>
          <w:ilvl w:val="1"/>
          <w:numId w:val="17"/>
        </w:numPr>
      </w:pPr>
      <w:r w:rsidRPr="00A253B9">
        <w:t>Een database inrichten/aanpassen/aanvullen</w:t>
      </w:r>
    </w:p>
    <w:p w14:paraId="247DFCB2" w14:textId="1562284E" w:rsidR="00315A53" w:rsidRPr="00A253B9" w:rsidRDefault="00FF5D92" w:rsidP="00A3290D">
      <w:pPr>
        <w:pStyle w:val="Lijstalinea"/>
        <w:numPr>
          <w:ilvl w:val="1"/>
          <w:numId w:val="17"/>
        </w:numPr>
      </w:pPr>
      <w:r w:rsidRPr="00A253B9">
        <w:t>Overleggen met betrokken</w:t>
      </w:r>
      <w:r w:rsidR="00AA236D" w:rsidRPr="00A253B9">
        <w:t>en</w:t>
      </w:r>
      <w:r w:rsidRPr="00A253B9">
        <w:t xml:space="preserve"> </w:t>
      </w:r>
      <w:r w:rsidR="001865AC" w:rsidRPr="00A253B9">
        <w:t>(</w:t>
      </w:r>
      <w:r w:rsidR="007B4C61">
        <w:t>bijvoorbeeld</w:t>
      </w:r>
      <w:r w:rsidR="001865AC" w:rsidRPr="00A253B9">
        <w:t xml:space="preserve"> team, klant of a</w:t>
      </w:r>
      <w:r w:rsidR="00EA1266" w:rsidRPr="00A253B9">
        <w:t>ndere disciplines)</w:t>
      </w:r>
    </w:p>
    <w:p w14:paraId="4DEDE7FF" w14:textId="77777777" w:rsidR="00315A53" w:rsidRPr="00A253B9" w:rsidRDefault="00C34ADB" w:rsidP="00A3290D">
      <w:pPr>
        <w:pStyle w:val="Lijstalinea"/>
        <w:numPr>
          <w:ilvl w:val="1"/>
          <w:numId w:val="17"/>
        </w:numPr>
      </w:pPr>
      <w:r w:rsidRPr="00A253B9">
        <w:t>C</w:t>
      </w:r>
      <w:r w:rsidR="00FF5D92" w:rsidRPr="00A253B9">
        <w:t>ode</w:t>
      </w:r>
      <w:r w:rsidR="005F1D76" w:rsidRPr="00A253B9">
        <w:t xml:space="preserve"> </w:t>
      </w:r>
      <w:r w:rsidR="00FF5D92" w:rsidRPr="00A253B9">
        <w:t>revie</w:t>
      </w:r>
      <w:r w:rsidR="005F1D76" w:rsidRPr="00A253B9">
        <w:t>w</w:t>
      </w:r>
      <w:r w:rsidRPr="00A253B9">
        <w:t>en</w:t>
      </w:r>
    </w:p>
    <w:p w14:paraId="71466A19" w14:textId="613EBDB2" w:rsidR="005A54D3" w:rsidRPr="00A253B9" w:rsidRDefault="00FF5D92" w:rsidP="00A3290D">
      <w:pPr>
        <w:pStyle w:val="Lijstalinea"/>
        <w:numPr>
          <w:ilvl w:val="1"/>
          <w:numId w:val="17"/>
        </w:numPr>
      </w:pPr>
      <w:r w:rsidRPr="00A253B9">
        <w:t xml:space="preserve">Een planning bijhouden </w:t>
      </w:r>
      <w:r w:rsidR="0044063E" w:rsidRPr="00A253B9">
        <w:t xml:space="preserve">en afstemmen met </w:t>
      </w:r>
      <w:r w:rsidR="005E0132" w:rsidRPr="00A253B9">
        <w:t>betrollenen</w:t>
      </w:r>
    </w:p>
    <w:p w14:paraId="65FB9A5D" w14:textId="1C5B29A1" w:rsidR="00876FD8" w:rsidRPr="00A253B9" w:rsidRDefault="00876FD8" w:rsidP="00A3290D"/>
    <w:p w14:paraId="3B849E58" w14:textId="77777777" w:rsidR="00197966" w:rsidRPr="00A253B9" w:rsidRDefault="00197966" w:rsidP="00A3290D">
      <w:pPr>
        <w:pStyle w:val="Kop2"/>
      </w:pPr>
      <w:r w:rsidRPr="00A253B9">
        <w:t>Resultaat</w:t>
      </w:r>
    </w:p>
    <w:p w14:paraId="64DC5C99" w14:textId="7E3328CA" w:rsidR="009D2F77" w:rsidRPr="00A253B9" w:rsidRDefault="009D2F77" w:rsidP="00A3290D">
      <w:r w:rsidRPr="00A253B9">
        <w:t>Als resultaat van deze opdracht lever je de volgende producten</w:t>
      </w:r>
      <w:r w:rsidR="001300AB">
        <w:t xml:space="preserve"> </w:t>
      </w:r>
      <w:r w:rsidR="00997799" w:rsidRPr="00A253B9">
        <w:t xml:space="preserve">en/of </w:t>
      </w:r>
      <w:r w:rsidRPr="00A253B9">
        <w:t>diensten op.</w:t>
      </w:r>
    </w:p>
    <w:p w14:paraId="5FD512CB" w14:textId="77777777" w:rsidR="00A3290D" w:rsidRPr="00A253B9" w:rsidRDefault="00A3290D" w:rsidP="00A3290D"/>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022"/>
        <w:gridCol w:w="3021"/>
        <w:gridCol w:w="3019"/>
      </w:tblGrid>
      <w:tr w:rsidR="000E61F0" w:rsidRPr="00A253B9" w14:paraId="4E1C1D08" w14:textId="77777777" w:rsidTr="00C71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6912FBDB" w14:textId="77777777" w:rsidR="000E61F0" w:rsidRPr="00A253B9" w:rsidRDefault="000E61F0" w:rsidP="00A3290D">
            <w:pPr>
              <w:rPr>
                <w:b/>
                <w:color w:val="FFFFFF" w:themeColor="background1"/>
              </w:rPr>
            </w:pPr>
            <w:r w:rsidRPr="00A253B9">
              <w:rPr>
                <w:b/>
                <w:color w:val="FFFFFF" w:themeColor="background1"/>
              </w:rPr>
              <w:t>Resultaat</w:t>
            </w:r>
          </w:p>
        </w:tc>
        <w:tc>
          <w:tcPr>
            <w:tcW w:w="1667" w:type="pct"/>
            <w:tcBorders>
              <w:top w:val="single" w:sz="4" w:space="0" w:color="56355B" w:themeColor="text2"/>
              <w:left w:val="single" w:sz="4" w:space="0" w:color="FFFFFF" w:themeColor="background1"/>
              <w:bottom w:val="single" w:sz="4" w:space="0" w:color="56355B" w:themeColor="text2"/>
              <w:right w:val="single" w:sz="4" w:space="0" w:color="FFFFFF" w:themeColor="background1"/>
            </w:tcBorders>
            <w:shd w:val="clear" w:color="auto" w:fill="56355B"/>
            <w:hideMark/>
          </w:tcPr>
          <w:p w14:paraId="1854F048" w14:textId="77777777" w:rsidR="000E61F0" w:rsidRPr="00A253B9" w:rsidRDefault="000E61F0"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Voorbeelden bewijsstukken</w:t>
            </w:r>
          </w:p>
        </w:tc>
        <w:tc>
          <w:tcPr>
            <w:tcW w:w="1666" w:type="pct"/>
            <w:tcBorders>
              <w:top w:val="single" w:sz="4" w:space="0" w:color="56355B" w:themeColor="text2"/>
              <w:left w:val="single" w:sz="4" w:space="0" w:color="FFFFFF" w:themeColor="background1"/>
              <w:bottom w:val="single" w:sz="4" w:space="0" w:color="56355B" w:themeColor="text2"/>
              <w:right w:val="single" w:sz="4" w:space="0" w:color="56355B" w:themeColor="text2"/>
            </w:tcBorders>
            <w:shd w:val="clear" w:color="auto" w:fill="56355B"/>
            <w:hideMark/>
          </w:tcPr>
          <w:p w14:paraId="0D92A6F7" w14:textId="77777777" w:rsidR="000E61F0" w:rsidRPr="00A253B9" w:rsidRDefault="000E61F0"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Aanvullende eisen</w:t>
            </w:r>
          </w:p>
        </w:tc>
      </w:tr>
      <w:tr w:rsidR="000E61F0" w:rsidRPr="00A253B9" w14:paraId="2038694F" w14:textId="77777777" w:rsidTr="00C7132E">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792AACD" w14:textId="005AEF9D" w:rsidR="000E61F0" w:rsidRPr="00A253B9" w:rsidRDefault="000E61F0" w:rsidP="00A3290D">
            <w:r w:rsidRPr="00A253B9">
              <w:t xml:space="preserve">Een lijst van </w:t>
            </w:r>
            <w:r w:rsidR="00362D93" w:rsidRPr="00A253B9">
              <w:t xml:space="preserve">de </w:t>
            </w:r>
            <w:r w:rsidRPr="00A253B9">
              <w:t xml:space="preserve">aan jou toegewezen </w:t>
            </w:r>
            <w:r w:rsidR="00AD70F2" w:rsidRPr="00A253B9">
              <w:t>functionaliteiten</w:t>
            </w:r>
            <w:r w:rsidR="00135B89" w:rsidRPr="00A253B9">
              <w:t xml:space="preserve"> (user</w:t>
            </w:r>
            <w:r w:rsidR="001503A8" w:rsidRPr="00A253B9">
              <w:t xml:space="preserve"> </w:t>
            </w:r>
            <w:r w:rsidR="00135B89" w:rsidRPr="00A253B9">
              <w:t>stories)</w:t>
            </w:r>
          </w:p>
        </w:tc>
        <w:tc>
          <w:tcPr>
            <w:tcW w:w="1667"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0AF4DB8" w14:textId="73D78BE4" w:rsidR="000E61F0" w:rsidRPr="00A253B9" w:rsidRDefault="009D2F77" w:rsidP="00A3290D">
            <w:pPr>
              <w:cnfStyle w:val="000000100000" w:firstRow="0" w:lastRow="0" w:firstColumn="0" w:lastColumn="0" w:oddVBand="0" w:evenVBand="0" w:oddHBand="1" w:evenHBand="0" w:firstRowFirstColumn="0" w:firstRowLastColumn="0" w:lastRowFirstColumn="0" w:lastRowLastColumn="0"/>
            </w:pPr>
            <w:r w:rsidRPr="00A253B9">
              <w:t>Verslag</w:t>
            </w:r>
            <w:r w:rsidR="00C348FF" w:rsidRPr="00A253B9">
              <w:t>, printscreens, video</w:t>
            </w:r>
          </w:p>
        </w:tc>
        <w:tc>
          <w:tcPr>
            <w:tcW w:w="1666"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20455E1E" w14:textId="7788B2AA" w:rsidR="000E61F0" w:rsidRPr="00A253B9" w:rsidRDefault="000E61F0" w:rsidP="00A3290D">
            <w:pPr>
              <w:cnfStyle w:val="000000100000" w:firstRow="0" w:lastRow="0" w:firstColumn="0" w:lastColumn="0" w:oddVBand="0" w:evenVBand="0" w:oddHBand="1" w:evenHBand="0" w:firstRowFirstColumn="0" w:firstRowLastColumn="0" w:lastRowFirstColumn="0" w:lastRowLastColumn="0"/>
            </w:pPr>
          </w:p>
        </w:tc>
      </w:tr>
      <w:tr w:rsidR="00C7132E" w:rsidRPr="00A253B9" w14:paraId="177116FB" w14:textId="77777777" w:rsidTr="00C7132E">
        <w:trPr>
          <w:cnfStyle w:val="000000010000" w:firstRow="0" w:lastRow="0" w:firstColumn="0" w:lastColumn="0" w:oddVBand="0" w:evenVBand="0" w:oddHBand="0" w:evenHBand="1"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hideMark/>
          </w:tcPr>
          <w:p w14:paraId="6DF356BC" w14:textId="3BAD3F1C" w:rsidR="00C7132E" w:rsidRPr="00A253B9" w:rsidRDefault="00C7132E" w:rsidP="00A3290D">
            <w:r w:rsidRPr="00A253B9">
              <w:t xml:space="preserve">De gerealiseerde toegewezen </w:t>
            </w:r>
            <w:r w:rsidR="008C21A3" w:rsidRPr="00A253B9">
              <w:t>functionaliteiten</w:t>
            </w:r>
            <w:r w:rsidR="00135B89" w:rsidRPr="00A253B9">
              <w:t xml:space="preserve"> (use</w:t>
            </w:r>
            <w:r w:rsidR="005B7D13" w:rsidRPr="00A253B9">
              <w:t>r stories)</w:t>
            </w:r>
          </w:p>
        </w:tc>
        <w:tc>
          <w:tcPr>
            <w:tcW w:w="1667" w:type="pct"/>
            <w:tcBorders>
              <w:top w:val="single" w:sz="4" w:space="0" w:color="56355B" w:themeColor="text2"/>
              <w:left w:val="single" w:sz="4" w:space="0" w:color="56355B" w:themeColor="text2"/>
              <w:bottom w:val="single" w:sz="4" w:space="0" w:color="auto"/>
              <w:right w:val="single" w:sz="4" w:space="0" w:color="56355B" w:themeColor="text2"/>
            </w:tcBorders>
            <w:hideMark/>
          </w:tcPr>
          <w:p w14:paraId="2B534C88" w14:textId="53B4D1CF" w:rsidR="00C7132E" w:rsidRPr="00A253B9" w:rsidRDefault="00C7132E" w:rsidP="00A3290D">
            <w:pPr>
              <w:cnfStyle w:val="000000010000" w:firstRow="0" w:lastRow="0" w:firstColumn="0" w:lastColumn="0" w:oddVBand="0" w:evenVBand="0" w:oddHBand="0" w:evenHBand="1" w:firstRowFirstColumn="0" w:firstRowLastColumn="0" w:lastRowFirstColumn="0" w:lastRowLastColumn="0"/>
            </w:pPr>
            <w:r w:rsidRPr="00A253B9">
              <w:t>Verslag</w:t>
            </w:r>
            <w:r w:rsidR="00C348FF" w:rsidRPr="00A253B9">
              <w:t>,</w:t>
            </w:r>
            <w:r w:rsidR="00AD70F2" w:rsidRPr="00A253B9">
              <w:t xml:space="preserve"> demonstratie,</w:t>
            </w:r>
            <w:r w:rsidR="00C348FF" w:rsidRPr="00A253B9">
              <w:t xml:space="preserve"> printscreens</w:t>
            </w:r>
            <w:r w:rsidR="00977803" w:rsidRPr="00A253B9">
              <w:t>, video</w:t>
            </w:r>
          </w:p>
        </w:tc>
        <w:tc>
          <w:tcPr>
            <w:tcW w:w="1666" w:type="pct"/>
            <w:tcBorders>
              <w:top w:val="single" w:sz="4" w:space="0" w:color="56355B" w:themeColor="text2"/>
              <w:left w:val="single" w:sz="4" w:space="0" w:color="56355B" w:themeColor="text2"/>
              <w:bottom w:val="single" w:sz="4" w:space="0" w:color="auto"/>
              <w:right w:val="single" w:sz="4" w:space="0" w:color="56355B" w:themeColor="text2"/>
            </w:tcBorders>
          </w:tcPr>
          <w:p w14:paraId="35ABB5FA" w14:textId="23997840" w:rsidR="00C7132E" w:rsidRPr="00A253B9" w:rsidRDefault="00C7132E" w:rsidP="00A3290D">
            <w:pPr>
              <w:cnfStyle w:val="000000010000" w:firstRow="0" w:lastRow="0" w:firstColumn="0" w:lastColumn="0" w:oddVBand="0" w:evenVBand="0" w:oddHBand="0" w:evenHBand="1" w:firstRowFirstColumn="0" w:firstRowLastColumn="0" w:lastRowFirstColumn="0" w:lastRowLastColumn="0"/>
            </w:pPr>
          </w:p>
        </w:tc>
      </w:tr>
      <w:tr w:rsidR="00C7132E" w:rsidRPr="00A253B9" w14:paraId="7A3CA62D" w14:textId="77777777" w:rsidTr="00C7132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tcPr>
          <w:p w14:paraId="3FFC7BF9" w14:textId="0F3416CD" w:rsidR="00C7132E" w:rsidRPr="00A253B9" w:rsidRDefault="007F42AB" w:rsidP="00A3290D">
            <w:r w:rsidRPr="00A253B9">
              <w:t xml:space="preserve">In </w:t>
            </w:r>
            <w:r w:rsidR="001503A8" w:rsidRPr="00A253B9">
              <w:t>e</w:t>
            </w:r>
            <w:r w:rsidRPr="00A253B9">
              <w:t>en versiebeheersysteem vastgelegde</w:t>
            </w:r>
            <w:r w:rsidR="00A746AF" w:rsidRPr="00A253B9">
              <w:t xml:space="preserve"> versies van de functionaliteiten</w:t>
            </w:r>
            <w:r w:rsidR="001503A8" w:rsidRPr="00A253B9">
              <w:t xml:space="preserve"> (user stories)</w:t>
            </w:r>
          </w:p>
        </w:tc>
        <w:tc>
          <w:tcPr>
            <w:tcW w:w="1667" w:type="pct"/>
            <w:tcBorders>
              <w:top w:val="single" w:sz="4" w:space="0" w:color="56355B" w:themeColor="text2"/>
              <w:left w:val="single" w:sz="4" w:space="0" w:color="56355B" w:themeColor="text2"/>
              <w:bottom w:val="single" w:sz="4" w:space="0" w:color="auto"/>
              <w:right w:val="single" w:sz="4" w:space="0" w:color="56355B" w:themeColor="text2"/>
            </w:tcBorders>
          </w:tcPr>
          <w:p w14:paraId="542CC9C9" w14:textId="199890F9" w:rsidR="00C7132E" w:rsidRPr="00A253B9" w:rsidRDefault="00C7132E" w:rsidP="00A3290D">
            <w:pPr>
              <w:cnfStyle w:val="000000100000" w:firstRow="0" w:lastRow="0" w:firstColumn="0" w:lastColumn="0" w:oddVBand="0" w:evenVBand="0" w:oddHBand="1" w:evenHBand="0" w:firstRowFirstColumn="0" w:firstRowLastColumn="0" w:lastRowFirstColumn="0" w:lastRowLastColumn="0"/>
            </w:pPr>
            <w:r w:rsidRPr="00A253B9">
              <w:t>Verslag</w:t>
            </w:r>
            <w:r w:rsidR="00977803" w:rsidRPr="00A253B9">
              <w:t xml:space="preserve">, </w:t>
            </w:r>
            <w:r w:rsidR="00FE7AAF" w:rsidRPr="00A253B9">
              <w:t xml:space="preserve">export, </w:t>
            </w:r>
            <w:r w:rsidR="00977803" w:rsidRPr="00A253B9">
              <w:t>printscreens, video</w:t>
            </w:r>
          </w:p>
        </w:tc>
        <w:tc>
          <w:tcPr>
            <w:tcW w:w="1666" w:type="pct"/>
            <w:tcBorders>
              <w:top w:val="single" w:sz="4" w:space="0" w:color="56355B" w:themeColor="text2"/>
              <w:left w:val="single" w:sz="4" w:space="0" w:color="56355B" w:themeColor="text2"/>
              <w:bottom w:val="single" w:sz="4" w:space="0" w:color="auto"/>
              <w:right w:val="single" w:sz="4" w:space="0" w:color="56355B" w:themeColor="text2"/>
            </w:tcBorders>
          </w:tcPr>
          <w:p w14:paraId="5546050D" w14:textId="3BA716BA" w:rsidR="00C7132E" w:rsidRPr="00A253B9" w:rsidRDefault="00C7132E" w:rsidP="00A3290D">
            <w:pPr>
              <w:cnfStyle w:val="000000100000" w:firstRow="0" w:lastRow="0" w:firstColumn="0" w:lastColumn="0" w:oddVBand="0" w:evenVBand="0" w:oddHBand="1" w:evenHBand="0" w:firstRowFirstColumn="0" w:firstRowLastColumn="0" w:lastRowFirstColumn="0" w:lastRowLastColumn="0"/>
            </w:pPr>
          </w:p>
        </w:tc>
      </w:tr>
    </w:tbl>
    <w:p w14:paraId="232AA79D" w14:textId="77777777" w:rsidR="006C45B0" w:rsidRPr="00A253B9" w:rsidRDefault="006C45B0" w:rsidP="00A3290D">
      <w:r w:rsidRPr="00A253B9">
        <w:br w:type="page"/>
      </w:r>
    </w:p>
    <w:p w14:paraId="4A5F6224" w14:textId="4A4DDF99" w:rsidR="00EF438E" w:rsidRPr="00A253B9" w:rsidRDefault="00E10152" w:rsidP="00A3290D">
      <w:pPr>
        <w:pStyle w:val="Kop1"/>
      </w:pPr>
      <w:bookmarkStart w:id="6" w:name="_Toc121392517"/>
      <w:r w:rsidRPr="00A253B9">
        <w:lastRenderedPageBreak/>
        <w:t>Opdracht 3:</w:t>
      </w:r>
      <w:r w:rsidR="007A50BC" w:rsidRPr="00A253B9">
        <w:t xml:space="preserve"> Testen</w:t>
      </w:r>
      <w:bookmarkEnd w:id="6"/>
    </w:p>
    <w:p w14:paraId="5CF188F5" w14:textId="3B5BEDB8" w:rsidR="007A50BC" w:rsidRPr="00A253B9" w:rsidRDefault="007A50BC" w:rsidP="00A3290D">
      <w:r w:rsidRPr="00A253B9">
        <w:t xml:space="preserve">Je gaat in </w:t>
      </w:r>
      <w:r w:rsidR="004B1693" w:rsidRPr="00A253B9">
        <w:t>deze opdracht</w:t>
      </w:r>
      <w:r w:rsidRPr="00A253B9">
        <w:t xml:space="preserve"> een </w:t>
      </w:r>
      <w:r w:rsidR="004B1693" w:rsidRPr="00A253B9">
        <w:t xml:space="preserve">(deel van een) </w:t>
      </w:r>
      <w:r w:rsidRPr="00A253B9">
        <w:t>applicatie testen. Dit kan een bestaande of zelfontwikkelde applicatie zijn.</w:t>
      </w:r>
    </w:p>
    <w:p w14:paraId="03BA1325" w14:textId="0A9BCFA7" w:rsidR="00EF7E78" w:rsidRPr="00A253B9" w:rsidRDefault="00EF7E78" w:rsidP="00A3290D"/>
    <w:p w14:paraId="5DD65E42" w14:textId="2DC8E15F" w:rsidR="00EF7E78" w:rsidRPr="00A253B9" w:rsidRDefault="00EF7E78" w:rsidP="00A3290D">
      <w:pPr>
        <w:pStyle w:val="Kop3"/>
      </w:pPr>
      <w:r w:rsidRPr="00A253B9">
        <w:t>Testen</w:t>
      </w:r>
    </w:p>
    <w:p w14:paraId="73D58DC2" w14:textId="004C7FEA" w:rsidR="00D8641E" w:rsidRPr="00A253B9" w:rsidRDefault="00D8641E" w:rsidP="00A3290D">
      <w:pPr>
        <w:pStyle w:val="Lijstalinea"/>
        <w:numPr>
          <w:ilvl w:val="0"/>
          <w:numId w:val="18"/>
        </w:numPr>
      </w:pPr>
      <w:r w:rsidRPr="00A253B9">
        <w:t xml:space="preserve">Stel een testplan met testcases op voor </w:t>
      </w:r>
      <w:r w:rsidR="008A0363">
        <w:t xml:space="preserve">de </w:t>
      </w:r>
      <w:r w:rsidRPr="00A253B9">
        <w:t>aan jou toegekende functionaliteiten</w:t>
      </w:r>
      <w:r w:rsidR="00657903" w:rsidRPr="00A253B9">
        <w:t xml:space="preserve"> </w:t>
      </w:r>
      <w:r w:rsidR="00B215F0" w:rsidRPr="00A253B9">
        <w:t>(user</w:t>
      </w:r>
      <w:r w:rsidRPr="00A253B9">
        <w:t xml:space="preserve"> </w:t>
      </w:r>
      <w:r w:rsidR="00F366D1" w:rsidRPr="00A253B9">
        <w:t>stories)</w:t>
      </w:r>
      <w:r w:rsidR="006E3840" w:rsidRPr="00A253B9">
        <w:t>.</w:t>
      </w:r>
    </w:p>
    <w:p w14:paraId="43A9EBF7" w14:textId="4FF73F20" w:rsidR="007D344D" w:rsidRPr="00A253B9" w:rsidRDefault="007D344D" w:rsidP="00A3290D">
      <w:pPr>
        <w:pStyle w:val="Lijstalinea"/>
        <w:numPr>
          <w:ilvl w:val="0"/>
          <w:numId w:val="18"/>
        </w:numPr>
      </w:pPr>
      <w:r w:rsidRPr="00A253B9">
        <w:t xml:space="preserve">Voer je testplan uit en leg de </w:t>
      </w:r>
      <w:r w:rsidR="00E26F87" w:rsidRPr="00A253B9">
        <w:t xml:space="preserve">uitkomsten en conclusies van de </w:t>
      </w:r>
      <w:r w:rsidR="000F7B25" w:rsidRPr="00A253B9">
        <w:t>uitgevoerde</w:t>
      </w:r>
      <w:r w:rsidR="00E26F87" w:rsidRPr="00A253B9">
        <w:t xml:space="preserve"> test vast in een testrapport.</w:t>
      </w:r>
    </w:p>
    <w:p w14:paraId="6CBE31D2" w14:textId="77777777" w:rsidR="00EF7E78" w:rsidRPr="00A253B9" w:rsidRDefault="00EF7E78" w:rsidP="00A3290D"/>
    <w:p w14:paraId="578A4185" w14:textId="2ECBF90B" w:rsidR="00EF7E78" w:rsidRPr="00A253B9" w:rsidRDefault="00EF7E78" w:rsidP="00A3290D">
      <w:pPr>
        <w:pStyle w:val="Kop2"/>
      </w:pPr>
      <w:r w:rsidRPr="00A253B9">
        <w:t>Resultaat</w:t>
      </w:r>
    </w:p>
    <w:p w14:paraId="621DD524" w14:textId="307B0F9E" w:rsidR="00CF0B1B" w:rsidRPr="00A253B9" w:rsidRDefault="00CF0B1B" w:rsidP="00A3290D">
      <w:r w:rsidRPr="00A253B9">
        <w:t>Als resultaat van deze opdracht lever je de volgende producten</w:t>
      </w:r>
      <w:r w:rsidR="00477F37">
        <w:t xml:space="preserve"> </w:t>
      </w:r>
      <w:r w:rsidR="00997799" w:rsidRPr="00A253B9">
        <w:t xml:space="preserve">en/of </w:t>
      </w:r>
      <w:r w:rsidRPr="00A253B9">
        <w:t>diensten op.</w:t>
      </w:r>
    </w:p>
    <w:p w14:paraId="6132B937" w14:textId="77777777" w:rsidR="00A3290D" w:rsidRPr="00A253B9" w:rsidRDefault="00A3290D" w:rsidP="00A3290D"/>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022"/>
        <w:gridCol w:w="3021"/>
        <w:gridCol w:w="3019"/>
      </w:tblGrid>
      <w:tr w:rsidR="009030A5" w:rsidRPr="00A253B9" w14:paraId="469BDEF2"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54D802B2" w14:textId="77777777" w:rsidR="009030A5" w:rsidRPr="00A253B9" w:rsidRDefault="009030A5" w:rsidP="00A3290D">
            <w:pPr>
              <w:rPr>
                <w:b/>
                <w:color w:val="FFFFFF" w:themeColor="background1"/>
              </w:rPr>
            </w:pPr>
            <w:r w:rsidRPr="00A253B9">
              <w:rPr>
                <w:b/>
                <w:color w:val="FFFFFF" w:themeColor="background1"/>
              </w:rPr>
              <w:t>Resultaat</w:t>
            </w:r>
          </w:p>
        </w:tc>
        <w:tc>
          <w:tcPr>
            <w:tcW w:w="1667" w:type="pct"/>
            <w:tcBorders>
              <w:top w:val="single" w:sz="4" w:space="0" w:color="56355B" w:themeColor="text2"/>
              <w:left w:val="single" w:sz="4" w:space="0" w:color="FFFFFF" w:themeColor="background1"/>
              <w:bottom w:val="single" w:sz="4" w:space="0" w:color="56355B" w:themeColor="text2"/>
              <w:right w:val="single" w:sz="4" w:space="0" w:color="FFFFFF" w:themeColor="background1"/>
            </w:tcBorders>
            <w:shd w:val="clear" w:color="auto" w:fill="56355B"/>
            <w:hideMark/>
          </w:tcPr>
          <w:p w14:paraId="7DEC56AE" w14:textId="77777777" w:rsidR="009030A5" w:rsidRPr="00A253B9" w:rsidRDefault="009030A5"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Voorbeelden bewijsstukken</w:t>
            </w:r>
          </w:p>
        </w:tc>
        <w:tc>
          <w:tcPr>
            <w:tcW w:w="1666" w:type="pct"/>
            <w:tcBorders>
              <w:top w:val="single" w:sz="4" w:space="0" w:color="56355B" w:themeColor="text2"/>
              <w:left w:val="single" w:sz="4" w:space="0" w:color="FFFFFF" w:themeColor="background1"/>
              <w:bottom w:val="single" w:sz="4" w:space="0" w:color="56355B" w:themeColor="text2"/>
              <w:right w:val="single" w:sz="4" w:space="0" w:color="56355B" w:themeColor="text2"/>
            </w:tcBorders>
            <w:shd w:val="clear" w:color="auto" w:fill="56355B"/>
            <w:hideMark/>
          </w:tcPr>
          <w:p w14:paraId="6EC64041" w14:textId="77777777" w:rsidR="009030A5" w:rsidRPr="00A253B9" w:rsidRDefault="009030A5"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Aanvullende eisen</w:t>
            </w:r>
          </w:p>
        </w:tc>
      </w:tr>
      <w:tr w:rsidR="009030A5" w:rsidRPr="00A253B9" w14:paraId="5A250ED1" w14:textId="77777777" w:rsidTr="007B60A7">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26F15DD" w14:textId="1D38D3D7" w:rsidR="00C4400E" w:rsidRPr="00A253B9" w:rsidRDefault="00C4400E" w:rsidP="00A3290D">
            <w:r w:rsidRPr="00A253B9">
              <w:t xml:space="preserve">Een lijst met </w:t>
            </w:r>
            <w:r w:rsidR="00310EDF" w:rsidRPr="00A253B9">
              <w:t>functionaliteiten</w:t>
            </w:r>
            <w:r w:rsidR="006E3840" w:rsidRPr="00A253B9">
              <w:t xml:space="preserve"> (user stories)</w:t>
            </w:r>
            <w:r w:rsidRPr="00A253B9">
              <w:t xml:space="preserve"> die jij hebt getest.</w:t>
            </w:r>
          </w:p>
          <w:p w14:paraId="6B5197E3" w14:textId="77777777" w:rsidR="009030A5" w:rsidRPr="00A253B9" w:rsidRDefault="009030A5" w:rsidP="00A3290D"/>
        </w:tc>
        <w:tc>
          <w:tcPr>
            <w:tcW w:w="1667"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43CCF09" w14:textId="3D9EFE73" w:rsidR="009030A5" w:rsidRPr="00A253B9" w:rsidRDefault="009030A5" w:rsidP="00A3290D">
            <w:pPr>
              <w:cnfStyle w:val="000000100000" w:firstRow="0" w:lastRow="0" w:firstColumn="0" w:lastColumn="0" w:oddVBand="0" w:evenVBand="0" w:oddHBand="1" w:evenHBand="0" w:firstRowFirstColumn="0" w:firstRowLastColumn="0" w:lastRowFirstColumn="0" w:lastRowLastColumn="0"/>
            </w:pPr>
            <w:r w:rsidRPr="00A253B9">
              <w:t>Verslag</w:t>
            </w:r>
            <w:r w:rsidR="00D22401" w:rsidRPr="00A253B9">
              <w:t>, video, printscreens</w:t>
            </w:r>
          </w:p>
        </w:tc>
        <w:tc>
          <w:tcPr>
            <w:tcW w:w="1666"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61497547" w14:textId="53BA6282" w:rsidR="009030A5" w:rsidRPr="00A253B9" w:rsidRDefault="009030A5" w:rsidP="00A3290D">
            <w:pPr>
              <w:cnfStyle w:val="000000100000" w:firstRow="0" w:lastRow="0" w:firstColumn="0" w:lastColumn="0" w:oddVBand="0" w:evenVBand="0" w:oddHBand="1" w:evenHBand="0" w:firstRowFirstColumn="0" w:firstRowLastColumn="0" w:lastRowFirstColumn="0" w:lastRowLastColumn="0"/>
            </w:pPr>
          </w:p>
        </w:tc>
      </w:tr>
      <w:tr w:rsidR="009030A5" w:rsidRPr="00A253B9" w14:paraId="6966234B" w14:textId="77777777" w:rsidTr="007B60A7">
        <w:trPr>
          <w:cnfStyle w:val="000000010000" w:firstRow="0" w:lastRow="0" w:firstColumn="0" w:lastColumn="0" w:oddVBand="0" w:evenVBand="0" w:oddHBand="0" w:evenHBand="1"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hideMark/>
          </w:tcPr>
          <w:p w14:paraId="13061A9D" w14:textId="240D9346" w:rsidR="00C4400E" w:rsidRPr="00A253B9" w:rsidRDefault="00310EDF" w:rsidP="00A3290D">
            <w:r w:rsidRPr="00A253B9">
              <w:t xml:space="preserve">Een testplan inclusief </w:t>
            </w:r>
            <w:r w:rsidR="00A32AF1" w:rsidRPr="00A253B9">
              <w:t>test scenario’s en</w:t>
            </w:r>
            <w:r w:rsidR="00020BD8" w:rsidRPr="00A253B9">
              <w:t xml:space="preserve"> </w:t>
            </w:r>
            <w:r w:rsidR="00A32AF1" w:rsidRPr="00A253B9">
              <w:t>testdata</w:t>
            </w:r>
          </w:p>
          <w:p w14:paraId="41C6F616" w14:textId="77777777" w:rsidR="009030A5" w:rsidRPr="00A253B9" w:rsidRDefault="009030A5" w:rsidP="00A3290D"/>
        </w:tc>
        <w:tc>
          <w:tcPr>
            <w:tcW w:w="1667" w:type="pct"/>
            <w:tcBorders>
              <w:top w:val="single" w:sz="4" w:space="0" w:color="56355B" w:themeColor="text2"/>
              <w:left w:val="single" w:sz="4" w:space="0" w:color="56355B" w:themeColor="text2"/>
              <w:bottom w:val="single" w:sz="4" w:space="0" w:color="auto"/>
              <w:right w:val="single" w:sz="4" w:space="0" w:color="56355B" w:themeColor="text2"/>
            </w:tcBorders>
            <w:hideMark/>
          </w:tcPr>
          <w:p w14:paraId="08DB7CA4" w14:textId="7986B2B7" w:rsidR="009030A5" w:rsidRPr="00A253B9" w:rsidRDefault="009030A5" w:rsidP="00A3290D">
            <w:pPr>
              <w:cnfStyle w:val="000000010000" w:firstRow="0" w:lastRow="0" w:firstColumn="0" w:lastColumn="0" w:oddVBand="0" w:evenVBand="0" w:oddHBand="0" w:evenHBand="1" w:firstRowFirstColumn="0" w:firstRowLastColumn="0" w:lastRowFirstColumn="0" w:lastRowLastColumn="0"/>
            </w:pPr>
            <w:r w:rsidRPr="00A253B9">
              <w:t>Verslag</w:t>
            </w:r>
            <w:r w:rsidR="00D22401" w:rsidRPr="00A253B9">
              <w:t>, video, printscreens</w:t>
            </w:r>
          </w:p>
        </w:tc>
        <w:tc>
          <w:tcPr>
            <w:tcW w:w="1666" w:type="pct"/>
            <w:tcBorders>
              <w:top w:val="single" w:sz="4" w:space="0" w:color="56355B" w:themeColor="text2"/>
              <w:left w:val="single" w:sz="4" w:space="0" w:color="56355B" w:themeColor="text2"/>
              <w:bottom w:val="single" w:sz="4" w:space="0" w:color="auto"/>
              <w:right w:val="single" w:sz="4" w:space="0" w:color="56355B" w:themeColor="text2"/>
            </w:tcBorders>
          </w:tcPr>
          <w:p w14:paraId="05069A9D" w14:textId="1276D513" w:rsidR="009030A5" w:rsidRPr="00A253B9" w:rsidRDefault="009030A5" w:rsidP="00A3290D">
            <w:pPr>
              <w:cnfStyle w:val="000000010000" w:firstRow="0" w:lastRow="0" w:firstColumn="0" w:lastColumn="0" w:oddVBand="0" w:evenVBand="0" w:oddHBand="0" w:evenHBand="1" w:firstRowFirstColumn="0" w:firstRowLastColumn="0" w:lastRowFirstColumn="0" w:lastRowLastColumn="0"/>
            </w:pPr>
          </w:p>
        </w:tc>
      </w:tr>
      <w:tr w:rsidR="00C4400E" w:rsidRPr="00A253B9" w14:paraId="50E821D0" w14:textId="77777777" w:rsidTr="007B60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tcPr>
          <w:p w14:paraId="5C0E7E0A" w14:textId="345F33EA" w:rsidR="00C4400E" w:rsidRPr="00A253B9" w:rsidRDefault="00477F37" w:rsidP="00A3290D">
            <w:r>
              <w:t>Een t</w:t>
            </w:r>
            <w:r w:rsidR="00A32AF1" w:rsidRPr="00A253B9">
              <w:t xml:space="preserve">estrapport met </w:t>
            </w:r>
            <w:r w:rsidR="0064008E" w:rsidRPr="00A253B9">
              <w:t xml:space="preserve">de resultaten en </w:t>
            </w:r>
            <w:r w:rsidR="00B8396F" w:rsidRPr="00A253B9">
              <w:t>conclusies</w:t>
            </w:r>
            <w:r w:rsidR="0064008E" w:rsidRPr="00A253B9">
              <w:t xml:space="preserve"> van de uitgevoerde tests</w:t>
            </w:r>
          </w:p>
        </w:tc>
        <w:tc>
          <w:tcPr>
            <w:tcW w:w="1667" w:type="pct"/>
            <w:tcBorders>
              <w:top w:val="single" w:sz="4" w:space="0" w:color="56355B" w:themeColor="text2"/>
              <w:left w:val="single" w:sz="4" w:space="0" w:color="56355B" w:themeColor="text2"/>
              <w:bottom w:val="single" w:sz="4" w:space="0" w:color="auto"/>
              <w:right w:val="single" w:sz="4" w:space="0" w:color="56355B" w:themeColor="text2"/>
            </w:tcBorders>
          </w:tcPr>
          <w:p w14:paraId="33062B9D" w14:textId="64CC8BC3" w:rsidR="00C4400E" w:rsidRPr="00A253B9" w:rsidRDefault="00D22401" w:rsidP="00A3290D">
            <w:pPr>
              <w:cnfStyle w:val="000000100000" w:firstRow="0" w:lastRow="0" w:firstColumn="0" w:lastColumn="0" w:oddVBand="0" w:evenVBand="0" w:oddHBand="1" w:evenHBand="0" w:firstRowFirstColumn="0" w:firstRowLastColumn="0" w:lastRowFirstColumn="0" w:lastRowLastColumn="0"/>
            </w:pPr>
            <w:r w:rsidRPr="00A253B9">
              <w:t>Verslag, video, feedback praktijkbegeleider</w:t>
            </w:r>
          </w:p>
        </w:tc>
        <w:tc>
          <w:tcPr>
            <w:tcW w:w="1666" w:type="pct"/>
            <w:tcBorders>
              <w:top w:val="single" w:sz="4" w:space="0" w:color="56355B" w:themeColor="text2"/>
              <w:left w:val="single" w:sz="4" w:space="0" w:color="56355B" w:themeColor="text2"/>
              <w:bottom w:val="single" w:sz="4" w:space="0" w:color="auto"/>
              <w:right w:val="single" w:sz="4" w:space="0" w:color="56355B" w:themeColor="text2"/>
            </w:tcBorders>
          </w:tcPr>
          <w:p w14:paraId="0BB59A2B" w14:textId="5E75A881" w:rsidR="00C4400E" w:rsidRPr="00A253B9" w:rsidRDefault="00C4400E" w:rsidP="00A3290D">
            <w:pPr>
              <w:cnfStyle w:val="000000100000" w:firstRow="0" w:lastRow="0" w:firstColumn="0" w:lastColumn="0" w:oddVBand="0" w:evenVBand="0" w:oddHBand="1" w:evenHBand="0" w:firstRowFirstColumn="0" w:firstRowLastColumn="0" w:lastRowFirstColumn="0" w:lastRowLastColumn="0"/>
            </w:pPr>
          </w:p>
        </w:tc>
      </w:tr>
    </w:tbl>
    <w:p w14:paraId="7954EB87" w14:textId="77777777" w:rsidR="00591D70" w:rsidRPr="00A253B9" w:rsidRDefault="00591D70" w:rsidP="00A3290D">
      <w:r w:rsidRPr="00A253B9">
        <w:br w:type="page"/>
      </w:r>
    </w:p>
    <w:p w14:paraId="5F275851" w14:textId="10207695" w:rsidR="00EF438E" w:rsidRPr="00A253B9" w:rsidRDefault="00E10152" w:rsidP="00A3290D">
      <w:pPr>
        <w:pStyle w:val="Kop1"/>
      </w:pPr>
      <w:bookmarkStart w:id="7" w:name="_Toc121392518"/>
      <w:r w:rsidRPr="00A253B9">
        <w:lastRenderedPageBreak/>
        <w:t>Opdracht 4</w:t>
      </w:r>
      <w:r w:rsidR="007A50BC" w:rsidRPr="00A253B9">
        <w:t>: Verbetervoorstellen</w:t>
      </w:r>
      <w:bookmarkEnd w:id="7"/>
    </w:p>
    <w:p w14:paraId="7ED5C86D" w14:textId="77777777" w:rsidR="00315A53" w:rsidRPr="00A253B9" w:rsidRDefault="007A50BC" w:rsidP="00A3290D">
      <w:r w:rsidRPr="00A253B9">
        <w:t xml:space="preserve">Je gaat </w:t>
      </w:r>
      <w:r w:rsidR="004B1693" w:rsidRPr="00A253B9">
        <w:t xml:space="preserve">in deze opdracht </w:t>
      </w:r>
      <w:r w:rsidR="00362073" w:rsidRPr="00A253B9">
        <w:t xml:space="preserve">verbetervoorstellen doen voor een </w:t>
      </w:r>
      <w:r w:rsidR="004B1693" w:rsidRPr="00A253B9">
        <w:t xml:space="preserve">(deel van een) </w:t>
      </w:r>
      <w:r w:rsidR="00362073" w:rsidRPr="00A253B9">
        <w:t>applicatie.</w:t>
      </w:r>
      <w:r w:rsidRPr="00A253B9">
        <w:t xml:space="preserve"> Dit kan een bestaande of zelfontwikkelde applicatie zijn.</w:t>
      </w:r>
    </w:p>
    <w:p w14:paraId="44E6F28A" w14:textId="2AE719CE" w:rsidR="00091921" w:rsidRPr="00A253B9" w:rsidRDefault="00091921" w:rsidP="00A3290D"/>
    <w:p w14:paraId="403C4702" w14:textId="2B2A80CE" w:rsidR="007A50BC" w:rsidRPr="00A253B9" w:rsidRDefault="00362073" w:rsidP="00A3290D">
      <w:r w:rsidRPr="00A253B9">
        <w:t xml:space="preserve">Bij deze opdracht </w:t>
      </w:r>
      <w:r w:rsidR="00091921" w:rsidRPr="00A253B9">
        <w:t xml:space="preserve">is het vereist dat er een testrapport aanwezig is met daarin </w:t>
      </w:r>
      <w:r w:rsidR="00187D4D" w:rsidRPr="00A253B9">
        <w:t>resultaten</w:t>
      </w:r>
      <w:r w:rsidR="00091921" w:rsidRPr="00A253B9">
        <w:t xml:space="preserve"> en </w:t>
      </w:r>
      <w:r w:rsidR="00187D4D" w:rsidRPr="00A253B9">
        <w:t>conclusies</w:t>
      </w:r>
      <w:r w:rsidR="00091921" w:rsidRPr="00A253B9">
        <w:t xml:space="preserve">. Op basis hiervan kunnen verbetervoorstellen worden gedaan. Daarnaast is het vereist dat de </w:t>
      </w:r>
      <w:r w:rsidR="00864038" w:rsidRPr="00A253B9">
        <w:t>je hebt</w:t>
      </w:r>
      <w:r w:rsidR="00091921" w:rsidRPr="00A253B9">
        <w:t xml:space="preserve"> </w:t>
      </w:r>
      <w:r w:rsidR="001E7EF6" w:rsidRPr="00A253B9">
        <w:t>deel</w:t>
      </w:r>
      <w:r w:rsidR="00091921" w:rsidRPr="00A253B9">
        <w:t xml:space="preserve">genomen aan een </w:t>
      </w:r>
      <w:r w:rsidR="001E7EF6" w:rsidRPr="00A253B9">
        <w:t>oplevering/</w:t>
      </w:r>
      <w:r w:rsidR="00091921" w:rsidRPr="00A253B9">
        <w:t xml:space="preserve">review en </w:t>
      </w:r>
      <w:r w:rsidR="001E7EF6" w:rsidRPr="00A253B9">
        <w:t>reflectiemeeting/</w:t>
      </w:r>
      <w:r w:rsidR="00091921" w:rsidRPr="00A253B9">
        <w:t>retrospective om ook op basis daarvan verbetervoorstellen te kunnen doen.</w:t>
      </w:r>
    </w:p>
    <w:p w14:paraId="0FCC72B0" w14:textId="315878FE" w:rsidR="00091921" w:rsidRPr="00A253B9" w:rsidRDefault="00091921" w:rsidP="00A3290D"/>
    <w:p w14:paraId="22C1DF8E" w14:textId="4028060D" w:rsidR="00091921" w:rsidRPr="00A253B9" w:rsidRDefault="00091921" w:rsidP="00A3290D">
      <w:pPr>
        <w:pStyle w:val="Kop3"/>
      </w:pPr>
      <w:r w:rsidRPr="00A253B9">
        <w:t>Verbetervoorstellen</w:t>
      </w:r>
    </w:p>
    <w:p w14:paraId="02AA02B6" w14:textId="60005EFC" w:rsidR="00091921" w:rsidRPr="00A253B9" w:rsidRDefault="003678C0" w:rsidP="00A3290D">
      <w:pPr>
        <w:pStyle w:val="Lijstalinea"/>
        <w:numPr>
          <w:ilvl w:val="0"/>
          <w:numId w:val="13"/>
        </w:numPr>
      </w:pPr>
      <w:r w:rsidRPr="00A253B9">
        <w:t>Opstellen</w:t>
      </w:r>
      <w:r w:rsidR="00091921" w:rsidRPr="00A253B9">
        <w:t xml:space="preserve"> verbetervoorstellen</w:t>
      </w:r>
    </w:p>
    <w:p w14:paraId="1AD176EF" w14:textId="2F7923D1" w:rsidR="00187D4D" w:rsidRPr="00A253B9" w:rsidRDefault="003678C0" w:rsidP="00A3290D">
      <w:pPr>
        <w:pStyle w:val="Lijstalinea"/>
        <w:numPr>
          <w:ilvl w:val="1"/>
          <w:numId w:val="13"/>
        </w:numPr>
      </w:pPr>
      <w:r w:rsidRPr="00A253B9">
        <w:t>Stel</w:t>
      </w:r>
      <w:r w:rsidR="00187D4D" w:rsidRPr="00A253B9">
        <w:t xml:space="preserve"> </w:t>
      </w:r>
      <w:r w:rsidR="001E7EF6" w:rsidRPr="00A253B9">
        <w:t xml:space="preserve">verbetervoorstellen </w:t>
      </w:r>
      <w:r w:rsidR="00F8752D" w:rsidRPr="00A253B9">
        <w:t>voor het product op</w:t>
      </w:r>
      <w:r w:rsidR="003D3C96">
        <w:t>. Doe dat</w:t>
      </w:r>
      <w:r w:rsidR="00F8752D" w:rsidRPr="00A253B9">
        <w:t xml:space="preserve"> </w:t>
      </w:r>
      <w:r w:rsidR="00187D4D" w:rsidRPr="00A253B9">
        <w:t>op basis</w:t>
      </w:r>
      <w:r w:rsidR="00864038" w:rsidRPr="00A253B9">
        <w:t xml:space="preserve"> van</w:t>
      </w:r>
      <w:r w:rsidR="00187D4D" w:rsidRPr="00A253B9">
        <w:t xml:space="preserve"> </w:t>
      </w:r>
      <w:r w:rsidR="00C43F23" w:rsidRPr="00A253B9">
        <w:t xml:space="preserve">het testrapport </w:t>
      </w:r>
      <w:r w:rsidR="00BA2B43" w:rsidRPr="00A253B9">
        <w:t xml:space="preserve">en de </w:t>
      </w:r>
      <w:r w:rsidR="00C43F23" w:rsidRPr="00A253B9">
        <w:t>oplevering van het product</w:t>
      </w:r>
      <w:r w:rsidR="001E7EF6" w:rsidRPr="00A253B9">
        <w:t>.</w:t>
      </w:r>
    </w:p>
    <w:p w14:paraId="3673780C" w14:textId="177B3B37" w:rsidR="00091921" w:rsidRPr="00A253B9" w:rsidRDefault="00091921" w:rsidP="00A3290D">
      <w:pPr>
        <w:pStyle w:val="Lijstalinea"/>
        <w:numPr>
          <w:ilvl w:val="1"/>
          <w:numId w:val="13"/>
        </w:numPr>
      </w:pPr>
      <w:r w:rsidRPr="00A253B9">
        <w:t xml:space="preserve">Stel </w:t>
      </w:r>
      <w:r w:rsidR="00F8752D" w:rsidRPr="00A253B9">
        <w:t>verbetervoorstellen</w:t>
      </w:r>
      <w:r w:rsidR="00020BD8" w:rsidRPr="00A253B9">
        <w:t xml:space="preserve"> </w:t>
      </w:r>
      <w:r w:rsidR="00EE63D6" w:rsidRPr="00A253B9">
        <w:t xml:space="preserve">op </w:t>
      </w:r>
      <w:r w:rsidR="00F8752D" w:rsidRPr="00A253B9">
        <w:t>voor het proces</w:t>
      </w:r>
      <w:r w:rsidR="00CC00B0" w:rsidRPr="00A253B9">
        <w:t xml:space="preserve"> op basis van een </w:t>
      </w:r>
      <w:r w:rsidRPr="00A253B9">
        <w:t>reflectiemeeting.</w:t>
      </w:r>
    </w:p>
    <w:p w14:paraId="28512DF2" w14:textId="77777777" w:rsidR="00187D4D" w:rsidRPr="00A253B9" w:rsidRDefault="00187D4D" w:rsidP="00A3290D"/>
    <w:p w14:paraId="18A6FECD" w14:textId="3B5E362D" w:rsidR="00091921" w:rsidRPr="00A253B9" w:rsidRDefault="00091921" w:rsidP="00A3290D">
      <w:pPr>
        <w:pStyle w:val="Kop3"/>
      </w:pPr>
      <w:r w:rsidRPr="00A253B9">
        <w:t>Resultaat</w:t>
      </w:r>
    </w:p>
    <w:p w14:paraId="67F22B99" w14:textId="7A6F7EE2" w:rsidR="00CF0B1B" w:rsidRPr="00A253B9" w:rsidRDefault="00CF0B1B" w:rsidP="00A3290D">
      <w:r w:rsidRPr="00A253B9">
        <w:t>Als resultaat van deze opdracht lever je de volgende producten</w:t>
      </w:r>
      <w:r w:rsidR="00EE63D6">
        <w:t xml:space="preserve"> </w:t>
      </w:r>
      <w:r w:rsidR="00997799" w:rsidRPr="00A253B9">
        <w:t xml:space="preserve">en/of </w:t>
      </w:r>
      <w:r w:rsidRPr="00A253B9">
        <w:t>diensten op.</w:t>
      </w:r>
    </w:p>
    <w:p w14:paraId="0986B029" w14:textId="69D6536B" w:rsidR="009866C8" w:rsidRPr="00A253B9" w:rsidRDefault="009866C8" w:rsidP="00A3290D"/>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022"/>
        <w:gridCol w:w="3021"/>
        <w:gridCol w:w="3019"/>
      </w:tblGrid>
      <w:tr w:rsidR="009866C8" w:rsidRPr="00A253B9" w14:paraId="3878AC00" w14:textId="77777777" w:rsidTr="00B757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0F20BC03" w14:textId="77777777" w:rsidR="009866C8" w:rsidRPr="00A253B9" w:rsidRDefault="009866C8" w:rsidP="00A3290D">
            <w:pPr>
              <w:rPr>
                <w:b/>
                <w:color w:val="FFFFFF" w:themeColor="background1"/>
              </w:rPr>
            </w:pPr>
            <w:r w:rsidRPr="00A253B9">
              <w:rPr>
                <w:b/>
                <w:color w:val="FFFFFF" w:themeColor="background1"/>
              </w:rPr>
              <w:t>Resultaat</w:t>
            </w:r>
          </w:p>
        </w:tc>
        <w:tc>
          <w:tcPr>
            <w:tcW w:w="1667" w:type="pct"/>
            <w:tcBorders>
              <w:top w:val="single" w:sz="4" w:space="0" w:color="56355B" w:themeColor="text2"/>
              <w:left w:val="single" w:sz="4" w:space="0" w:color="FFFFFF" w:themeColor="background1"/>
              <w:bottom w:val="single" w:sz="4" w:space="0" w:color="56355B" w:themeColor="text2"/>
              <w:right w:val="single" w:sz="4" w:space="0" w:color="FFFFFF" w:themeColor="background1"/>
            </w:tcBorders>
            <w:shd w:val="clear" w:color="auto" w:fill="56355B"/>
            <w:hideMark/>
          </w:tcPr>
          <w:p w14:paraId="75D96B85" w14:textId="77777777" w:rsidR="009866C8" w:rsidRPr="00A253B9" w:rsidRDefault="009866C8"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Voorbeelden bewijsstukken</w:t>
            </w:r>
          </w:p>
        </w:tc>
        <w:tc>
          <w:tcPr>
            <w:tcW w:w="1666" w:type="pct"/>
            <w:tcBorders>
              <w:top w:val="single" w:sz="4" w:space="0" w:color="56355B" w:themeColor="text2"/>
              <w:left w:val="single" w:sz="4" w:space="0" w:color="FFFFFF" w:themeColor="background1"/>
              <w:bottom w:val="single" w:sz="4" w:space="0" w:color="56355B" w:themeColor="text2"/>
              <w:right w:val="single" w:sz="4" w:space="0" w:color="56355B" w:themeColor="text2"/>
            </w:tcBorders>
            <w:shd w:val="clear" w:color="auto" w:fill="56355B"/>
            <w:hideMark/>
          </w:tcPr>
          <w:p w14:paraId="30FEC281" w14:textId="77777777" w:rsidR="009866C8" w:rsidRPr="00A253B9" w:rsidRDefault="009866C8"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Aanvullende eisen</w:t>
            </w:r>
          </w:p>
        </w:tc>
      </w:tr>
      <w:tr w:rsidR="00CF0B1B" w:rsidRPr="00A253B9" w14:paraId="75C2C89E" w14:textId="77777777" w:rsidTr="00B757C0">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hideMark/>
          </w:tcPr>
          <w:p w14:paraId="17841965" w14:textId="6446AB6C" w:rsidR="00CF0B1B" w:rsidRPr="00A253B9" w:rsidRDefault="00270942" w:rsidP="00A3290D">
            <w:r w:rsidRPr="00A253B9">
              <w:t>V</w:t>
            </w:r>
            <w:r w:rsidR="00CF0B1B" w:rsidRPr="00A253B9">
              <w:t>erbetervoorstellen</w:t>
            </w:r>
            <w:r w:rsidR="00300160" w:rsidRPr="00A253B9">
              <w:t xml:space="preserve"> </w:t>
            </w:r>
            <w:r w:rsidR="00CC00B0" w:rsidRPr="00A253B9">
              <w:t>voor het product</w:t>
            </w:r>
          </w:p>
        </w:tc>
        <w:tc>
          <w:tcPr>
            <w:tcW w:w="1667"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1CEF00A" w14:textId="48AE5F5C" w:rsidR="00CF0B1B" w:rsidRPr="00A253B9" w:rsidRDefault="00D22401" w:rsidP="00A3290D">
            <w:pPr>
              <w:cnfStyle w:val="000000100000" w:firstRow="0" w:lastRow="0" w:firstColumn="0" w:lastColumn="0" w:oddVBand="0" w:evenVBand="0" w:oddHBand="1" w:evenHBand="0" w:firstRowFirstColumn="0" w:firstRowLastColumn="0" w:lastRowFirstColumn="0" w:lastRowLastColumn="0"/>
            </w:pPr>
            <w:r w:rsidRPr="00A253B9">
              <w:t>Verslag, video, printscreens, feedback praktijkbegeleider</w:t>
            </w:r>
          </w:p>
        </w:tc>
        <w:tc>
          <w:tcPr>
            <w:tcW w:w="1666"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10DFD388" w14:textId="7553FBC3" w:rsidR="00CF0B1B" w:rsidRPr="00A253B9" w:rsidRDefault="00CF0B1B" w:rsidP="00A3290D">
            <w:pPr>
              <w:cnfStyle w:val="000000100000" w:firstRow="0" w:lastRow="0" w:firstColumn="0" w:lastColumn="0" w:oddVBand="0" w:evenVBand="0" w:oddHBand="1" w:evenHBand="0" w:firstRowFirstColumn="0" w:firstRowLastColumn="0" w:lastRowFirstColumn="0" w:lastRowLastColumn="0"/>
            </w:pPr>
          </w:p>
        </w:tc>
      </w:tr>
      <w:tr w:rsidR="00CF0B1B" w:rsidRPr="00A253B9" w14:paraId="392A0F60" w14:textId="77777777" w:rsidTr="006C45B0">
        <w:trPr>
          <w:cnfStyle w:val="000000010000" w:firstRow="0" w:lastRow="0" w:firstColumn="0" w:lastColumn="0" w:oddVBand="0" w:evenVBand="0" w:oddHBand="0" w:evenHBand="1"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56355B" w:themeColor="text2"/>
              <w:left w:val="single" w:sz="4" w:space="0" w:color="56355B" w:themeColor="text2"/>
              <w:right w:val="single" w:sz="4" w:space="0" w:color="56355B" w:themeColor="text2"/>
            </w:tcBorders>
          </w:tcPr>
          <w:p w14:paraId="34EF20E6" w14:textId="412555AD" w:rsidR="00CF0B1B" w:rsidRPr="00A253B9" w:rsidRDefault="00300160" w:rsidP="00A3290D">
            <w:r w:rsidRPr="00A253B9">
              <w:t xml:space="preserve">Verbetervoorstellen </w:t>
            </w:r>
            <w:r w:rsidR="007F0CBC" w:rsidRPr="00A253B9">
              <w:t>voor het proces</w:t>
            </w:r>
          </w:p>
        </w:tc>
        <w:tc>
          <w:tcPr>
            <w:tcW w:w="0" w:type="pct"/>
            <w:tcBorders>
              <w:top w:val="single" w:sz="4" w:space="0" w:color="56355B" w:themeColor="text2"/>
              <w:left w:val="single" w:sz="4" w:space="0" w:color="56355B" w:themeColor="text2"/>
              <w:bottom w:val="single" w:sz="4" w:space="0" w:color="auto"/>
              <w:right w:val="single" w:sz="4" w:space="0" w:color="56355B" w:themeColor="text2"/>
            </w:tcBorders>
          </w:tcPr>
          <w:p w14:paraId="54CDF344" w14:textId="4B93B3E8" w:rsidR="00CF0B1B" w:rsidRPr="00A253B9" w:rsidRDefault="00D22401" w:rsidP="00A3290D">
            <w:pPr>
              <w:cnfStyle w:val="000000010000" w:firstRow="0" w:lastRow="0" w:firstColumn="0" w:lastColumn="0" w:oddVBand="0" w:evenVBand="0" w:oddHBand="0" w:evenHBand="1" w:firstRowFirstColumn="0" w:firstRowLastColumn="0" w:lastRowFirstColumn="0" w:lastRowLastColumn="0"/>
            </w:pPr>
            <w:r w:rsidRPr="00A253B9">
              <w:t>Verslag, video, printscreens, feedback praktijkbegeleider</w:t>
            </w:r>
          </w:p>
        </w:tc>
        <w:tc>
          <w:tcPr>
            <w:tcW w:w="0" w:type="pct"/>
            <w:tcBorders>
              <w:top w:val="single" w:sz="4" w:space="0" w:color="56355B" w:themeColor="text2"/>
              <w:left w:val="single" w:sz="4" w:space="0" w:color="56355B" w:themeColor="text2"/>
              <w:bottom w:val="single" w:sz="4" w:space="0" w:color="auto"/>
              <w:right w:val="single" w:sz="4" w:space="0" w:color="56355B" w:themeColor="text2"/>
            </w:tcBorders>
          </w:tcPr>
          <w:p w14:paraId="4379F7F3" w14:textId="291D6AD0" w:rsidR="00CF0B1B" w:rsidRPr="00A253B9" w:rsidRDefault="00CF0B1B" w:rsidP="00A3290D">
            <w:pPr>
              <w:cnfStyle w:val="000000010000" w:firstRow="0" w:lastRow="0" w:firstColumn="0" w:lastColumn="0" w:oddVBand="0" w:evenVBand="0" w:oddHBand="0" w:evenHBand="1" w:firstRowFirstColumn="0" w:firstRowLastColumn="0" w:lastRowFirstColumn="0" w:lastRowLastColumn="0"/>
            </w:pPr>
          </w:p>
        </w:tc>
      </w:tr>
    </w:tbl>
    <w:p w14:paraId="268634A2" w14:textId="77777777" w:rsidR="00752CE4" w:rsidRPr="00A253B9" w:rsidRDefault="00752CE4" w:rsidP="00A3290D">
      <w:r w:rsidRPr="00A253B9">
        <w:br w:type="page"/>
      </w:r>
    </w:p>
    <w:p w14:paraId="177FA666" w14:textId="48C7D2D1" w:rsidR="00864038" w:rsidRPr="00A253B9" w:rsidRDefault="00902DEB" w:rsidP="00A3290D">
      <w:pPr>
        <w:pStyle w:val="Kop1"/>
        <w:rPr>
          <w:rFonts w:ascii="Calibri" w:eastAsiaTheme="minorHAnsi" w:hAnsi="Calibri" w:cstheme="minorBidi"/>
          <w:b w:val="0"/>
          <w:color w:val="auto"/>
          <w:sz w:val="22"/>
          <w:szCs w:val="22"/>
        </w:rPr>
      </w:pPr>
      <w:bookmarkStart w:id="8" w:name="_Toc121392519"/>
      <w:r w:rsidRPr="00A253B9">
        <w:lastRenderedPageBreak/>
        <w:t>Opdracht 5: Overleggen</w:t>
      </w:r>
      <w:bookmarkEnd w:id="8"/>
    </w:p>
    <w:p w14:paraId="2104E22D" w14:textId="55E5B7AF" w:rsidR="001D1F8F" w:rsidRPr="00A253B9" w:rsidRDefault="00902DEB" w:rsidP="00A3290D">
      <w:r w:rsidRPr="00A253B9">
        <w:t xml:space="preserve">Je wordt in deze opdracht beoordeeld op het gebied van overleggen. Dit kan binnen </w:t>
      </w:r>
      <w:r w:rsidR="00FF73EB" w:rsidRPr="00A253B9">
        <w:t xml:space="preserve">een project zijn dat zich richt op </w:t>
      </w:r>
      <w:r w:rsidRPr="00A253B9">
        <w:t xml:space="preserve">het ontwikkelen van een bestaande </w:t>
      </w:r>
      <w:r w:rsidR="00824D1D" w:rsidRPr="00A253B9">
        <w:t xml:space="preserve">applicatie </w:t>
      </w:r>
      <w:r w:rsidRPr="00A253B9">
        <w:t xml:space="preserve">of </w:t>
      </w:r>
      <w:r w:rsidR="00694A08" w:rsidRPr="00A253B9">
        <w:t xml:space="preserve">het kan </w:t>
      </w:r>
      <w:r w:rsidR="00D83C26" w:rsidRPr="00A253B9">
        <w:t xml:space="preserve">een </w:t>
      </w:r>
      <w:r w:rsidR="00AD2F98" w:rsidRPr="00A253B9">
        <w:t xml:space="preserve">nieuwe </w:t>
      </w:r>
      <w:r w:rsidRPr="00A253B9">
        <w:t>applicatie zijn.</w:t>
      </w:r>
    </w:p>
    <w:p w14:paraId="1BCA9E1B" w14:textId="1C917E72" w:rsidR="00620C3F" w:rsidRPr="00A253B9" w:rsidRDefault="00620C3F" w:rsidP="00A3290D"/>
    <w:p w14:paraId="14ACABAA" w14:textId="2C954AA6" w:rsidR="00620C3F" w:rsidRPr="00A253B9" w:rsidRDefault="00620C3F" w:rsidP="00A3290D">
      <w:pPr>
        <w:pStyle w:val="Kop3"/>
      </w:pPr>
      <w:r w:rsidRPr="00A253B9">
        <w:t>Overleg</w:t>
      </w:r>
    </w:p>
    <w:p w14:paraId="7E427462" w14:textId="70EADA48" w:rsidR="00620C3F" w:rsidRPr="00A253B9" w:rsidRDefault="00620C3F" w:rsidP="00A3290D">
      <w:pPr>
        <w:pStyle w:val="Lijstalinea"/>
        <w:numPr>
          <w:ilvl w:val="0"/>
          <w:numId w:val="20"/>
        </w:numPr>
      </w:pPr>
      <w:r w:rsidRPr="00A253B9">
        <w:t>Houd een overleg</w:t>
      </w:r>
    </w:p>
    <w:p w14:paraId="5677E137" w14:textId="45B626DC" w:rsidR="00620C3F" w:rsidRPr="00A253B9" w:rsidRDefault="00620C3F" w:rsidP="00A3290D">
      <w:pPr>
        <w:pStyle w:val="Lijstalinea"/>
        <w:numPr>
          <w:ilvl w:val="1"/>
          <w:numId w:val="20"/>
        </w:numPr>
      </w:pPr>
      <w:r w:rsidRPr="00A253B9">
        <w:t>Neem actief deel aan het overleg, waarbij je relevante onderwer</w:t>
      </w:r>
      <w:r w:rsidR="00A86DFD" w:rsidRPr="00A253B9">
        <w:t>p</w:t>
      </w:r>
      <w:r w:rsidRPr="00A253B9">
        <w:t>en inbrengt en vragen stelt</w:t>
      </w:r>
      <w:r w:rsidR="00105A02">
        <w:t>.</w:t>
      </w:r>
    </w:p>
    <w:p w14:paraId="765D85E3" w14:textId="77FD94E5" w:rsidR="00620C3F" w:rsidRPr="00A253B9" w:rsidRDefault="00386CDA" w:rsidP="00A3290D">
      <w:pPr>
        <w:pStyle w:val="Lijstalinea"/>
        <w:numPr>
          <w:ilvl w:val="1"/>
          <w:numId w:val="20"/>
        </w:numPr>
      </w:pPr>
      <w:r w:rsidRPr="00A253B9">
        <w:t>L</w:t>
      </w:r>
      <w:r w:rsidR="00620C3F" w:rsidRPr="00A253B9">
        <w:t>eg de afspraken uit het overleg vast</w:t>
      </w:r>
      <w:r w:rsidR="00105A02">
        <w:t>.</w:t>
      </w:r>
    </w:p>
    <w:p w14:paraId="2C7D8B28" w14:textId="4182B153" w:rsidR="004F0C6F" w:rsidRPr="00A253B9" w:rsidRDefault="00D91DBF" w:rsidP="00A3290D">
      <w:pPr>
        <w:pStyle w:val="Lijstalinea"/>
        <w:numPr>
          <w:ilvl w:val="1"/>
          <w:numId w:val="20"/>
        </w:numPr>
      </w:pPr>
      <w:r w:rsidRPr="00A253B9">
        <w:t xml:space="preserve">Vraag om feedback </w:t>
      </w:r>
      <w:r w:rsidR="00DA778B" w:rsidRPr="00A253B9">
        <w:t>over</w:t>
      </w:r>
      <w:r w:rsidRPr="00A253B9">
        <w:t xml:space="preserve"> de wijze waarop je hebt deelgenomen aan het overleg.</w:t>
      </w:r>
    </w:p>
    <w:p w14:paraId="730B450D" w14:textId="304E76C4" w:rsidR="00D06CAE" w:rsidRPr="00A253B9" w:rsidRDefault="00121F53" w:rsidP="00A3290D">
      <w:pPr>
        <w:pStyle w:val="Lijstalinea"/>
        <w:numPr>
          <w:ilvl w:val="0"/>
          <w:numId w:val="20"/>
        </w:numPr>
      </w:pPr>
      <w:r w:rsidRPr="00A253B9">
        <w:t>Maak een overzicht van de activiteiten die je</w:t>
      </w:r>
      <w:r w:rsidR="00DE7F05" w:rsidRPr="00A253B9">
        <w:t xml:space="preserve"> uitgevoerd hebt op basis van </w:t>
      </w:r>
      <w:r w:rsidR="00A271C2" w:rsidRPr="00A253B9">
        <w:t xml:space="preserve">gemaakte </w:t>
      </w:r>
      <w:r w:rsidR="00DE7F05" w:rsidRPr="00A253B9">
        <w:t>afspraken.</w:t>
      </w:r>
    </w:p>
    <w:p w14:paraId="5A04FA3F" w14:textId="77777777" w:rsidR="00902DEB" w:rsidRPr="00A253B9" w:rsidRDefault="00902DEB" w:rsidP="00A3290D"/>
    <w:p w14:paraId="0C011862" w14:textId="77777777" w:rsidR="00902DEB" w:rsidRPr="00A253B9" w:rsidRDefault="00902DEB" w:rsidP="00A3290D">
      <w:pPr>
        <w:pStyle w:val="Kop3"/>
      </w:pPr>
      <w:r w:rsidRPr="00A253B9">
        <w:t>Resultaat</w:t>
      </w:r>
    </w:p>
    <w:p w14:paraId="26C6F042" w14:textId="20731984" w:rsidR="00315A53" w:rsidRPr="00A253B9" w:rsidRDefault="00902DEB" w:rsidP="00A3290D">
      <w:r w:rsidRPr="00A253B9">
        <w:t>Als resultaat van deze opdracht lever je de volgende producten</w:t>
      </w:r>
      <w:r w:rsidR="00A3035F">
        <w:t xml:space="preserve"> </w:t>
      </w:r>
      <w:r w:rsidR="00997799" w:rsidRPr="00A253B9">
        <w:t xml:space="preserve">en/of </w:t>
      </w:r>
      <w:r w:rsidRPr="00A253B9">
        <w:t>diensten op.</w:t>
      </w:r>
    </w:p>
    <w:p w14:paraId="29BB6F42" w14:textId="13C279CA" w:rsidR="00902DEB" w:rsidRPr="00A253B9" w:rsidRDefault="00902DEB" w:rsidP="00A3290D"/>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022"/>
        <w:gridCol w:w="3021"/>
        <w:gridCol w:w="3019"/>
      </w:tblGrid>
      <w:tr w:rsidR="00902DEB" w:rsidRPr="00A253B9" w14:paraId="01346D75"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16A7EF7A" w14:textId="77777777" w:rsidR="00902DEB" w:rsidRPr="00A253B9" w:rsidRDefault="00902DEB" w:rsidP="00A3290D">
            <w:pPr>
              <w:rPr>
                <w:b/>
                <w:color w:val="FFFFFF" w:themeColor="background1"/>
              </w:rPr>
            </w:pPr>
            <w:r w:rsidRPr="00A253B9">
              <w:rPr>
                <w:b/>
                <w:color w:val="FFFFFF" w:themeColor="background1"/>
              </w:rPr>
              <w:t>Resultaat</w:t>
            </w:r>
          </w:p>
        </w:tc>
        <w:tc>
          <w:tcPr>
            <w:tcW w:w="1667" w:type="pct"/>
            <w:tcBorders>
              <w:top w:val="single" w:sz="4" w:space="0" w:color="56355B" w:themeColor="text2"/>
              <w:left w:val="single" w:sz="4" w:space="0" w:color="FFFFFF" w:themeColor="background1"/>
              <w:bottom w:val="single" w:sz="4" w:space="0" w:color="56355B" w:themeColor="text2"/>
              <w:right w:val="single" w:sz="4" w:space="0" w:color="FFFFFF" w:themeColor="background1"/>
            </w:tcBorders>
            <w:shd w:val="clear" w:color="auto" w:fill="56355B"/>
            <w:hideMark/>
          </w:tcPr>
          <w:p w14:paraId="439ACD26" w14:textId="77777777" w:rsidR="00902DEB" w:rsidRPr="00A253B9" w:rsidRDefault="00902DEB"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Voorbeelden bewijsstukken</w:t>
            </w:r>
          </w:p>
        </w:tc>
        <w:tc>
          <w:tcPr>
            <w:tcW w:w="1666" w:type="pct"/>
            <w:tcBorders>
              <w:top w:val="single" w:sz="4" w:space="0" w:color="56355B" w:themeColor="text2"/>
              <w:left w:val="single" w:sz="4" w:space="0" w:color="FFFFFF" w:themeColor="background1"/>
              <w:bottom w:val="single" w:sz="4" w:space="0" w:color="56355B" w:themeColor="text2"/>
              <w:right w:val="single" w:sz="4" w:space="0" w:color="56355B" w:themeColor="text2"/>
            </w:tcBorders>
            <w:shd w:val="clear" w:color="auto" w:fill="56355B"/>
            <w:hideMark/>
          </w:tcPr>
          <w:p w14:paraId="24BCFCA1" w14:textId="77777777" w:rsidR="00902DEB" w:rsidRPr="00A253B9" w:rsidRDefault="00902DEB"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Aanvullende eisen</w:t>
            </w:r>
          </w:p>
        </w:tc>
      </w:tr>
      <w:tr w:rsidR="000E1B31" w:rsidRPr="00A253B9" w14:paraId="64827327" w14:textId="77777777" w:rsidTr="00B37E6A">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hideMark/>
          </w:tcPr>
          <w:p w14:paraId="5357C11F" w14:textId="60BAE7C8" w:rsidR="000E1B31" w:rsidRPr="00A253B9" w:rsidRDefault="000E1B31" w:rsidP="00A3290D">
            <w:r w:rsidRPr="00A253B9">
              <w:t xml:space="preserve">Een video-opname van </w:t>
            </w:r>
            <w:r w:rsidR="00264969" w:rsidRPr="00A253B9">
              <w:t>een</w:t>
            </w:r>
            <w:r w:rsidRPr="00A253B9">
              <w:t xml:space="preserve"> overleg óf de beoordelaar is hierbij aanwezig om aantekeningen te maken.</w:t>
            </w:r>
          </w:p>
        </w:tc>
        <w:tc>
          <w:tcPr>
            <w:tcW w:w="1667" w:type="pct"/>
            <w:tcBorders>
              <w:top w:val="single" w:sz="4" w:space="0" w:color="56355B" w:themeColor="text2"/>
              <w:left w:val="single" w:sz="4" w:space="0" w:color="56355B" w:themeColor="text2"/>
              <w:right w:val="single" w:sz="4" w:space="0" w:color="56355B" w:themeColor="text2"/>
            </w:tcBorders>
            <w:hideMark/>
          </w:tcPr>
          <w:p w14:paraId="6898B520" w14:textId="294D71C2" w:rsidR="000E1B31" w:rsidRPr="00A253B9" w:rsidRDefault="00B37E6A" w:rsidP="00A3290D">
            <w:pPr>
              <w:cnfStyle w:val="000000100000" w:firstRow="0" w:lastRow="0" w:firstColumn="0" w:lastColumn="0" w:oddVBand="0" w:evenVBand="0" w:oddHBand="1" w:evenHBand="0" w:firstRowFirstColumn="0" w:firstRowLastColumn="0" w:lastRowFirstColumn="0" w:lastRowLastColumn="0"/>
            </w:pPr>
            <w:r w:rsidRPr="00A253B9">
              <w:t>Video, observatie praktijkbegeleider</w:t>
            </w:r>
          </w:p>
        </w:tc>
        <w:tc>
          <w:tcPr>
            <w:tcW w:w="1666" w:type="pct"/>
            <w:tcBorders>
              <w:top w:val="single" w:sz="4" w:space="0" w:color="56355B" w:themeColor="text2"/>
              <w:left w:val="single" w:sz="4" w:space="0" w:color="56355B" w:themeColor="text2"/>
              <w:right w:val="single" w:sz="4" w:space="0" w:color="56355B" w:themeColor="text2"/>
            </w:tcBorders>
          </w:tcPr>
          <w:p w14:paraId="0A6F2245" w14:textId="772F5FDD" w:rsidR="000E1B31" w:rsidRPr="00A253B9" w:rsidRDefault="000E1B31" w:rsidP="00A3290D">
            <w:pPr>
              <w:cnfStyle w:val="000000100000" w:firstRow="0" w:lastRow="0" w:firstColumn="0" w:lastColumn="0" w:oddVBand="0" w:evenVBand="0" w:oddHBand="1" w:evenHBand="0" w:firstRowFirstColumn="0" w:firstRowLastColumn="0" w:lastRowFirstColumn="0" w:lastRowLastColumn="0"/>
            </w:pPr>
          </w:p>
        </w:tc>
      </w:tr>
      <w:tr w:rsidR="00902DEB" w:rsidRPr="00A253B9" w14:paraId="620F2FB2" w14:textId="77777777" w:rsidTr="006C45B0">
        <w:trPr>
          <w:cnfStyle w:val="000000010000" w:firstRow="0" w:lastRow="0" w:firstColumn="0" w:lastColumn="0" w:oddVBand="0" w:evenVBand="0" w:oddHBand="0" w:evenHBand="1"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B53A2DF" w14:textId="77777777" w:rsidR="00902DEB" w:rsidRPr="00A253B9" w:rsidRDefault="00902DEB" w:rsidP="00A3290D">
            <w:r w:rsidRPr="00A253B9">
              <w:t>Een document met gemaakte afspraken</w:t>
            </w:r>
          </w:p>
          <w:p w14:paraId="229C0D65" w14:textId="77777777" w:rsidR="00902DEB" w:rsidRPr="00A253B9" w:rsidRDefault="00902DEB" w:rsidP="00A3290D"/>
        </w:tc>
        <w:tc>
          <w:tcPr>
            <w:tcW w:w="0"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7BAA100" w14:textId="77777777" w:rsidR="00902DEB" w:rsidRPr="00A253B9" w:rsidRDefault="00902DEB" w:rsidP="00A3290D">
            <w:pPr>
              <w:cnfStyle w:val="000000010000" w:firstRow="0" w:lastRow="0" w:firstColumn="0" w:lastColumn="0" w:oddVBand="0" w:evenVBand="0" w:oddHBand="0" w:evenHBand="1" w:firstRowFirstColumn="0" w:firstRowLastColumn="0" w:lastRowFirstColumn="0" w:lastRowLastColumn="0"/>
            </w:pPr>
            <w:r w:rsidRPr="00A253B9">
              <w:t>Verslag</w:t>
            </w:r>
          </w:p>
        </w:tc>
        <w:tc>
          <w:tcPr>
            <w:tcW w:w="0"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208D269E" w14:textId="49CF69C7" w:rsidR="00902DEB" w:rsidRPr="00A253B9" w:rsidRDefault="00902DEB" w:rsidP="00A3290D">
            <w:pPr>
              <w:cnfStyle w:val="000000010000" w:firstRow="0" w:lastRow="0" w:firstColumn="0" w:lastColumn="0" w:oddVBand="0" w:evenVBand="0" w:oddHBand="0" w:evenHBand="1" w:firstRowFirstColumn="0" w:firstRowLastColumn="0" w:lastRowFirstColumn="0" w:lastRowLastColumn="0"/>
            </w:pPr>
          </w:p>
        </w:tc>
      </w:tr>
      <w:tr w:rsidR="00B37E6A" w:rsidRPr="00A253B9" w14:paraId="631A1EDD" w14:textId="77777777" w:rsidTr="007B60A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right w:val="single" w:sz="4" w:space="0" w:color="56355B" w:themeColor="text2"/>
            </w:tcBorders>
          </w:tcPr>
          <w:p w14:paraId="03F1AEFE" w14:textId="6DCA7911" w:rsidR="00264969" w:rsidRPr="00A253B9" w:rsidRDefault="00DE7F05" w:rsidP="00A3035F">
            <w:r w:rsidRPr="00A253B9">
              <w:t xml:space="preserve">Overzicht van uitgevoerde </w:t>
            </w:r>
            <w:r w:rsidR="00A271C2" w:rsidRPr="00A253B9">
              <w:t>activiteiten.</w:t>
            </w:r>
          </w:p>
        </w:tc>
        <w:tc>
          <w:tcPr>
            <w:tcW w:w="1667" w:type="pct"/>
            <w:tcBorders>
              <w:top w:val="single" w:sz="4" w:space="0" w:color="56355B" w:themeColor="text2"/>
              <w:left w:val="single" w:sz="4" w:space="0" w:color="56355B" w:themeColor="text2"/>
              <w:bottom w:val="single" w:sz="4" w:space="0" w:color="auto"/>
              <w:right w:val="single" w:sz="4" w:space="0" w:color="56355B" w:themeColor="text2"/>
            </w:tcBorders>
          </w:tcPr>
          <w:p w14:paraId="69D2E7C4" w14:textId="3EC4CD75" w:rsidR="00B37E6A" w:rsidRPr="00A253B9" w:rsidRDefault="00A271C2" w:rsidP="00A3290D">
            <w:pPr>
              <w:cnfStyle w:val="000000100000" w:firstRow="0" w:lastRow="0" w:firstColumn="0" w:lastColumn="0" w:oddVBand="0" w:evenVBand="0" w:oddHBand="1" w:evenHBand="0" w:firstRowFirstColumn="0" w:firstRowLastColumn="0" w:lastRowFirstColumn="0" w:lastRowLastColumn="0"/>
            </w:pPr>
            <w:r w:rsidRPr="00A253B9">
              <w:t>Verslag</w:t>
            </w:r>
          </w:p>
        </w:tc>
        <w:tc>
          <w:tcPr>
            <w:tcW w:w="1666" w:type="pct"/>
            <w:tcBorders>
              <w:top w:val="single" w:sz="4" w:space="0" w:color="56355B" w:themeColor="text2"/>
              <w:left w:val="single" w:sz="4" w:space="0" w:color="56355B" w:themeColor="text2"/>
              <w:bottom w:val="single" w:sz="4" w:space="0" w:color="auto"/>
              <w:right w:val="single" w:sz="4" w:space="0" w:color="56355B" w:themeColor="text2"/>
            </w:tcBorders>
          </w:tcPr>
          <w:p w14:paraId="5B122B75" w14:textId="63A417EB" w:rsidR="00B37E6A" w:rsidRPr="00A253B9" w:rsidRDefault="00B37E6A" w:rsidP="00A3290D">
            <w:pPr>
              <w:cnfStyle w:val="000000100000" w:firstRow="0" w:lastRow="0" w:firstColumn="0" w:lastColumn="0" w:oddVBand="0" w:evenVBand="0" w:oddHBand="1" w:evenHBand="0" w:firstRowFirstColumn="0" w:firstRowLastColumn="0" w:lastRowFirstColumn="0" w:lastRowLastColumn="0"/>
            </w:pPr>
          </w:p>
        </w:tc>
      </w:tr>
    </w:tbl>
    <w:p w14:paraId="3BE38284" w14:textId="77777777" w:rsidR="0035222D" w:rsidRPr="00A253B9" w:rsidRDefault="0035222D" w:rsidP="00A3290D">
      <w:r w:rsidRPr="00A253B9">
        <w:br w:type="page"/>
      </w:r>
    </w:p>
    <w:p w14:paraId="63CFF35E" w14:textId="2C1B4B95" w:rsidR="00EF438E" w:rsidRPr="00A253B9" w:rsidRDefault="00E10152" w:rsidP="00A3290D">
      <w:pPr>
        <w:pStyle w:val="Kop1"/>
      </w:pPr>
      <w:bookmarkStart w:id="9" w:name="_Toc121392520"/>
      <w:r w:rsidRPr="00A253B9">
        <w:lastRenderedPageBreak/>
        <w:t xml:space="preserve">Opdracht </w:t>
      </w:r>
      <w:r w:rsidR="00902DEB" w:rsidRPr="00A253B9">
        <w:t>6</w:t>
      </w:r>
      <w:r w:rsidR="004A0020" w:rsidRPr="00A253B9">
        <w:t xml:space="preserve">: </w:t>
      </w:r>
      <w:r w:rsidR="003F2092" w:rsidRPr="00A253B9">
        <w:t>Presenteert het opgeleverde werk</w:t>
      </w:r>
      <w:bookmarkEnd w:id="9"/>
    </w:p>
    <w:p w14:paraId="700AEF1D" w14:textId="77777777" w:rsidR="00315A53" w:rsidRPr="00A253B9" w:rsidRDefault="004A0020" w:rsidP="00A3290D">
      <w:r w:rsidRPr="00A253B9">
        <w:t xml:space="preserve">Je wordt in </w:t>
      </w:r>
      <w:r w:rsidR="003F2092" w:rsidRPr="00A253B9">
        <w:t>deze opdracht</w:t>
      </w:r>
      <w:r w:rsidRPr="00A253B9">
        <w:t xml:space="preserve"> beoordeel</w:t>
      </w:r>
      <w:r w:rsidR="003F2092" w:rsidRPr="00A253B9">
        <w:t>d</w:t>
      </w:r>
      <w:r w:rsidRPr="00A253B9">
        <w:t xml:space="preserve"> op het gebied van </w:t>
      </w:r>
      <w:r w:rsidR="003F2092" w:rsidRPr="00A253B9">
        <w:t>presenteren</w:t>
      </w:r>
      <w:r w:rsidR="00481047" w:rsidRPr="00A253B9">
        <w:t>.</w:t>
      </w:r>
    </w:p>
    <w:p w14:paraId="412A9B56" w14:textId="47C1C763" w:rsidR="004A0020" w:rsidRPr="00A253B9" w:rsidRDefault="004A0020" w:rsidP="00A3290D"/>
    <w:p w14:paraId="1A9602A5" w14:textId="77777777" w:rsidR="004A0020" w:rsidRPr="00A253B9" w:rsidRDefault="004A0020" w:rsidP="00A3290D">
      <w:pPr>
        <w:pStyle w:val="Kop3"/>
      </w:pPr>
      <w:r w:rsidRPr="00A253B9">
        <w:t>Review</w:t>
      </w:r>
    </w:p>
    <w:p w14:paraId="07F02399" w14:textId="367B69F8" w:rsidR="004A0020" w:rsidRPr="00A253B9" w:rsidRDefault="004A0020" w:rsidP="00A3290D">
      <w:pPr>
        <w:pStyle w:val="Lijstalinea"/>
        <w:numPr>
          <w:ilvl w:val="0"/>
          <w:numId w:val="22"/>
        </w:numPr>
      </w:pPr>
      <w:r w:rsidRPr="00A253B9">
        <w:t>Lever het product op aan de klant (review).</w:t>
      </w:r>
    </w:p>
    <w:p w14:paraId="24E41D41" w14:textId="2B12C961" w:rsidR="00192F3F" w:rsidRPr="00A253B9" w:rsidRDefault="004A0020" w:rsidP="00A3290D">
      <w:pPr>
        <w:pStyle w:val="Lijstalinea"/>
        <w:numPr>
          <w:ilvl w:val="0"/>
          <w:numId w:val="23"/>
        </w:numPr>
      </w:pPr>
      <w:r w:rsidRPr="00A253B9">
        <w:t>Houd een demo of een presentatie</w:t>
      </w:r>
      <w:r w:rsidR="00192F3F" w:rsidRPr="00A253B9">
        <w:t xml:space="preserve"> waarin je </w:t>
      </w:r>
      <w:r w:rsidR="00482578" w:rsidRPr="00A253B9">
        <w:t xml:space="preserve">de door </w:t>
      </w:r>
      <w:r w:rsidR="00192F3F" w:rsidRPr="00A253B9">
        <w:t xml:space="preserve">jou gerealiseerde </w:t>
      </w:r>
      <w:r w:rsidR="006848ED" w:rsidRPr="00A253B9">
        <w:t>functionaliteiten (</w:t>
      </w:r>
      <w:r w:rsidR="00192F3F" w:rsidRPr="00A253B9">
        <w:t>user stories</w:t>
      </w:r>
      <w:r w:rsidR="006848ED" w:rsidRPr="00A253B9">
        <w:t>)</w:t>
      </w:r>
      <w:r w:rsidR="00192F3F" w:rsidRPr="00A253B9">
        <w:t xml:space="preserve"> presenteert.</w:t>
      </w:r>
    </w:p>
    <w:p w14:paraId="0C5DD756" w14:textId="0EC5B647" w:rsidR="008E30A7" w:rsidRPr="00A253B9" w:rsidRDefault="008E30A7" w:rsidP="00A3290D">
      <w:pPr>
        <w:pStyle w:val="Lijstalinea"/>
        <w:numPr>
          <w:ilvl w:val="0"/>
          <w:numId w:val="23"/>
        </w:numPr>
      </w:pPr>
      <w:r w:rsidRPr="00A253B9">
        <w:t>Zorg</w:t>
      </w:r>
      <w:r w:rsidR="0029527F">
        <w:t xml:space="preserve"> ervoor</w:t>
      </w:r>
      <w:r w:rsidRPr="00A253B9">
        <w:t xml:space="preserve"> dat de betrokkenen goed zijn </w:t>
      </w:r>
      <w:r w:rsidR="00B462FF" w:rsidRPr="00A253B9">
        <w:t>geïnformeerd</w:t>
      </w:r>
      <w:r w:rsidRPr="00A253B9">
        <w:t xml:space="preserve"> en </w:t>
      </w:r>
      <w:r w:rsidR="00B462FF" w:rsidRPr="00A253B9">
        <w:t>controleer dit.</w:t>
      </w:r>
    </w:p>
    <w:p w14:paraId="28DB56E0" w14:textId="77777777" w:rsidR="004A0020" w:rsidRPr="00A253B9" w:rsidRDefault="004A0020" w:rsidP="00A3290D"/>
    <w:p w14:paraId="0A2124D2" w14:textId="77777777" w:rsidR="004A0020" w:rsidRPr="00A253B9" w:rsidRDefault="004A0020" w:rsidP="00A3290D">
      <w:pPr>
        <w:pStyle w:val="Kop3"/>
      </w:pPr>
      <w:r w:rsidRPr="00A253B9">
        <w:t>Resultaat</w:t>
      </w:r>
    </w:p>
    <w:p w14:paraId="348E4FBA" w14:textId="5ADD59AD" w:rsidR="004A0020" w:rsidRPr="00A253B9" w:rsidRDefault="009C79CA" w:rsidP="00A3290D">
      <w:r w:rsidRPr="00A253B9">
        <w:t>Als resultaat van deze opdracht lever je de volgende producten</w:t>
      </w:r>
      <w:r w:rsidR="00A3035F">
        <w:t xml:space="preserve"> </w:t>
      </w:r>
      <w:r w:rsidR="00997799" w:rsidRPr="00A253B9">
        <w:t xml:space="preserve">en/of </w:t>
      </w:r>
      <w:r w:rsidRPr="00A253B9">
        <w:t>diensten op.</w:t>
      </w:r>
    </w:p>
    <w:p w14:paraId="4823A8A0" w14:textId="2B34C175" w:rsidR="004A0020" w:rsidRPr="00A253B9" w:rsidRDefault="004A0020" w:rsidP="00356EDD"/>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022"/>
        <w:gridCol w:w="3021"/>
        <w:gridCol w:w="3019"/>
      </w:tblGrid>
      <w:tr w:rsidR="009C79CA" w:rsidRPr="00A253B9" w14:paraId="35392AAF"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7A335BCD" w14:textId="77777777" w:rsidR="009C79CA" w:rsidRPr="00A253B9" w:rsidRDefault="009C79CA" w:rsidP="00A3290D">
            <w:pPr>
              <w:rPr>
                <w:b/>
                <w:color w:val="FFFFFF" w:themeColor="background1"/>
              </w:rPr>
            </w:pPr>
            <w:r w:rsidRPr="00A253B9">
              <w:rPr>
                <w:b/>
                <w:color w:val="FFFFFF" w:themeColor="background1"/>
              </w:rPr>
              <w:t>Resultaat</w:t>
            </w:r>
          </w:p>
        </w:tc>
        <w:tc>
          <w:tcPr>
            <w:tcW w:w="1667" w:type="pct"/>
            <w:tcBorders>
              <w:top w:val="single" w:sz="4" w:space="0" w:color="56355B" w:themeColor="text2"/>
              <w:left w:val="single" w:sz="4" w:space="0" w:color="FFFFFF" w:themeColor="background1"/>
              <w:bottom w:val="single" w:sz="4" w:space="0" w:color="56355B" w:themeColor="text2"/>
              <w:right w:val="single" w:sz="4" w:space="0" w:color="FFFFFF" w:themeColor="background1"/>
            </w:tcBorders>
            <w:shd w:val="clear" w:color="auto" w:fill="56355B"/>
            <w:hideMark/>
          </w:tcPr>
          <w:p w14:paraId="1F55CCFF" w14:textId="77777777" w:rsidR="009C79CA" w:rsidRPr="00A253B9" w:rsidRDefault="009C79CA"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Voorbeelden bewijsstukken</w:t>
            </w:r>
          </w:p>
        </w:tc>
        <w:tc>
          <w:tcPr>
            <w:tcW w:w="1666" w:type="pct"/>
            <w:tcBorders>
              <w:top w:val="single" w:sz="4" w:space="0" w:color="56355B" w:themeColor="text2"/>
              <w:left w:val="single" w:sz="4" w:space="0" w:color="FFFFFF" w:themeColor="background1"/>
              <w:bottom w:val="single" w:sz="4" w:space="0" w:color="56355B" w:themeColor="text2"/>
              <w:right w:val="single" w:sz="4" w:space="0" w:color="56355B" w:themeColor="text2"/>
            </w:tcBorders>
            <w:shd w:val="clear" w:color="auto" w:fill="56355B"/>
            <w:hideMark/>
          </w:tcPr>
          <w:p w14:paraId="39A6207D" w14:textId="77777777" w:rsidR="009C79CA" w:rsidRPr="00A253B9" w:rsidRDefault="009C79CA"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Aanvullende eisen</w:t>
            </w:r>
          </w:p>
        </w:tc>
      </w:tr>
      <w:tr w:rsidR="009C79CA" w:rsidRPr="00A253B9" w14:paraId="6A9BEE81" w14:textId="77777777" w:rsidTr="007B60A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667" w:type="pct"/>
            <w:tcBorders>
              <w:left w:val="single" w:sz="4" w:space="0" w:color="56355B" w:themeColor="text2"/>
              <w:right w:val="single" w:sz="4" w:space="0" w:color="56355B" w:themeColor="text2"/>
            </w:tcBorders>
          </w:tcPr>
          <w:p w14:paraId="31233E96" w14:textId="5346595A" w:rsidR="009C79CA" w:rsidRPr="00A253B9" w:rsidRDefault="003A19FC" w:rsidP="00A3290D">
            <w:r w:rsidRPr="00A253B9">
              <w:t>Demo of presentatie</w:t>
            </w:r>
          </w:p>
        </w:tc>
        <w:tc>
          <w:tcPr>
            <w:tcW w:w="1667" w:type="pct"/>
            <w:tcBorders>
              <w:top w:val="single" w:sz="4" w:space="0" w:color="auto"/>
              <w:left w:val="single" w:sz="4" w:space="0" w:color="56355B" w:themeColor="text2"/>
              <w:bottom w:val="single" w:sz="4" w:space="0" w:color="auto"/>
              <w:right w:val="single" w:sz="4" w:space="0" w:color="56355B" w:themeColor="text2"/>
            </w:tcBorders>
          </w:tcPr>
          <w:p w14:paraId="3024CB46" w14:textId="69B8F3B5" w:rsidR="009C79CA" w:rsidRPr="00A253B9" w:rsidRDefault="003A19FC" w:rsidP="00A3290D">
            <w:pPr>
              <w:cnfStyle w:val="000000100000" w:firstRow="0" w:lastRow="0" w:firstColumn="0" w:lastColumn="0" w:oddVBand="0" w:evenVBand="0" w:oddHBand="1" w:evenHBand="0" w:firstRowFirstColumn="0" w:firstRowLastColumn="0" w:lastRowFirstColumn="0" w:lastRowLastColumn="0"/>
            </w:pPr>
            <w:r w:rsidRPr="00A253B9">
              <w:t>Video, observatie praktijkbegeleider</w:t>
            </w:r>
            <w:r w:rsidR="00DB0434" w:rsidRPr="00A253B9">
              <w:t>/klant</w:t>
            </w:r>
          </w:p>
        </w:tc>
        <w:tc>
          <w:tcPr>
            <w:tcW w:w="1666" w:type="pct"/>
            <w:tcBorders>
              <w:top w:val="single" w:sz="4" w:space="0" w:color="auto"/>
              <w:left w:val="single" w:sz="4" w:space="0" w:color="56355B" w:themeColor="text2"/>
              <w:bottom w:val="single" w:sz="4" w:space="0" w:color="auto"/>
              <w:right w:val="single" w:sz="4" w:space="0" w:color="56355B" w:themeColor="text2"/>
            </w:tcBorders>
          </w:tcPr>
          <w:p w14:paraId="51169697" w14:textId="25FA9E6C" w:rsidR="009C79CA" w:rsidRPr="00A253B9" w:rsidRDefault="009C79CA" w:rsidP="00A3290D">
            <w:pPr>
              <w:cnfStyle w:val="000000100000" w:firstRow="0" w:lastRow="0" w:firstColumn="0" w:lastColumn="0" w:oddVBand="0" w:evenVBand="0" w:oddHBand="1" w:evenHBand="0" w:firstRowFirstColumn="0" w:firstRowLastColumn="0" w:lastRowFirstColumn="0" w:lastRowLastColumn="0"/>
            </w:pPr>
          </w:p>
        </w:tc>
      </w:tr>
      <w:tr w:rsidR="003A19FC" w:rsidRPr="00A253B9" w14:paraId="3154A5DC" w14:textId="77777777" w:rsidTr="007B60A7">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667" w:type="pct"/>
            <w:tcBorders>
              <w:left w:val="single" w:sz="4" w:space="0" w:color="56355B" w:themeColor="text2"/>
              <w:right w:val="single" w:sz="4" w:space="0" w:color="56355B" w:themeColor="text2"/>
            </w:tcBorders>
          </w:tcPr>
          <w:p w14:paraId="166D10A8" w14:textId="644501D6" w:rsidR="003A19FC" w:rsidRPr="00A253B9" w:rsidDel="003A19FC" w:rsidRDefault="003A19FC" w:rsidP="00A3290D">
            <w:r w:rsidRPr="00A253B9">
              <w:t>Geïnformeerde betrokkenen</w:t>
            </w:r>
          </w:p>
        </w:tc>
        <w:tc>
          <w:tcPr>
            <w:tcW w:w="1667" w:type="pct"/>
            <w:tcBorders>
              <w:top w:val="single" w:sz="4" w:space="0" w:color="auto"/>
              <w:left w:val="single" w:sz="4" w:space="0" w:color="56355B" w:themeColor="text2"/>
              <w:bottom w:val="single" w:sz="4" w:space="0" w:color="auto"/>
              <w:right w:val="single" w:sz="4" w:space="0" w:color="56355B" w:themeColor="text2"/>
            </w:tcBorders>
          </w:tcPr>
          <w:p w14:paraId="7124C5EF" w14:textId="18BC973B" w:rsidR="003A19FC" w:rsidRPr="00A253B9" w:rsidDel="003A19FC" w:rsidRDefault="003A19FC" w:rsidP="00A3290D">
            <w:pPr>
              <w:cnfStyle w:val="000000010000" w:firstRow="0" w:lastRow="0" w:firstColumn="0" w:lastColumn="0" w:oddVBand="0" w:evenVBand="0" w:oddHBand="0" w:evenHBand="1" w:firstRowFirstColumn="0" w:firstRowLastColumn="0" w:lastRowFirstColumn="0" w:lastRowLastColumn="0"/>
            </w:pPr>
            <w:r w:rsidRPr="00A253B9">
              <w:t>Video, printscreens</w:t>
            </w:r>
          </w:p>
        </w:tc>
        <w:tc>
          <w:tcPr>
            <w:tcW w:w="1666" w:type="pct"/>
            <w:tcBorders>
              <w:top w:val="single" w:sz="4" w:space="0" w:color="auto"/>
              <w:left w:val="single" w:sz="4" w:space="0" w:color="56355B" w:themeColor="text2"/>
              <w:bottom w:val="single" w:sz="4" w:space="0" w:color="auto"/>
              <w:right w:val="single" w:sz="4" w:space="0" w:color="56355B" w:themeColor="text2"/>
            </w:tcBorders>
          </w:tcPr>
          <w:p w14:paraId="2ACA636A" w14:textId="77777777" w:rsidR="003A19FC" w:rsidRPr="00A253B9" w:rsidRDefault="003A19FC" w:rsidP="00A3290D">
            <w:pPr>
              <w:cnfStyle w:val="000000010000" w:firstRow="0" w:lastRow="0" w:firstColumn="0" w:lastColumn="0" w:oddVBand="0" w:evenVBand="0" w:oddHBand="0" w:evenHBand="1" w:firstRowFirstColumn="0" w:firstRowLastColumn="0" w:lastRowFirstColumn="0" w:lastRowLastColumn="0"/>
            </w:pPr>
          </w:p>
        </w:tc>
      </w:tr>
    </w:tbl>
    <w:p w14:paraId="31EA1708" w14:textId="7C82560F" w:rsidR="008C6A37" w:rsidRPr="00A253B9" w:rsidRDefault="008C6A37" w:rsidP="00A3290D">
      <w:r w:rsidRPr="00A253B9">
        <w:br w:type="page"/>
      </w:r>
    </w:p>
    <w:p w14:paraId="586766CA" w14:textId="1A9C66AF" w:rsidR="008C6A37" w:rsidRPr="00A253B9" w:rsidRDefault="00E10152" w:rsidP="00A3290D">
      <w:pPr>
        <w:pStyle w:val="Kop1"/>
      </w:pPr>
      <w:bookmarkStart w:id="10" w:name="_Toc121392521"/>
      <w:r w:rsidRPr="00A253B9">
        <w:lastRenderedPageBreak/>
        <w:t xml:space="preserve">Opdracht </w:t>
      </w:r>
      <w:r w:rsidR="00902DEB" w:rsidRPr="00A253B9">
        <w:t>7</w:t>
      </w:r>
      <w:r w:rsidRPr="00A253B9">
        <w:t>:</w:t>
      </w:r>
      <w:r w:rsidR="008C6A37" w:rsidRPr="00A253B9">
        <w:t xml:space="preserve"> Reflecteren</w:t>
      </w:r>
      <w:bookmarkEnd w:id="10"/>
    </w:p>
    <w:p w14:paraId="678068F7" w14:textId="1D58CDFC" w:rsidR="00315A53" w:rsidRPr="00A253B9" w:rsidRDefault="008C6A37" w:rsidP="00A3290D">
      <w:r w:rsidRPr="00A253B9">
        <w:t xml:space="preserve">Je wordt </w:t>
      </w:r>
      <w:r w:rsidR="003F2092" w:rsidRPr="00A253B9">
        <w:t xml:space="preserve">in deze opdracht beoordeeld </w:t>
      </w:r>
      <w:r w:rsidRPr="00A253B9">
        <w:t>op het gebied van reflecteren</w:t>
      </w:r>
      <w:r w:rsidR="00C30D65">
        <w:t>.</w:t>
      </w:r>
    </w:p>
    <w:p w14:paraId="7BF6A5E2" w14:textId="77A3F1CE" w:rsidR="008C6A37" w:rsidRPr="00A253B9" w:rsidRDefault="008C6A37" w:rsidP="00A3290D"/>
    <w:p w14:paraId="4046C44A" w14:textId="77777777" w:rsidR="008C6A37" w:rsidRPr="00A253B9" w:rsidRDefault="008C6A37" w:rsidP="00A3290D">
      <w:pPr>
        <w:pStyle w:val="Kop3"/>
      </w:pPr>
      <w:r w:rsidRPr="00A253B9">
        <w:t>Reflecteren</w:t>
      </w:r>
    </w:p>
    <w:p w14:paraId="75E52804" w14:textId="009BD46D" w:rsidR="008C6A37" w:rsidRPr="00A253B9" w:rsidRDefault="008C6A37" w:rsidP="00A3290D">
      <w:pPr>
        <w:pStyle w:val="Lijstalinea"/>
        <w:numPr>
          <w:ilvl w:val="0"/>
          <w:numId w:val="25"/>
        </w:numPr>
      </w:pPr>
      <w:r w:rsidRPr="00A253B9">
        <w:t>Houd een reflectiemeeting (retrospective).</w:t>
      </w:r>
    </w:p>
    <w:p w14:paraId="75311BE8" w14:textId="7D100FCE" w:rsidR="00B462FF" w:rsidRPr="00A253B9" w:rsidRDefault="005562B7" w:rsidP="00A3290D">
      <w:pPr>
        <w:pStyle w:val="Lijstalinea"/>
        <w:numPr>
          <w:ilvl w:val="1"/>
          <w:numId w:val="25"/>
        </w:numPr>
      </w:pPr>
      <w:r w:rsidRPr="00A253B9">
        <w:t xml:space="preserve">Benoem </w:t>
      </w:r>
      <w:r w:rsidR="00D57152" w:rsidRPr="00A253B9">
        <w:t xml:space="preserve">en vraag naar </w:t>
      </w:r>
      <w:r w:rsidRPr="00A253B9">
        <w:t xml:space="preserve">zowel positieve </w:t>
      </w:r>
      <w:r w:rsidR="00C80EF3" w:rsidRPr="00A253B9">
        <w:t xml:space="preserve">punten </w:t>
      </w:r>
      <w:r w:rsidRPr="00A253B9">
        <w:t>als verbeterpunten v</w:t>
      </w:r>
      <w:r w:rsidR="00992D43" w:rsidRPr="00A253B9">
        <w:t>oor</w:t>
      </w:r>
      <w:r w:rsidRPr="00A253B9">
        <w:t xml:space="preserve"> het proces.</w:t>
      </w:r>
    </w:p>
    <w:p w14:paraId="2B3C22AE" w14:textId="2815409E" w:rsidR="00DC1E08" w:rsidRPr="00A253B9" w:rsidRDefault="00DC1E08" w:rsidP="00A3290D">
      <w:pPr>
        <w:pStyle w:val="Lijstalinea"/>
        <w:numPr>
          <w:ilvl w:val="1"/>
          <w:numId w:val="25"/>
        </w:numPr>
      </w:pPr>
      <w:r w:rsidRPr="00A253B9">
        <w:t>Benoem en vraag naar zowel positieve</w:t>
      </w:r>
      <w:r w:rsidR="00C80EF3" w:rsidRPr="00A253B9">
        <w:t xml:space="preserve"> punten</w:t>
      </w:r>
      <w:r w:rsidRPr="00A253B9">
        <w:t xml:space="preserve"> als verbeterpunten voor </w:t>
      </w:r>
      <w:r w:rsidR="00257A4A" w:rsidRPr="00A253B9">
        <w:t>het functioneren van het team</w:t>
      </w:r>
      <w:r w:rsidRPr="00A253B9">
        <w:t>.</w:t>
      </w:r>
    </w:p>
    <w:p w14:paraId="79119851" w14:textId="62229E38" w:rsidR="00D57152" w:rsidRPr="00A253B9" w:rsidRDefault="00257A4A" w:rsidP="00A3290D">
      <w:pPr>
        <w:pStyle w:val="Lijstalinea"/>
        <w:numPr>
          <w:ilvl w:val="1"/>
          <w:numId w:val="25"/>
        </w:numPr>
      </w:pPr>
      <w:r w:rsidRPr="00A253B9">
        <w:t>Benoem en vraag naar zowel positieve</w:t>
      </w:r>
      <w:r w:rsidR="00C80EF3" w:rsidRPr="00A253B9">
        <w:t xml:space="preserve"> punten</w:t>
      </w:r>
      <w:r w:rsidRPr="00A253B9">
        <w:t xml:space="preserve"> als verbeterpunten voor je eigen functioneren.</w:t>
      </w:r>
    </w:p>
    <w:p w14:paraId="733D1930" w14:textId="011E4096" w:rsidR="008C6A37" w:rsidRPr="00A253B9" w:rsidRDefault="008C6A37" w:rsidP="00A3290D">
      <w:pPr>
        <w:pStyle w:val="Lijstalinea"/>
        <w:numPr>
          <w:ilvl w:val="0"/>
          <w:numId w:val="25"/>
        </w:numPr>
      </w:pPr>
      <w:r w:rsidRPr="00A253B9">
        <w:t>Stel naar aanleiding van de reflectiemeeting verbetervoorstellen op voor het proces</w:t>
      </w:r>
      <w:r w:rsidR="00D3188C" w:rsidRPr="00A253B9">
        <w:t>, het team en jezelf.</w:t>
      </w:r>
    </w:p>
    <w:p w14:paraId="29F603F4" w14:textId="77777777" w:rsidR="008C6A37" w:rsidRPr="00A253B9" w:rsidRDefault="008C6A37" w:rsidP="00A3290D"/>
    <w:p w14:paraId="1EA75A75" w14:textId="77777777" w:rsidR="008C6A37" w:rsidRPr="00A253B9" w:rsidRDefault="008C6A37" w:rsidP="00A3290D">
      <w:pPr>
        <w:pStyle w:val="Kop3"/>
      </w:pPr>
      <w:r w:rsidRPr="00A253B9">
        <w:t>Resultaat</w:t>
      </w:r>
    </w:p>
    <w:p w14:paraId="1545F40D" w14:textId="77777777" w:rsidR="008C6A37" w:rsidRPr="00A253B9" w:rsidRDefault="008C6A37" w:rsidP="00A3290D">
      <w:r w:rsidRPr="00A253B9">
        <w:t>Als resultaat van deze opdracht lever je de volgende producten en/of diensten op.</w:t>
      </w:r>
    </w:p>
    <w:p w14:paraId="4D940E80" w14:textId="77777777" w:rsidR="00B76C2B" w:rsidRPr="00A253B9" w:rsidRDefault="00B76C2B" w:rsidP="00A3290D"/>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216"/>
        <w:gridCol w:w="2923"/>
        <w:gridCol w:w="2923"/>
      </w:tblGrid>
      <w:tr w:rsidR="00B76C2B" w:rsidRPr="00A253B9" w14:paraId="7664DA7C" w14:textId="77777777" w:rsidTr="00D57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760D1033" w14:textId="77777777" w:rsidR="00B76C2B" w:rsidRPr="00A253B9" w:rsidRDefault="00B76C2B" w:rsidP="00A3290D">
            <w:pPr>
              <w:rPr>
                <w:b/>
                <w:color w:val="FFFFFF" w:themeColor="background1"/>
              </w:rPr>
            </w:pPr>
            <w:r w:rsidRPr="00A253B9">
              <w:rPr>
                <w:b/>
                <w:color w:val="FFFFFF" w:themeColor="background1"/>
              </w:rPr>
              <w:t>Resultaat</w:t>
            </w:r>
          </w:p>
        </w:tc>
        <w:tc>
          <w:tcPr>
            <w:tcW w:w="1613" w:type="pct"/>
            <w:tcBorders>
              <w:top w:val="single" w:sz="4" w:space="0" w:color="56355B" w:themeColor="text2"/>
              <w:left w:val="single" w:sz="4" w:space="0" w:color="FFFFFF" w:themeColor="background1"/>
              <w:bottom w:val="single" w:sz="4" w:space="0" w:color="56355B" w:themeColor="text2"/>
              <w:right w:val="single" w:sz="4" w:space="0" w:color="FFFFFF" w:themeColor="background1"/>
            </w:tcBorders>
            <w:shd w:val="clear" w:color="auto" w:fill="56355B"/>
            <w:hideMark/>
          </w:tcPr>
          <w:p w14:paraId="6E337793" w14:textId="77777777" w:rsidR="00B76C2B" w:rsidRPr="00A253B9" w:rsidRDefault="00B76C2B"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Voorbeelden bewijsstukken</w:t>
            </w:r>
          </w:p>
        </w:tc>
        <w:tc>
          <w:tcPr>
            <w:tcW w:w="1613" w:type="pct"/>
            <w:tcBorders>
              <w:top w:val="single" w:sz="4" w:space="0" w:color="56355B" w:themeColor="text2"/>
              <w:left w:val="single" w:sz="4" w:space="0" w:color="FFFFFF" w:themeColor="background1"/>
              <w:bottom w:val="single" w:sz="4" w:space="0" w:color="56355B" w:themeColor="text2"/>
              <w:right w:val="single" w:sz="4" w:space="0" w:color="56355B" w:themeColor="text2"/>
            </w:tcBorders>
            <w:shd w:val="clear" w:color="auto" w:fill="56355B"/>
            <w:hideMark/>
          </w:tcPr>
          <w:p w14:paraId="477F36C4" w14:textId="77777777" w:rsidR="00B76C2B" w:rsidRPr="00A253B9" w:rsidRDefault="00B76C2B"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Aanvullende eisen</w:t>
            </w:r>
          </w:p>
        </w:tc>
      </w:tr>
      <w:tr w:rsidR="00B76C2B" w:rsidRPr="00A253B9" w14:paraId="73E348D8" w14:textId="77777777" w:rsidTr="00D570B0">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774" w:type="pct"/>
            <w:tcBorders>
              <w:top w:val="single" w:sz="4" w:space="0" w:color="56355B" w:themeColor="text2"/>
              <w:left w:val="single" w:sz="4" w:space="0" w:color="56355B" w:themeColor="text2"/>
              <w:right w:val="single" w:sz="4" w:space="0" w:color="56355B" w:themeColor="text2"/>
            </w:tcBorders>
            <w:hideMark/>
          </w:tcPr>
          <w:p w14:paraId="38BAAB24" w14:textId="77777777" w:rsidR="00315A53" w:rsidRPr="00A253B9" w:rsidRDefault="00B04A5C" w:rsidP="00A3290D">
            <w:r w:rsidRPr="00A253B9">
              <w:t xml:space="preserve">Reflectiemeeting met </w:t>
            </w:r>
            <w:r w:rsidR="00992D43" w:rsidRPr="00A253B9">
              <w:t xml:space="preserve">positieve </w:t>
            </w:r>
            <w:r w:rsidR="00556BAD" w:rsidRPr="00A253B9">
              <w:t xml:space="preserve">punten </w:t>
            </w:r>
            <w:r w:rsidR="00992D43" w:rsidRPr="00A253B9">
              <w:t>en verbeterpunten</w:t>
            </w:r>
          </w:p>
          <w:p w14:paraId="161ECCB9" w14:textId="09A92344" w:rsidR="00B76C2B" w:rsidRPr="00A253B9" w:rsidRDefault="00B76C2B" w:rsidP="00A3290D"/>
        </w:tc>
        <w:tc>
          <w:tcPr>
            <w:tcW w:w="1613"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6A08A7B" w14:textId="6A31BF44" w:rsidR="00B76C2B" w:rsidRPr="00A253B9" w:rsidRDefault="00B76C2B" w:rsidP="00A3290D">
            <w:pPr>
              <w:cnfStyle w:val="000000100000" w:firstRow="0" w:lastRow="0" w:firstColumn="0" w:lastColumn="0" w:oddVBand="0" w:evenVBand="0" w:oddHBand="1" w:evenHBand="0" w:firstRowFirstColumn="0" w:firstRowLastColumn="0" w:lastRowFirstColumn="0" w:lastRowLastColumn="0"/>
            </w:pPr>
            <w:r w:rsidRPr="00A253B9">
              <w:t>Verslag</w:t>
            </w:r>
            <w:r w:rsidR="00992D43" w:rsidRPr="00A253B9">
              <w:t>, video, feedback praktijkbegeleider</w:t>
            </w:r>
          </w:p>
        </w:tc>
        <w:tc>
          <w:tcPr>
            <w:tcW w:w="1613" w:type="pct"/>
            <w:tcBorders>
              <w:top w:val="single" w:sz="4" w:space="0" w:color="56355B" w:themeColor="text2"/>
              <w:left w:val="single" w:sz="4" w:space="0" w:color="56355B" w:themeColor="text2"/>
              <w:bottom w:val="single" w:sz="4" w:space="0" w:color="56355B" w:themeColor="text2"/>
              <w:right w:val="single" w:sz="4" w:space="0" w:color="56355B" w:themeColor="text2"/>
            </w:tcBorders>
          </w:tcPr>
          <w:p w14:paraId="44D67F6D" w14:textId="32A1709D" w:rsidR="00B76C2B" w:rsidRPr="00A253B9" w:rsidRDefault="00B76C2B" w:rsidP="00A3290D">
            <w:pPr>
              <w:cnfStyle w:val="000000100000" w:firstRow="0" w:lastRow="0" w:firstColumn="0" w:lastColumn="0" w:oddVBand="0" w:evenVBand="0" w:oddHBand="1" w:evenHBand="0" w:firstRowFirstColumn="0" w:firstRowLastColumn="0" w:lastRowFirstColumn="0" w:lastRowLastColumn="0"/>
            </w:pPr>
          </w:p>
        </w:tc>
      </w:tr>
      <w:tr w:rsidR="00B76C2B" w:rsidRPr="00A253B9" w14:paraId="190B2EEA" w14:textId="77777777" w:rsidTr="00D570B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74" w:type="pct"/>
            <w:tcBorders>
              <w:left w:val="single" w:sz="4" w:space="0" w:color="56355B" w:themeColor="text2"/>
              <w:right w:val="single" w:sz="4" w:space="0" w:color="56355B" w:themeColor="text2"/>
            </w:tcBorders>
          </w:tcPr>
          <w:p w14:paraId="57C5A2E0" w14:textId="79549DD8" w:rsidR="00B76C2B" w:rsidRPr="00A253B9" w:rsidRDefault="00992D43" w:rsidP="00A3290D">
            <w:r w:rsidRPr="00A253B9">
              <w:t xml:space="preserve">Verbetervoorstellen voor </w:t>
            </w:r>
            <w:r w:rsidR="00D3188C" w:rsidRPr="00A253B9">
              <w:t>proces, team en perso</w:t>
            </w:r>
            <w:r w:rsidR="002067E5" w:rsidRPr="00A253B9">
              <w:t>on</w:t>
            </w:r>
          </w:p>
        </w:tc>
        <w:tc>
          <w:tcPr>
            <w:tcW w:w="1613" w:type="pct"/>
            <w:tcBorders>
              <w:top w:val="single" w:sz="4" w:space="0" w:color="auto"/>
              <w:left w:val="single" w:sz="4" w:space="0" w:color="56355B" w:themeColor="text2"/>
              <w:bottom w:val="single" w:sz="4" w:space="0" w:color="auto"/>
              <w:right w:val="single" w:sz="4" w:space="0" w:color="56355B" w:themeColor="text2"/>
            </w:tcBorders>
          </w:tcPr>
          <w:p w14:paraId="54064B95" w14:textId="5D473C5B" w:rsidR="00B76C2B" w:rsidRPr="00A253B9" w:rsidRDefault="00D570B0" w:rsidP="00A3290D">
            <w:pPr>
              <w:cnfStyle w:val="000000010000" w:firstRow="0" w:lastRow="0" w:firstColumn="0" w:lastColumn="0" w:oddVBand="0" w:evenVBand="0" w:oddHBand="0" w:evenHBand="1" w:firstRowFirstColumn="0" w:firstRowLastColumn="0" w:lastRowFirstColumn="0" w:lastRowLastColumn="0"/>
            </w:pPr>
            <w:r w:rsidRPr="00A253B9">
              <w:t>Verslag, video, feedback praktijkbegeleider</w:t>
            </w:r>
          </w:p>
        </w:tc>
        <w:tc>
          <w:tcPr>
            <w:tcW w:w="1613" w:type="pct"/>
            <w:tcBorders>
              <w:top w:val="single" w:sz="4" w:space="0" w:color="auto"/>
              <w:left w:val="single" w:sz="4" w:space="0" w:color="56355B" w:themeColor="text2"/>
              <w:bottom w:val="single" w:sz="4" w:space="0" w:color="auto"/>
              <w:right w:val="single" w:sz="4" w:space="0" w:color="56355B" w:themeColor="text2"/>
            </w:tcBorders>
          </w:tcPr>
          <w:p w14:paraId="4444A8C4" w14:textId="6407E398" w:rsidR="00B76C2B" w:rsidRPr="00A253B9" w:rsidRDefault="00B76C2B" w:rsidP="00A3290D">
            <w:pPr>
              <w:cnfStyle w:val="000000010000" w:firstRow="0" w:lastRow="0" w:firstColumn="0" w:lastColumn="0" w:oddVBand="0" w:evenVBand="0" w:oddHBand="0" w:evenHBand="1" w:firstRowFirstColumn="0" w:firstRowLastColumn="0" w:lastRowFirstColumn="0" w:lastRowLastColumn="0"/>
            </w:pPr>
          </w:p>
        </w:tc>
      </w:tr>
    </w:tbl>
    <w:p w14:paraId="4C7CDCEE" w14:textId="1C5FAAA0" w:rsidR="007E37FD" w:rsidRPr="00A253B9" w:rsidRDefault="007747FC" w:rsidP="00356EDD">
      <w:r w:rsidRPr="00A253B9">
        <w:br w:type="page"/>
      </w:r>
    </w:p>
    <w:p w14:paraId="1BB267D5" w14:textId="46FAD907" w:rsidR="008E527F" w:rsidRPr="00A253B9" w:rsidRDefault="008E527F" w:rsidP="00A3290D">
      <w:pPr>
        <w:pStyle w:val="Kop1"/>
      </w:pPr>
      <w:bookmarkStart w:id="11" w:name="_Toc121392522"/>
      <w:r w:rsidRPr="00A253B9">
        <w:lastRenderedPageBreak/>
        <w:t xml:space="preserve">Bijlage </w:t>
      </w:r>
      <w:r w:rsidR="003452F1" w:rsidRPr="00A253B9">
        <w:t>1</w:t>
      </w:r>
      <w:r w:rsidR="00A03789" w:rsidRPr="00A253B9">
        <w:t>:</w:t>
      </w:r>
      <w:r w:rsidRPr="00A253B9">
        <w:t xml:space="preserve"> Referentieopdrachten</w:t>
      </w:r>
      <w:bookmarkEnd w:id="11"/>
    </w:p>
    <w:p w14:paraId="264625F4" w14:textId="77777777" w:rsidR="008E527F" w:rsidRPr="00A253B9" w:rsidRDefault="008E527F" w:rsidP="00A3290D">
      <w:pPr>
        <w:pStyle w:val="Kop2"/>
      </w:pPr>
      <w:r w:rsidRPr="00A253B9">
        <w:t>Software development B1-K1 en B1-K2</w:t>
      </w:r>
    </w:p>
    <w:p w14:paraId="6C2AD7BB" w14:textId="77777777" w:rsidR="008E527F" w:rsidRPr="00A253B9" w:rsidRDefault="008E527F" w:rsidP="00A3290D"/>
    <w:p w14:paraId="48B02EFA" w14:textId="77777777" w:rsidR="00C73EC9" w:rsidRPr="00C73EC9" w:rsidRDefault="00C73EC9" w:rsidP="00C73EC9">
      <w:pPr>
        <w:rPr>
          <w:rFonts w:eastAsia="Calibri" w:cs="Calibri"/>
        </w:rPr>
      </w:pPr>
      <w:r w:rsidRPr="00C73EC9">
        <w:rPr>
          <w:rFonts w:eastAsia="Calibri" w:cs="Calibri"/>
        </w:rPr>
        <w:t>Je gaat voor dit examen aan de slag met het (door)ontwikkelen van een (bestaande) applicatie. Je gaat daarom werken in een projectteam.</w:t>
      </w:r>
    </w:p>
    <w:p w14:paraId="058900EB" w14:textId="2A0700AB" w:rsidR="008E527F" w:rsidRDefault="00C73EC9" w:rsidP="00C73EC9">
      <w:pPr>
        <w:rPr>
          <w:rFonts w:eastAsia="Calibri" w:cs="Calibri"/>
        </w:rPr>
      </w:pPr>
      <w:r w:rsidRPr="00C73EC9">
        <w:rPr>
          <w:rFonts w:eastAsia="Calibri" w:cs="Calibri"/>
        </w:rPr>
        <w:t>Het is mogelijk dat je een groter project gaat doen en daarvoor diverse sprints moet doorlopen. Hiervoor moet voor jou wel goed duidelijk zijn of de aangeboden sprint een examensprint is en geen sprint die je tijdens de lessen moet uitvoeren. Bij twijfel over de juistheid van het soort sprint vraag je de examinator om verheldering.</w:t>
      </w:r>
    </w:p>
    <w:p w14:paraId="5266E3CF" w14:textId="77777777" w:rsidR="00C73EC9" w:rsidRPr="00A253B9" w:rsidRDefault="00C73EC9" w:rsidP="00C73EC9">
      <w:pPr>
        <w:rPr>
          <w:rFonts w:eastAsia="Calibri" w:cs="Calibri"/>
        </w:rPr>
      </w:pPr>
    </w:p>
    <w:p w14:paraId="73F4F2DC" w14:textId="649458C7" w:rsidR="008E527F" w:rsidRPr="00A253B9" w:rsidRDefault="008E527F" w:rsidP="00A3290D">
      <w:pPr>
        <w:rPr>
          <w:rFonts w:eastAsia="Calibri" w:cs="Calibri"/>
        </w:rPr>
      </w:pPr>
      <w:r w:rsidRPr="00A253B9">
        <w:rPr>
          <w:rFonts w:eastAsia="Calibri" w:cs="Calibri"/>
        </w:rPr>
        <w:t>Het werkveld van een softwaredeveloper is heel breed. Er zijn enkele overkoepelende referentiekaders geformuleerd (met voorbeelden) en per uitstroomrichting ook nog specifieke kaders met minimale eisen en enkele voorbeeldopdrachten.</w:t>
      </w:r>
    </w:p>
    <w:p w14:paraId="1715EAAB" w14:textId="77777777" w:rsidR="008E527F" w:rsidRPr="00A253B9" w:rsidRDefault="008E527F" w:rsidP="00A3290D">
      <w:pPr>
        <w:rPr>
          <w:rFonts w:eastAsia="Calibri" w:cs="Calibri"/>
        </w:rPr>
      </w:pPr>
    </w:p>
    <w:p w14:paraId="3ED868A1" w14:textId="77777777" w:rsidR="008E527F" w:rsidRPr="00A253B9" w:rsidRDefault="008E527F" w:rsidP="00A3290D">
      <w:pPr>
        <w:rPr>
          <w:rFonts w:eastAsia="Calibri" w:cs="Calibri"/>
        </w:rPr>
      </w:pPr>
      <w:r w:rsidRPr="00A253B9">
        <w:rPr>
          <w:rFonts w:eastAsia="Calibri" w:cs="Calibri"/>
          <w:b/>
          <w:bCs/>
        </w:rPr>
        <w:t>Overkoepelende referentiekaders</w:t>
      </w:r>
    </w:p>
    <w:p w14:paraId="0F32BF69" w14:textId="77777777" w:rsidR="008E527F" w:rsidRPr="00A253B9" w:rsidRDefault="008E527F" w:rsidP="00A3290D">
      <w:pPr>
        <w:pStyle w:val="Lijstalinea"/>
        <w:numPr>
          <w:ilvl w:val="0"/>
          <w:numId w:val="33"/>
        </w:numPr>
        <w:rPr>
          <w:rFonts w:eastAsiaTheme="minorEastAsia"/>
          <w:b/>
          <w:bCs/>
        </w:rPr>
      </w:pPr>
      <w:r w:rsidRPr="00A253B9">
        <w:rPr>
          <w:rFonts w:eastAsia="Calibri" w:cs="Calibri"/>
        </w:rPr>
        <w:t>Het examen duurt indicatief veertig uur.</w:t>
      </w:r>
    </w:p>
    <w:p w14:paraId="28E5C73C" w14:textId="77777777" w:rsidR="008E527F" w:rsidRPr="00C73EC9" w:rsidRDefault="008E527F" w:rsidP="00A3290D">
      <w:pPr>
        <w:numPr>
          <w:ilvl w:val="0"/>
          <w:numId w:val="33"/>
        </w:numPr>
        <w:rPr>
          <w:b/>
          <w:bCs/>
        </w:rPr>
      </w:pPr>
      <w:r w:rsidRPr="00A253B9">
        <w:rPr>
          <w:rFonts w:eastAsiaTheme="minorEastAsia"/>
        </w:rPr>
        <w:t xml:space="preserve">Het projectteam bestaat uit minimaal drie </w:t>
      </w:r>
      <w:r w:rsidRPr="00C73EC9">
        <w:rPr>
          <w:rFonts w:eastAsiaTheme="minorEastAsia"/>
        </w:rPr>
        <w:t>leden. Dit kan een multidisciplinair team zijn.</w:t>
      </w:r>
    </w:p>
    <w:p w14:paraId="12190318" w14:textId="5E9F4886" w:rsidR="008E527F" w:rsidRPr="00A253B9" w:rsidRDefault="008E527F" w:rsidP="00A3290D">
      <w:pPr>
        <w:numPr>
          <w:ilvl w:val="0"/>
          <w:numId w:val="33"/>
        </w:numPr>
        <w:rPr>
          <w:rFonts w:eastAsiaTheme="minorEastAsia"/>
          <w:bCs/>
        </w:rPr>
      </w:pPr>
      <w:r w:rsidRPr="00C73EC9">
        <w:rPr>
          <w:rFonts w:eastAsiaTheme="minorEastAsia"/>
          <w:bCs/>
        </w:rPr>
        <w:t xml:space="preserve">Low codeplatforms/WordPress/Magento </w:t>
      </w:r>
      <w:r w:rsidR="00C7065D" w:rsidRPr="00C73EC9">
        <w:rPr>
          <w:rFonts w:eastAsiaTheme="minorEastAsia"/>
          <w:bCs/>
        </w:rPr>
        <w:t>zijn</w:t>
      </w:r>
      <w:r w:rsidRPr="00C73EC9">
        <w:rPr>
          <w:rFonts w:eastAsiaTheme="minorEastAsia"/>
          <w:bCs/>
        </w:rPr>
        <w:t xml:space="preserve"> toegestaan, mits </w:t>
      </w:r>
      <w:r w:rsidR="00C73EC9">
        <w:rPr>
          <w:rFonts w:eastAsiaTheme="minorEastAsia"/>
          <w:bCs/>
        </w:rPr>
        <w:t>je</w:t>
      </w:r>
      <w:r w:rsidRPr="00C73EC9">
        <w:rPr>
          <w:rFonts w:eastAsiaTheme="minorEastAsia"/>
          <w:bCs/>
        </w:rPr>
        <w:t xml:space="preserve"> iets aan custom coding doet. Er moet zelfstandig </w:t>
      </w:r>
      <w:r w:rsidR="004254AE" w:rsidRPr="00C73EC9">
        <w:rPr>
          <w:rFonts w:eastAsiaTheme="minorEastAsia"/>
          <w:bCs/>
        </w:rPr>
        <w:t xml:space="preserve">en eigenhandig </w:t>
      </w:r>
      <w:r w:rsidRPr="00C73EC9">
        <w:rPr>
          <w:rFonts w:eastAsiaTheme="minorEastAsia"/>
          <w:bCs/>
        </w:rPr>
        <w:t>code geschreven worden volgens de</w:t>
      </w:r>
      <w:r w:rsidRPr="00A253B9">
        <w:rPr>
          <w:rFonts w:eastAsiaTheme="minorEastAsia"/>
          <w:bCs/>
        </w:rPr>
        <w:t xml:space="preserve"> conventies van het platform.</w:t>
      </w:r>
    </w:p>
    <w:p w14:paraId="64986F55" w14:textId="297B75D9" w:rsidR="008E527F" w:rsidRPr="00A253B9" w:rsidRDefault="008E527F" w:rsidP="00A3290D">
      <w:pPr>
        <w:numPr>
          <w:ilvl w:val="0"/>
          <w:numId w:val="33"/>
        </w:numPr>
        <w:rPr>
          <w:rFonts w:eastAsiaTheme="minorEastAsia"/>
        </w:rPr>
      </w:pPr>
      <w:r w:rsidRPr="00A253B9">
        <w:rPr>
          <w:rFonts w:eastAsiaTheme="minorEastAsia"/>
        </w:rPr>
        <w:t>Object</w:t>
      </w:r>
      <w:r w:rsidR="003D093F" w:rsidRPr="00A253B9">
        <w:rPr>
          <w:rFonts w:eastAsiaTheme="minorEastAsia"/>
        </w:rPr>
        <w:t>-o</w:t>
      </w:r>
      <w:r w:rsidRPr="00A253B9">
        <w:rPr>
          <w:rFonts w:eastAsiaTheme="minorEastAsia"/>
        </w:rPr>
        <w:t xml:space="preserve">riented </w:t>
      </w:r>
      <w:r w:rsidR="00EB03D6" w:rsidRPr="00A253B9">
        <w:rPr>
          <w:rFonts w:eastAsiaTheme="minorEastAsia"/>
        </w:rPr>
        <w:t>p</w:t>
      </w:r>
      <w:r w:rsidRPr="00A253B9">
        <w:rPr>
          <w:rFonts w:eastAsiaTheme="minorEastAsia"/>
        </w:rPr>
        <w:t>rogramming</w:t>
      </w:r>
    </w:p>
    <w:p w14:paraId="46F3F1E3" w14:textId="77777777" w:rsidR="008E527F" w:rsidRPr="00A253B9" w:rsidRDefault="008E527F" w:rsidP="00A3290D">
      <w:pPr>
        <w:numPr>
          <w:ilvl w:val="1"/>
          <w:numId w:val="33"/>
        </w:numPr>
        <w:rPr>
          <w:rFonts w:eastAsiaTheme="minorEastAsia"/>
        </w:rPr>
      </w:pPr>
      <w:r w:rsidRPr="00A253B9">
        <w:rPr>
          <w:rFonts w:eastAsiaTheme="minorEastAsia"/>
        </w:rPr>
        <w:t>Overerving, inkapseling, polymorfisme</w:t>
      </w:r>
    </w:p>
    <w:p w14:paraId="17935B6C" w14:textId="77777777" w:rsidR="008E527F" w:rsidRPr="00A253B9" w:rsidRDefault="008E527F" w:rsidP="00A3290D">
      <w:pPr>
        <w:numPr>
          <w:ilvl w:val="1"/>
          <w:numId w:val="33"/>
        </w:numPr>
        <w:rPr>
          <w:rFonts w:eastAsiaTheme="minorEastAsia"/>
        </w:rPr>
      </w:pPr>
      <w:r w:rsidRPr="00A253B9">
        <w:rPr>
          <w:rFonts w:eastAsiaTheme="minorEastAsia"/>
        </w:rPr>
        <w:t>MVC, MVVM, etc.</w:t>
      </w:r>
    </w:p>
    <w:p w14:paraId="0B26FC6E" w14:textId="2F3BA5F7" w:rsidR="008E527F" w:rsidRPr="00A253B9" w:rsidRDefault="008E527F" w:rsidP="00A3290D">
      <w:pPr>
        <w:numPr>
          <w:ilvl w:val="0"/>
          <w:numId w:val="33"/>
        </w:numPr>
        <w:rPr>
          <w:rFonts w:eastAsiaTheme="minorEastAsia"/>
        </w:rPr>
      </w:pPr>
      <w:r w:rsidRPr="00A253B9">
        <w:rPr>
          <w:rFonts w:eastAsiaTheme="minorEastAsia"/>
        </w:rPr>
        <w:t xml:space="preserve">Security </w:t>
      </w:r>
      <w:r w:rsidR="00952159">
        <w:rPr>
          <w:rFonts w:eastAsiaTheme="minorEastAsia"/>
        </w:rPr>
        <w:t>en</w:t>
      </w:r>
      <w:r w:rsidRPr="00A253B9">
        <w:rPr>
          <w:rFonts w:eastAsiaTheme="minorEastAsia"/>
        </w:rPr>
        <w:t xml:space="preserve"> </w:t>
      </w:r>
      <w:r w:rsidR="000C21B2" w:rsidRPr="00A253B9">
        <w:rPr>
          <w:rFonts w:eastAsiaTheme="minorEastAsia"/>
        </w:rPr>
        <w:t>privacy</w:t>
      </w:r>
    </w:p>
    <w:p w14:paraId="71AEB24B" w14:textId="77777777" w:rsidR="008E527F" w:rsidRPr="00A253B9" w:rsidRDefault="008E527F" w:rsidP="00A3290D">
      <w:pPr>
        <w:numPr>
          <w:ilvl w:val="1"/>
          <w:numId w:val="33"/>
        </w:numPr>
        <w:rPr>
          <w:rFonts w:eastAsia="Calibri" w:cs="Calibri"/>
        </w:rPr>
      </w:pPr>
      <w:r w:rsidRPr="00A253B9">
        <w:rPr>
          <w:rFonts w:eastAsia="Calibri" w:cs="Calibri"/>
        </w:rPr>
        <w:t>Encryptie</w:t>
      </w:r>
    </w:p>
    <w:p w14:paraId="55FAD923" w14:textId="77777777" w:rsidR="008E527F" w:rsidRPr="00A253B9" w:rsidRDefault="008E527F" w:rsidP="00A3290D">
      <w:pPr>
        <w:numPr>
          <w:ilvl w:val="1"/>
          <w:numId w:val="33"/>
        </w:numPr>
        <w:rPr>
          <w:rFonts w:eastAsia="Calibri" w:cs="Calibri"/>
        </w:rPr>
      </w:pPr>
      <w:r w:rsidRPr="00A253B9">
        <w:rPr>
          <w:rFonts w:eastAsia="Calibri" w:cs="Calibri"/>
        </w:rPr>
        <w:t>AVG</w:t>
      </w:r>
    </w:p>
    <w:p w14:paraId="1368F127" w14:textId="77777777" w:rsidR="008E527F" w:rsidRPr="00A253B9" w:rsidRDefault="008E527F" w:rsidP="00A3290D">
      <w:pPr>
        <w:numPr>
          <w:ilvl w:val="0"/>
          <w:numId w:val="33"/>
        </w:numPr>
        <w:rPr>
          <w:rFonts w:eastAsia="Calibri" w:cs="Calibri"/>
        </w:rPr>
      </w:pPr>
      <w:r w:rsidRPr="00A253B9">
        <w:rPr>
          <w:rFonts w:ascii="Times New Roman" w:eastAsia="Times New Roman" w:hAnsi="Times New Roman" w:cs="Times New Roman"/>
          <w:sz w:val="14"/>
          <w:szCs w:val="14"/>
        </w:rPr>
        <w:t xml:space="preserve"> </w:t>
      </w:r>
      <w:r w:rsidRPr="00A253B9">
        <w:rPr>
          <w:rFonts w:eastAsia="Calibri" w:cs="Calibri"/>
        </w:rPr>
        <w:t>Actief versiebeheer</w:t>
      </w:r>
    </w:p>
    <w:p w14:paraId="3BF82C0D" w14:textId="77777777" w:rsidR="008E527F" w:rsidRPr="00CE3005" w:rsidRDefault="008E527F" w:rsidP="00A3290D">
      <w:pPr>
        <w:numPr>
          <w:ilvl w:val="1"/>
          <w:numId w:val="33"/>
        </w:numPr>
        <w:rPr>
          <w:rFonts w:eastAsia="Calibri" w:cs="Calibri"/>
          <w:lang w:val="en-US"/>
        </w:rPr>
      </w:pPr>
      <w:r w:rsidRPr="00CE3005">
        <w:rPr>
          <w:rFonts w:eastAsia="Calibri" w:cs="Calibri"/>
          <w:lang w:val="en-US"/>
        </w:rPr>
        <w:t>Commit, push, pull, branching, etc.</w:t>
      </w:r>
    </w:p>
    <w:p w14:paraId="3ABEC21E" w14:textId="77777777" w:rsidR="008E527F" w:rsidRPr="00A253B9" w:rsidRDefault="008E527F" w:rsidP="00A3290D">
      <w:pPr>
        <w:numPr>
          <w:ilvl w:val="0"/>
          <w:numId w:val="33"/>
        </w:numPr>
        <w:rPr>
          <w:rFonts w:eastAsia="Calibri" w:cs="Calibri"/>
        </w:rPr>
      </w:pPr>
      <w:r w:rsidRPr="00CE3005">
        <w:rPr>
          <w:rFonts w:ascii="Times New Roman" w:eastAsia="Times New Roman" w:hAnsi="Times New Roman" w:cs="Times New Roman"/>
          <w:sz w:val="14"/>
          <w:szCs w:val="14"/>
          <w:lang w:val="en-US"/>
        </w:rPr>
        <w:t xml:space="preserve"> </w:t>
      </w:r>
      <w:r w:rsidRPr="00A253B9">
        <w:rPr>
          <w:rFonts w:eastAsia="Calibri" w:cs="Calibri"/>
        </w:rPr>
        <w:t>IDE</w:t>
      </w:r>
    </w:p>
    <w:p w14:paraId="4329D91B" w14:textId="5699F54D" w:rsidR="008E527F" w:rsidRPr="00A253B9" w:rsidRDefault="008E527F" w:rsidP="00A3290D">
      <w:pPr>
        <w:numPr>
          <w:ilvl w:val="1"/>
          <w:numId w:val="33"/>
        </w:numPr>
        <w:rPr>
          <w:rFonts w:eastAsia="Calibri" w:cs="Calibri"/>
        </w:rPr>
      </w:pPr>
      <w:r w:rsidRPr="00A253B9">
        <w:rPr>
          <w:rFonts w:eastAsia="Calibri" w:cs="Calibri"/>
        </w:rPr>
        <w:t>Add</w:t>
      </w:r>
      <w:r w:rsidR="00C023DD" w:rsidRPr="00A253B9">
        <w:rPr>
          <w:rFonts w:eastAsia="Calibri" w:cs="Calibri"/>
        </w:rPr>
        <w:t>-</w:t>
      </w:r>
      <w:r w:rsidRPr="00A253B9">
        <w:rPr>
          <w:rFonts w:eastAsia="Calibri" w:cs="Calibri"/>
        </w:rPr>
        <w:t>ons, extensions</w:t>
      </w:r>
    </w:p>
    <w:p w14:paraId="377AC357" w14:textId="77777777" w:rsidR="008E527F" w:rsidRPr="00A253B9" w:rsidRDefault="008E527F" w:rsidP="00A3290D">
      <w:pPr>
        <w:numPr>
          <w:ilvl w:val="0"/>
          <w:numId w:val="33"/>
        </w:numPr>
        <w:rPr>
          <w:rFonts w:eastAsia="Calibri" w:cs="Calibri"/>
        </w:rPr>
      </w:pPr>
      <w:r w:rsidRPr="00A253B9">
        <w:rPr>
          <w:rFonts w:ascii="Times New Roman" w:eastAsia="Times New Roman" w:hAnsi="Times New Roman" w:cs="Times New Roman"/>
          <w:sz w:val="14"/>
          <w:szCs w:val="14"/>
        </w:rPr>
        <w:t xml:space="preserve"> </w:t>
      </w:r>
      <w:r w:rsidRPr="00A253B9">
        <w:rPr>
          <w:rFonts w:eastAsia="Calibri" w:cs="Calibri"/>
        </w:rPr>
        <w:t>Infrastructuur</w:t>
      </w:r>
    </w:p>
    <w:p w14:paraId="7BA4B4F9" w14:textId="77777777" w:rsidR="008E527F" w:rsidRPr="00A253B9" w:rsidRDefault="008E527F" w:rsidP="00A3290D">
      <w:pPr>
        <w:numPr>
          <w:ilvl w:val="1"/>
          <w:numId w:val="33"/>
        </w:numPr>
        <w:rPr>
          <w:rFonts w:eastAsia="Calibri" w:cs="Calibri"/>
        </w:rPr>
      </w:pPr>
      <w:r w:rsidRPr="00A253B9">
        <w:rPr>
          <w:rFonts w:eastAsia="Calibri" w:cs="Calibri"/>
        </w:rPr>
        <w:t>Testomgeving inrichten</w:t>
      </w:r>
    </w:p>
    <w:p w14:paraId="78BFA286" w14:textId="77777777" w:rsidR="008E527F" w:rsidRPr="00A253B9" w:rsidRDefault="008E527F" w:rsidP="00A3290D">
      <w:pPr>
        <w:numPr>
          <w:ilvl w:val="0"/>
          <w:numId w:val="33"/>
        </w:numPr>
        <w:rPr>
          <w:rFonts w:eastAsia="Calibri" w:cs="Calibri"/>
        </w:rPr>
      </w:pPr>
      <w:r w:rsidRPr="00A253B9">
        <w:rPr>
          <w:rFonts w:eastAsia="Calibri" w:cs="Calibri"/>
        </w:rPr>
        <w:t>Codeconventies</w:t>
      </w:r>
    </w:p>
    <w:p w14:paraId="6ACAE870" w14:textId="71D4327A" w:rsidR="008E527F" w:rsidRPr="00A253B9" w:rsidRDefault="008E527F" w:rsidP="00A3290D">
      <w:pPr>
        <w:numPr>
          <w:ilvl w:val="1"/>
          <w:numId w:val="33"/>
        </w:numPr>
        <w:rPr>
          <w:rFonts w:eastAsia="Calibri" w:cs="Calibri"/>
        </w:rPr>
      </w:pPr>
      <w:r w:rsidRPr="00A253B9">
        <w:rPr>
          <w:rFonts w:eastAsia="Calibri" w:cs="Calibri"/>
        </w:rPr>
        <w:t>Pascal</w:t>
      </w:r>
      <w:r w:rsidR="00C023DD" w:rsidRPr="00A253B9">
        <w:rPr>
          <w:rFonts w:eastAsia="Calibri" w:cs="Calibri"/>
        </w:rPr>
        <w:t>-</w:t>
      </w:r>
      <w:r w:rsidRPr="00A253B9">
        <w:rPr>
          <w:rFonts w:eastAsia="Calibri" w:cs="Calibri"/>
        </w:rPr>
        <w:t>/Camel</w:t>
      </w:r>
      <w:r w:rsidR="002F1412" w:rsidRPr="00A253B9">
        <w:rPr>
          <w:rFonts w:eastAsia="Calibri" w:cs="Calibri"/>
        </w:rPr>
        <w:t>C</w:t>
      </w:r>
      <w:r w:rsidRPr="00A253B9">
        <w:rPr>
          <w:rFonts w:eastAsia="Calibri" w:cs="Calibri"/>
        </w:rPr>
        <w:t>asing</w:t>
      </w:r>
    </w:p>
    <w:p w14:paraId="0543F0F9" w14:textId="77777777" w:rsidR="008E527F" w:rsidRPr="00A253B9" w:rsidRDefault="008E527F" w:rsidP="00A3290D">
      <w:pPr>
        <w:numPr>
          <w:ilvl w:val="0"/>
          <w:numId w:val="33"/>
        </w:numPr>
        <w:rPr>
          <w:b/>
          <w:bCs/>
        </w:rPr>
      </w:pPr>
      <w:r w:rsidRPr="00A253B9">
        <w:rPr>
          <w:rFonts w:ascii="Times New Roman" w:eastAsia="Times New Roman" w:hAnsi="Times New Roman" w:cs="Times New Roman"/>
          <w:sz w:val="14"/>
          <w:szCs w:val="14"/>
        </w:rPr>
        <w:t xml:space="preserve"> </w:t>
      </w:r>
      <w:r w:rsidRPr="00A253B9">
        <w:rPr>
          <w:rFonts w:eastAsia="Calibri" w:cs="Calibri"/>
        </w:rPr>
        <w:t>Testen</w:t>
      </w:r>
    </w:p>
    <w:p w14:paraId="1A8043AC" w14:textId="77777777" w:rsidR="008E527F" w:rsidRPr="00A253B9" w:rsidRDefault="008E527F" w:rsidP="00A3290D">
      <w:pPr>
        <w:numPr>
          <w:ilvl w:val="1"/>
          <w:numId w:val="33"/>
        </w:numPr>
        <w:rPr>
          <w:rFonts w:eastAsia="Calibri" w:cs="Calibri"/>
        </w:rPr>
      </w:pPr>
      <w:r w:rsidRPr="00A253B9">
        <w:rPr>
          <w:rFonts w:eastAsia="Calibri" w:cs="Calibri"/>
        </w:rPr>
        <w:t>Unit testen</w:t>
      </w:r>
    </w:p>
    <w:p w14:paraId="45B0CE56" w14:textId="77777777" w:rsidR="008E527F" w:rsidRPr="00A253B9" w:rsidRDefault="008E527F" w:rsidP="00A3290D">
      <w:pPr>
        <w:numPr>
          <w:ilvl w:val="1"/>
          <w:numId w:val="33"/>
        </w:numPr>
        <w:rPr>
          <w:rFonts w:eastAsia="Calibri" w:cs="Calibri"/>
        </w:rPr>
      </w:pPr>
      <w:r w:rsidRPr="00A253B9">
        <w:rPr>
          <w:rFonts w:eastAsia="Calibri" w:cs="Calibri"/>
        </w:rPr>
        <w:t>Debuggen</w:t>
      </w:r>
    </w:p>
    <w:p w14:paraId="2AE8A391" w14:textId="77777777" w:rsidR="008E527F" w:rsidRPr="00A253B9" w:rsidRDefault="008E527F" w:rsidP="00A3290D">
      <w:pPr>
        <w:numPr>
          <w:ilvl w:val="1"/>
          <w:numId w:val="33"/>
        </w:numPr>
        <w:rPr>
          <w:rFonts w:eastAsia="Calibri" w:cs="Calibri"/>
        </w:rPr>
      </w:pPr>
      <w:r w:rsidRPr="00A253B9">
        <w:rPr>
          <w:rFonts w:eastAsia="Calibri" w:cs="Calibri"/>
        </w:rPr>
        <w:t>Testprotocollen</w:t>
      </w:r>
    </w:p>
    <w:p w14:paraId="39D7C1DA" w14:textId="77777777" w:rsidR="008E527F" w:rsidRPr="00A253B9" w:rsidRDefault="008E527F" w:rsidP="00A3290D">
      <w:pPr>
        <w:numPr>
          <w:ilvl w:val="1"/>
          <w:numId w:val="33"/>
        </w:numPr>
        <w:rPr>
          <w:b/>
          <w:bCs/>
        </w:rPr>
      </w:pPr>
      <w:r w:rsidRPr="00A253B9">
        <w:rPr>
          <w:rFonts w:eastAsia="Calibri" w:cs="Calibri"/>
        </w:rPr>
        <w:t>Geautomatiseerd testen</w:t>
      </w:r>
    </w:p>
    <w:p w14:paraId="2534894F" w14:textId="77777777" w:rsidR="008E527F" w:rsidRPr="00A253B9" w:rsidRDefault="008E527F" w:rsidP="00A3290D">
      <w:pPr>
        <w:pStyle w:val="Lijstalinea"/>
        <w:numPr>
          <w:ilvl w:val="0"/>
          <w:numId w:val="32"/>
        </w:numPr>
        <w:rPr>
          <w:rFonts w:eastAsia="Calibri" w:cs="Calibri"/>
        </w:rPr>
      </w:pPr>
      <w:r w:rsidRPr="00A253B9">
        <w:rPr>
          <w:rFonts w:eastAsia="Calibri" w:cs="Calibri"/>
        </w:rPr>
        <w:t>Samenwerken</w:t>
      </w:r>
    </w:p>
    <w:p w14:paraId="6B846F9E" w14:textId="77777777" w:rsidR="008E527F" w:rsidRPr="00A253B9" w:rsidRDefault="008E527F" w:rsidP="00A3290D">
      <w:pPr>
        <w:pStyle w:val="Lijstalinea"/>
        <w:numPr>
          <w:ilvl w:val="1"/>
          <w:numId w:val="32"/>
        </w:numPr>
        <w:rPr>
          <w:rFonts w:eastAsia="Calibri" w:cs="Calibri"/>
        </w:rPr>
      </w:pPr>
      <w:r w:rsidRPr="00A253B9">
        <w:rPr>
          <w:rFonts w:eastAsia="Calibri" w:cs="Calibri"/>
        </w:rPr>
        <w:t>Overleggen</w:t>
      </w:r>
    </w:p>
    <w:p w14:paraId="52BAEB05" w14:textId="77777777" w:rsidR="008E527F" w:rsidRPr="00A253B9" w:rsidRDefault="008E527F" w:rsidP="00A3290D">
      <w:pPr>
        <w:pStyle w:val="Lijstalinea"/>
        <w:numPr>
          <w:ilvl w:val="1"/>
          <w:numId w:val="32"/>
        </w:numPr>
        <w:rPr>
          <w:rFonts w:eastAsia="Calibri" w:cs="Calibri"/>
        </w:rPr>
      </w:pPr>
      <w:r w:rsidRPr="00A253B9">
        <w:rPr>
          <w:rFonts w:eastAsia="Calibri" w:cs="Calibri"/>
        </w:rPr>
        <w:t>Feedback geven en ontvangen</w:t>
      </w:r>
    </w:p>
    <w:p w14:paraId="67D70AF0" w14:textId="70F28D94" w:rsidR="008E527F" w:rsidRPr="00A253B9" w:rsidRDefault="008E527F" w:rsidP="00A3290D">
      <w:pPr>
        <w:pStyle w:val="Lijstalinea"/>
        <w:numPr>
          <w:ilvl w:val="2"/>
          <w:numId w:val="32"/>
        </w:numPr>
        <w:rPr>
          <w:rFonts w:eastAsia="Calibri" w:cs="Calibri"/>
        </w:rPr>
      </w:pPr>
      <w:r w:rsidRPr="00A253B9">
        <w:rPr>
          <w:rFonts w:eastAsia="Calibri" w:cs="Calibri"/>
        </w:rPr>
        <w:t xml:space="preserve">Code </w:t>
      </w:r>
      <w:r w:rsidR="002F1412" w:rsidRPr="00A253B9">
        <w:rPr>
          <w:rFonts w:eastAsia="Calibri" w:cs="Calibri"/>
        </w:rPr>
        <w:t>review</w:t>
      </w:r>
    </w:p>
    <w:p w14:paraId="7D100DBF" w14:textId="37F57873" w:rsidR="00AF5402" w:rsidRPr="00C73EC9" w:rsidRDefault="008E527F" w:rsidP="00C73EC9">
      <w:pPr>
        <w:pStyle w:val="Lijstalinea"/>
        <w:numPr>
          <w:ilvl w:val="2"/>
          <w:numId w:val="32"/>
        </w:numPr>
        <w:rPr>
          <w:rFonts w:eastAsia="Calibri" w:cs="Calibri"/>
        </w:rPr>
      </w:pPr>
      <w:r w:rsidRPr="00A253B9">
        <w:rPr>
          <w:rFonts w:eastAsia="Calibri" w:cs="Calibri"/>
        </w:rPr>
        <w:t>Reflecteren</w:t>
      </w:r>
    </w:p>
    <w:p w14:paraId="46D7C85B" w14:textId="1AC7431C" w:rsidR="008E527F" w:rsidRPr="00A253B9" w:rsidRDefault="008E527F" w:rsidP="00A3290D">
      <w:pPr>
        <w:rPr>
          <w:b/>
          <w:bCs/>
          <w:i/>
          <w:iCs/>
        </w:rPr>
      </w:pPr>
      <w:r w:rsidRPr="00502BEC">
        <w:rPr>
          <w:b/>
          <w:bCs/>
          <w:i/>
          <w:iCs/>
        </w:rPr>
        <w:lastRenderedPageBreak/>
        <w:t>Web en/</w:t>
      </w:r>
      <w:r w:rsidR="00952159" w:rsidRPr="00502BEC">
        <w:rPr>
          <w:b/>
          <w:bCs/>
          <w:i/>
          <w:iCs/>
        </w:rPr>
        <w:t xml:space="preserve">of </w:t>
      </w:r>
      <w:r w:rsidRPr="00502BEC">
        <w:rPr>
          <w:b/>
          <w:bCs/>
          <w:i/>
          <w:iCs/>
        </w:rPr>
        <w:t>mobi</w:t>
      </w:r>
      <w:r w:rsidR="00502BEC">
        <w:rPr>
          <w:b/>
          <w:bCs/>
          <w:i/>
          <w:iCs/>
        </w:rPr>
        <w:t>e</w:t>
      </w:r>
      <w:r w:rsidRPr="00502BEC">
        <w:rPr>
          <w:b/>
          <w:bCs/>
          <w:i/>
          <w:iCs/>
        </w:rPr>
        <w:t>l</w:t>
      </w:r>
    </w:p>
    <w:p w14:paraId="5F2E2DE3" w14:textId="77777777" w:rsidR="008E527F" w:rsidRPr="00A253B9" w:rsidRDefault="008E527F" w:rsidP="00A3290D">
      <w:r w:rsidRPr="00A253B9">
        <w:t>Minimaal aanwezige onderdelen</w:t>
      </w:r>
    </w:p>
    <w:p w14:paraId="178F93F9" w14:textId="77777777" w:rsidR="00626CA8" w:rsidRPr="003C2E68" w:rsidRDefault="008E527F" w:rsidP="00A3290D">
      <w:pPr>
        <w:pStyle w:val="Lijstalinea"/>
        <w:numPr>
          <w:ilvl w:val="0"/>
          <w:numId w:val="31"/>
        </w:numPr>
        <w:rPr>
          <w:rFonts w:eastAsia="Calibri" w:cs="Calibri"/>
          <w:i/>
          <w:iCs/>
        </w:rPr>
      </w:pPr>
      <w:r w:rsidRPr="00515968">
        <w:rPr>
          <w:rFonts w:eastAsia="Calibri" w:cs="Calibri"/>
        </w:rPr>
        <w:t>Techniek</w:t>
      </w:r>
    </w:p>
    <w:p w14:paraId="09A34DB6" w14:textId="4333E54F" w:rsidR="008E527F" w:rsidRPr="00A253B9" w:rsidRDefault="003C2E68" w:rsidP="00626CA8">
      <w:pPr>
        <w:pStyle w:val="Lijstalinea"/>
        <w:rPr>
          <w:rFonts w:eastAsia="Calibri" w:cs="Calibri"/>
        </w:rPr>
      </w:pPr>
      <w:r>
        <w:rPr>
          <w:rFonts w:eastAsia="Calibri" w:cs="Calibri"/>
        </w:rPr>
        <w:t>B</w:t>
      </w:r>
      <w:r w:rsidR="008E527F" w:rsidRPr="00A253B9">
        <w:rPr>
          <w:rFonts w:eastAsia="Calibri" w:cs="Calibri"/>
        </w:rPr>
        <w:t>ijvoorbeeld</w:t>
      </w:r>
    </w:p>
    <w:p w14:paraId="58E8F657" w14:textId="310B9926" w:rsidR="008E527F" w:rsidRPr="00A253B9" w:rsidRDefault="008E527F" w:rsidP="00A3290D">
      <w:pPr>
        <w:pStyle w:val="Lijstalinea"/>
        <w:numPr>
          <w:ilvl w:val="1"/>
          <w:numId w:val="31"/>
        </w:numPr>
        <w:rPr>
          <w:rFonts w:eastAsia="Calibri" w:cs="Calibri"/>
        </w:rPr>
      </w:pPr>
      <w:r w:rsidRPr="00A253B9">
        <w:rPr>
          <w:rFonts w:eastAsia="Calibri" w:cs="Calibri"/>
        </w:rPr>
        <w:t>Client/</w:t>
      </w:r>
      <w:r w:rsidR="00C94EF0" w:rsidRPr="00A253B9">
        <w:rPr>
          <w:rFonts w:eastAsia="Calibri" w:cs="Calibri"/>
        </w:rPr>
        <w:t>server</w:t>
      </w:r>
    </w:p>
    <w:p w14:paraId="09BED731" w14:textId="25CF5717" w:rsidR="003C2E68" w:rsidRDefault="008E527F" w:rsidP="00A3290D">
      <w:pPr>
        <w:pStyle w:val="Lijstalinea"/>
        <w:numPr>
          <w:ilvl w:val="0"/>
          <w:numId w:val="30"/>
        </w:numPr>
        <w:rPr>
          <w:rFonts w:eastAsia="Calibri" w:cs="Calibri"/>
        </w:rPr>
      </w:pPr>
      <w:r w:rsidRPr="00515968">
        <w:rPr>
          <w:rFonts w:eastAsia="Calibri" w:cs="Calibri"/>
        </w:rPr>
        <w:t>Gegevensopslag</w:t>
      </w:r>
    </w:p>
    <w:p w14:paraId="7C3F3C6C" w14:textId="69CE7769" w:rsidR="008E527F" w:rsidRPr="00A253B9" w:rsidRDefault="003C2E68" w:rsidP="003C2E68">
      <w:pPr>
        <w:pStyle w:val="Lijstalinea"/>
        <w:rPr>
          <w:rFonts w:eastAsia="Calibri" w:cs="Calibri"/>
        </w:rPr>
      </w:pPr>
      <w:r>
        <w:rPr>
          <w:rFonts w:eastAsia="Calibri" w:cs="Calibri"/>
        </w:rPr>
        <w:t>B</w:t>
      </w:r>
      <w:r w:rsidR="008E527F" w:rsidRPr="00A253B9">
        <w:rPr>
          <w:rFonts w:eastAsia="Calibri" w:cs="Calibri"/>
        </w:rPr>
        <w:t>ijvoorbeeld</w:t>
      </w:r>
    </w:p>
    <w:p w14:paraId="20FDECC1" w14:textId="77777777" w:rsidR="008E527F" w:rsidRPr="00A253B9" w:rsidRDefault="008E527F" w:rsidP="00A3290D">
      <w:pPr>
        <w:pStyle w:val="Lijstalinea"/>
        <w:numPr>
          <w:ilvl w:val="1"/>
          <w:numId w:val="30"/>
        </w:numPr>
        <w:rPr>
          <w:rFonts w:eastAsia="Calibri" w:cs="Calibri"/>
        </w:rPr>
      </w:pPr>
      <w:r w:rsidRPr="00A253B9">
        <w:rPr>
          <w:rFonts w:eastAsia="Calibri" w:cs="Calibri"/>
        </w:rPr>
        <w:t>JSON, database, xml</w:t>
      </w:r>
    </w:p>
    <w:p w14:paraId="487062C8" w14:textId="77777777" w:rsidR="008E527F" w:rsidRPr="00A253B9" w:rsidRDefault="008E527F" w:rsidP="00A3290D">
      <w:pPr>
        <w:pStyle w:val="Lijstalinea"/>
        <w:numPr>
          <w:ilvl w:val="1"/>
          <w:numId w:val="30"/>
        </w:numPr>
        <w:rPr>
          <w:rFonts w:eastAsia="Calibri" w:cs="Calibri"/>
        </w:rPr>
      </w:pPr>
      <w:r w:rsidRPr="00A253B9">
        <w:rPr>
          <w:rFonts w:eastAsia="Calibri" w:cs="Calibri"/>
        </w:rPr>
        <w:t>Datamodel</w:t>
      </w:r>
    </w:p>
    <w:p w14:paraId="1A8A751D" w14:textId="77777777" w:rsidR="008E527F" w:rsidRPr="00A253B9" w:rsidRDefault="008E527F" w:rsidP="00A3290D">
      <w:pPr>
        <w:pStyle w:val="Lijstalinea"/>
        <w:numPr>
          <w:ilvl w:val="1"/>
          <w:numId w:val="30"/>
        </w:numPr>
        <w:rPr>
          <w:rFonts w:eastAsia="Calibri" w:cs="Calibri"/>
        </w:rPr>
      </w:pPr>
      <w:r w:rsidRPr="00A253B9">
        <w:rPr>
          <w:rFonts w:eastAsia="Calibri" w:cs="Calibri"/>
        </w:rPr>
        <w:t>Cloudstorage</w:t>
      </w:r>
    </w:p>
    <w:p w14:paraId="2E8DAE37" w14:textId="21C0629C" w:rsidR="00FD422A" w:rsidRDefault="008E527F" w:rsidP="00A3290D">
      <w:pPr>
        <w:pStyle w:val="Lijstalinea"/>
        <w:numPr>
          <w:ilvl w:val="0"/>
          <w:numId w:val="30"/>
        </w:numPr>
        <w:rPr>
          <w:rFonts w:eastAsia="Calibri" w:cs="Calibri"/>
        </w:rPr>
      </w:pPr>
      <w:r w:rsidRPr="00515968">
        <w:rPr>
          <w:rFonts w:eastAsia="Calibri" w:cs="Calibri"/>
        </w:rPr>
        <w:t>Userinterface</w:t>
      </w:r>
    </w:p>
    <w:p w14:paraId="4CBBA6F0" w14:textId="7365F71F" w:rsidR="008E527F" w:rsidRPr="00A253B9" w:rsidRDefault="00FD422A" w:rsidP="00FD422A">
      <w:pPr>
        <w:pStyle w:val="Lijstalinea"/>
        <w:rPr>
          <w:rFonts w:eastAsia="Calibri" w:cs="Calibri"/>
        </w:rPr>
      </w:pPr>
      <w:r>
        <w:rPr>
          <w:rFonts w:eastAsia="Calibri" w:cs="Calibri"/>
        </w:rPr>
        <w:t>Bijvoorbeeld</w:t>
      </w:r>
    </w:p>
    <w:p w14:paraId="56001104" w14:textId="77777777" w:rsidR="008E527F" w:rsidRPr="00A253B9" w:rsidRDefault="008E527F" w:rsidP="00A3290D">
      <w:pPr>
        <w:pStyle w:val="Lijstalinea"/>
        <w:numPr>
          <w:ilvl w:val="1"/>
          <w:numId w:val="30"/>
        </w:numPr>
        <w:rPr>
          <w:rFonts w:eastAsia="Calibri" w:cs="Calibri"/>
        </w:rPr>
      </w:pPr>
      <w:r w:rsidRPr="00A253B9">
        <w:rPr>
          <w:rFonts w:eastAsia="Calibri" w:cs="Calibri"/>
        </w:rPr>
        <w:t>Responsive</w:t>
      </w:r>
    </w:p>
    <w:p w14:paraId="5B999966" w14:textId="77777777" w:rsidR="008E527F" w:rsidRPr="00A253B9" w:rsidRDefault="008E527F" w:rsidP="00A3290D">
      <w:pPr>
        <w:pStyle w:val="Lijstalinea"/>
        <w:numPr>
          <w:ilvl w:val="1"/>
          <w:numId w:val="30"/>
        </w:numPr>
        <w:rPr>
          <w:rFonts w:eastAsia="Calibri" w:cs="Calibri"/>
        </w:rPr>
      </w:pPr>
      <w:r w:rsidRPr="00A253B9">
        <w:rPr>
          <w:rFonts w:eastAsia="Calibri" w:cs="Calibri"/>
        </w:rPr>
        <w:t>Web: in browser</w:t>
      </w:r>
    </w:p>
    <w:p w14:paraId="7C698CFC" w14:textId="77777777" w:rsidR="00FD422A" w:rsidRPr="00515968" w:rsidRDefault="008E527F" w:rsidP="00A3290D">
      <w:pPr>
        <w:pStyle w:val="Lijstalinea"/>
        <w:numPr>
          <w:ilvl w:val="0"/>
          <w:numId w:val="29"/>
        </w:numPr>
        <w:rPr>
          <w:rFonts w:eastAsia="Calibri" w:cs="Calibri"/>
        </w:rPr>
      </w:pPr>
      <w:r w:rsidRPr="00515968">
        <w:rPr>
          <w:rFonts w:eastAsia="Calibri" w:cs="Calibri"/>
        </w:rPr>
        <w:t>Frameworks</w:t>
      </w:r>
    </w:p>
    <w:p w14:paraId="2E9EBAD1" w14:textId="3BF2B9E3" w:rsidR="008E527F" w:rsidRPr="00A253B9" w:rsidRDefault="00FD422A" w:rsidP="00FD422A">
      <w:pPr>
        <w:pStyle w:val="Lijstalinea"/>
        <w:rPr>
          <w:rFonts w:eastAsia="Calibri" w:cs="Calibri"/>
        </w:rPr>
      </w:pPr>
      <w:r>
        <w:rPr>
          <w:rFonts w:eastAsia="Calibri" w:cs="Calibri"/>
        </w:rPr>
        <w:t>B</w:t>
      </w:r>
      <w:r w:rsidR="008E527F" w:rsidRPr="00A253B9">
        <w:rPr>
          <w:rFonts w:eastAsia="Calibri" w:cs="Calibri"/>
        </w:rPr>
        <w:t>ijvoorbeeld</w:t>
      </w:r>
    </w:p>
    <w:p w14:paraId="1A71B8D2" w14:textId="77777777" w:rsidR="008E527F" w:rsidRPr="00A253B9" w:rsidRDefault="008E527F" w:rsidP="00A3290D">
      <w:pPr>
        <w:pStyle w:val="Lijstalinea"/>
        <w:numPr>
          <w:ilvl w:val="1"/>
          <w:numId w:val="29"/>
        </w:numPr>
      </w:pPr>
      <w:r w:rsidRPr="00A253B9">
        <w:rPr>
          <w:rFonts w:eastAsia="Calibri" w:cs="Calibri"/>
        </w:rPr>
        <w:t>Laravel, Django</w:t>
      </w:r>
    </w:p>
    <w:p w14:paraId="17CC226A" w14:textId="77777777" w:rsidR="008E527F" w:rsidRPr="00A253B9" w:rsidRDefault="008E527F" w:rsidP="00A3290D"/>
    <w:p w14:paraId="0D50F2FC" w14:textId="32F17285" w:rsidR="008E527F" w:rsidRPr="00A253B9" w:rsidRDefault="00C72C79" w:rsidP="00A3290D">
      <w:pPr>
        <w:rPr>
          <w:i/>
          <w:iCs/>
        </w:rPr>
      </w:pPr>
      <w:r w:rsidRPr="00A253B9">
        <w:rPr>
          <w:i/>
          <w:iCs/>
        </w:rPr>
        <w:t>Voorbeelden context</w:t>
      </w:r>
    </w:p>
    <w:p w14:paraId="7586630B" w14:textId="77777777" w:rsidR="008E527F" w:rsidRPr="00A253B9" w:rsidRDefault="008E527F" w:rsidP="00A3290D">
      <w:pPr>
        <w:pStyle w:val="Lijstalinea"/>
        <w:numPr>
          <w:ilvl w:val="0"/>
          <w:numId w:val="34"/>
        </w:numPr>
      </w:pPr>
      <w:r w:rsidRPr="00A253B9">
        <w:t>Webwinkel</w:t>
      </w:r>
    </w:p>
    <w:p w14:paraId="3F92915C" w14:textId="77777777" w:rsidR="008E527F" w:rsidRPr="00A253B9" w:rsidRDefault="008E527F" w:rsidP="00A3290D">
      <w:pPr>
        <w:pStyle w:val="Lijstalinea"/>
        <w:numPr>
          <w:ilvl w:val="0"/>
          <w:numId w:val="34"/>
        </w:numPr>
      </w:pPr>
      <w:r w:rsidRPr="00A253B9">
        <w:t>Forumachtige applicatie met rollensysteem</w:t>
      </w:r>
    </w:p>
    <w:p w14:paraId="74DF53B4" w14:textId="77777777" w:rsidR="008E527F" w:rsidRPr="00A253B9" w:rsidRDefault="008E527F" w:rsidP="00A3290D">
      <w:pPr>
        <w:pStyle w:val="Lijstalinea"/>
        <w:numPr>
          <w:ilvl w:val="0"/>
          <w:numId w:val="34"/>
        </w:numPr>
      </w:pPr>
      <w:r w:rsidRPr="00A253B9">
        <w:t>Reserveringssysteem hotel</w:t>
      </w:r>
    </w:p>
    <w:p w14:paraId="369B2610" w14:textId="77777777" w:rsidR="008E527F" w:rsidRPr="00A253B9" w:rsidRDefault="008E527F" w:rsidP="00A3290D">
      <w:pPr>
        <w:pStyle w:val="Lijstalinea"/>
        <w:numPr>
          <w:ilvl w:val="0"/>
          <w:numId w:val="34"/>
        </w:numPr>
      </w:pPr>
      <w:r w:rsidRPr="00A253B9">
        <w:t>Rijschool (planning lessen/afmelden/ziekmelden/voortgang)</w:t>
      </w:r>
    </w:p>
    <w:p w14:paraId="79100F72" w14:textId="47C3C2A3" w:rsidR="008E527F" w:rsidRPr="00A253B9" w:rsidRDefault="008E527F" w:rsidP="00A3290D">
      <w:pPr>
        <w:pStyle w:val="Lijstalinea"/>
        <w:numPr>
          <w:ilvl w:val="0"/>
          <w:numId w:val="34"/>
        </w:numPr>
      </w:pPr>
      <w:r w:rsidRPr="00A253B9">
        <w:t xml:space="preserve">Ticketreserveringssysteem </w:t>
      </w:r>
      <w:r w:rsidR="006D0BC5">
        <w:t xml:space="preserve">voor </w:t>
      </w:r>
      <w:r w:rsidRPr="00A253B9">
        <w:t>evenementen</w:t>
      </w:r>
    </w:p>
    <w:p w14:paraId="782D8E3C" w14:textId="1C44F2A6" w:rsidR="008E527F" w:rsidRPr="00A253B9" w:rsidRDefault="008E527F" w:rsidP="00A3290D">
      <w:pPr>
        <w:pStyle w:val="Lijstalinea"/>
        <w:numPr>
          <w:ilvl w:val="0"/>
          <w:numId w:val="34"/>
        </w:numPr>
      </w:pPr>
      <w:r w:rsidRPr="00A253B9">
        <w:t xml:space="preserve">App </w:t>
      </w:r>
      <w:r w:rsidR="00815B8C" w:rsidRPr="00A253B9">
        <w:t>om</w:t>
      </w:r>
      <w:r w:rsidRPr="00A253B9">
        <w:t xml:space="preserve"> recepten te maken met overige ingrediënten, ratings</w:t>
      </w:r>
    </w:p>
    <w:p w14:paraId="06B67D86" w14:textId="5949F83B" w:rsidR="008E527F" w:rsidRPr="00A253B9" w:rsidRDefault="008E527F" w:rsidP="00A3290D">
      <w:pPr>
        <w:pStyle w:val="Lijstalinea"/>
        <w:numPr>
          <w:ilvl w:val="0"/>
          <w:numId w:val="34"/>
        </w:numPr>
      </w:pPr>
      <w:r w:rsidRPr="00A253B9">
        <w:t>Systeem Top 2000</w:t>
      </w:r>
      <w:r w:rsidR="000B3726" w:rsidRPr="00A253B9">
        <w:t>,</w:t>
      </w:r>
      <w:r w:rsidRPr="00A253B9">
        <w:t xml:space="preserve"> stemmen monitoren etc.</w:t>
      </w:r>
    </w:p>
    <w:p w14:paraId="21FA3C8C" w14:textId="375A3AAF" w:rsidR="008E527F" w:rsidRPr="00A253B9" w:rsidRDefault="008E527F" w:rsidP="00A3290D">
      <w:pPr>
        <w:pStyle w:val="Lijstalinea"/>
        <w:numPr>
          <w:ilvl w:val="0"/>
          <w:numId w:val="34"/>
        </w:numPr>
      </w:pPr>
      <w:r w:rsidRPr="00A253B9">
        <w:t xml:space="preserve">Wedstrijdpools (voetbal, </w:t>
      </w:r>
      <w:r w:rsidR="000B3726" w:rsidRPr="00A253B9">
        <w:t>F</w:t>
      </w:r>
      <w:r w:rsidRPr="00A253B9">
        <w:t>ormule 1)</w:t>
      </w:r>
    </w:p>
    <w:p w14:paraId="17F1898C" w14:textId="77777777" w:rsidR="008E527F" w:rsidRPr="00A253B9" w:rsidRDefault="008E527F" w:rsidP="00A3290D">
      <w:pPr>
        <w:pStyle w:val="Lijstalinea"/>
        <w:numPr>
          <w:ilvl w:val="0"/>
          <w:numId w:val="34"/>
        </w:numPr>
      </w:pPr>
      <w:r w:rsidRPr="00A253B9">
        <w:t>Cloudstorage</w:t>
      </w:r>
    </w:p>
    <w:p w14:paraId="28368CAA" w14:textId="5E72C7A4" w:rsidR="008E527F" w:rsidRPr="00A253B9" w:rsidRDefault="00163D1C" w:rsidP="00A3290D">
      <w:pPr>
        <w:pStyle w:val="Lijstalinea"/>
        <w:numPr>
          <w:ilvl w:val="0"/>
          <w:numId w:val="34"/>
        </w:numPr>
      </w:pPr>
      <w:r>
        <w:t>I</w:t>
      </w:r>
      <w:r w:rsidRPr="00A253B9">
        <w:t xml:space="preserve">nzicht </w:t>
      </w:r>
      <w:r>
        <w:t>w</w:t>
      </w:r>
      <w:r w:rsidR="008E527F" w:rsidRPr="00A253B9">
        <w:t>achttijden pretpark</w:t>
      </w:r>
    </w:p>
    <w:p w14:paraId="4FBF1034" w14:textId="77777777" w:rsidR="008E527F" w:rsidRPr="00A253B9" w:rsidRDefault="008E527F" w:rsidP="00A3290D">
      <w:pPr>
        <w:pStyle w:val="Lijstalinea"/>
        <w:numPr>
          <w:ilvl w:val="0"/>
          <w:numId w:val="34"/>
        </w:numPr>
      </w:pPr>
      <w:r w:rsidRPr="00A253B9">
        <w:t>Bierbrouwerij</w:t>
      </w:r>
    </w:p>
    <w:p w14:paraId="6FDD6870" w14:textId="77777777" w:rsidR="008E527F" w:rsidRPr="00A253B9" w:rsidRDefault="008E527F" w:rsidP="00A3290D">
      <w:pPr>
        <w:pStyle w:val="Lijstalinea"/>
        <w:numPr>
          <w:ilvl w:val="0"/>
          <w:numId w:val="34"/>
        </w:numPr>
      </w:pPr>
      <w:r w:rsidRPr="00A253B9">
        <w:t>Security, beveiliging encryptie</w:t>
      </w:r>
    </w:p>
    <w:p w14:paraId="1BFC90D1" w14:textId="77777777" w:rsidR="008E527F" w:rsidRPr="00A253B9" w:rsidRDefault="008E527F" w:rsidP="00A3290D"/>
    <w:p w14:paraId="434C6CC7" w14:textId="77777777" w:rsidR="008E527F" w:rsidRPr="00A253B9" w:rsidRDefault="008E527F" w:rsidP="00A3290D">
      <w:pPr>
        <w:rPr>
          <w:b/>
          <w:bCs/>
          <w:i/>
          <w:iCs/>
        </w:rPr>
      </w:pPr>
      <w:r w:rsidRPr="00A253B9">
        <w:rPr>
          <w:b/>
          <w:bCs/>
          <w:i/>
          <w:iCs/>
        </w:rPr>
        <w:t>Game</w:t>
      </w:r>
    </w:p>
    <w:p w14:paraId="65F5F9BD" w14:textId="77777777" w:rsidR="008E527F" w:rsidRPr="00A253B9" w:rsidRDefault="008E527F" w:rsidP="00A3290D">
      <w:r w:rsidRPr="00A253B9">
        <w:t>Minimaal aanwezige onderdelen</w:t>
      </w:r>
    </w:p>
    <w:p w14:paraId="287AB3A2" w14:textId="77777777" w:rsidR="008E527F" w:rsidRPr="00A253B9" w:rsidRDefault="008E527F" w:rsidP="00A3290D">
      <w:pPr>
        <w:pStyle w:val="Lijstalinea"/>
        <w:numPr>
          <w:ilvl w:val="0"/>
          <w:numId w:val="28"/>
        </w:numPr>
        <w:rPr>
          <w:rFonts w:eastAsia="Calibri" w:cs="Calibri"/>
        </w:rPr>
      </w:pPr>
      <w:r w:rsidRPr="00A253B9">
        <w:rPr>
          <w:rFonts w:eastAsia="Calibri" w:cs="Calibri"/>
        </w:rPr>
        <w:t>Gameplay</w:t>
      </w:r>
    </w:p>
    <w:p w14:paraId="064A1DE1" w14:textId="77777777" w:rsidR="008E527F" w:rsidRPr="00A253B9" w:rsidRDefault="008E527F" w:rsidP="00A3290D">
      <w:pPr>
        <w:pStyle w:val="Lijstalinea"/>
        <w:numPr>
          <w:ilvl w:val="0"/>
          <w:numId w:val="28"/>
        </w:numPr>
        <w:rPr>
          <w:rFonts w:eastAsia="Calibri" w:cs="Calibri"/>
        </w:rPr>
      </w:pPr>
      <w:r w:rsidRPr="00A253B9">
        <w:rPr>
          <w:rFonts w:eastAsia="Calibri" w:cs="Calibri"/>
        </w:rPr>
        <w:t>Assets</w:t>
      </w:r>
    </w:p>
    <w:p w14:paraId="4BD49127" w14:textId="77777777" w:rsidR="008A7656" w:rsidRDefault="008E527F" w:rsidP="00A3290D">
      <w:pPr>
        <w:pStyle w:val="Lijstalinea"/>
        <w:numPr>
          <w:ilvl w:val="0"/>
          <w:numId w:val="28"/>
        </w:numPr>
        <w:rPr>
          <w:rFonts w:eastAsia="Calibri" w:cs="Calibri"/>
        </w:rPr>
      </w:pPr>
      <w:r w:rsidRPr="00A253B9">
        <w:rPr>
          <w:rFonts w:eastAsia="Calibri" w:cs="Calibri"/>
        </w:rPr>
        <w:t>Gegevensopslag</w:t>
      </w:r>
    </w:p>
    <w:p w14:paraId="6468F3EA" w14:textId="5FA99C39" w:rsidR="008E527F" w:rsidRPr="00A253B9" w:rsidRDefault="008A7656" w:rsidP="008A7656">
      <w:pPr>
        <w:pStyle w:val="Lijstalinea"/>
        <w:rPr>
          <w:rFonts w:eastAsia="Calibri" w:cs="Calibri"/>
        </w:rPr>
      </w:pPr>
      <w:r>
        <w:rPr>
          <w:rFonts w:eastAsia="Calibri" w:cs="Calibri"/>
        </w:rPr>
        <w:t>B</w:t>
      </w:r>
      <w:r w:rsidR="008E527F" w:rsidRPr="00A253B9">
        <w:rPr>
          <w:rFonts w:eastAsia="Calibri" w:cs="Calibri"/>
        </w:rPr>
        <w:t>ijvoorbeeld</w:t>
      </w:r>
    </w:p>
    <w:p w14:paraId="2962342C" w14:textId="77777777" w:rsidR="008E527F" w:rsidRPr="00A253B9" w:rsidRDefault="008E527F" w:rsidP="00A3290D">
      <w:pPr>
        <w:pStyle w:val="Lijstalinea"/>
        <w:numPr>
          <w:ilvl w:val="1"/>
          <w:numId w:val="28"/>
        </w:numPr>
      </w:pPr>
      <w:r w:rsidRPr="00A253B9">
        <w:rPr>
          <w:rFonts w:eastAsia="Calibri" w:cs="Calibri"/>
        </w:rPr>
        <w:t>Userdata</w:t>
      </w:r>
    </w:p>
    <w:p w14:paraId="1B28B7DE" w14:textId="2F71D197" w:rsidR="008E527F" w:rsidRPr="00A253B9" w:rsidRDefault="00C72C79" w:rsidP="001D239C">
      <w:pPr>
        <w:keepLines/>
        <w:rPr>
          <w:i/>
          <w:iCs/>
        </w:rPr>
      </w:pPr>
      <w:r w:rsidRPr="00A253B9">
        <w:rPr>
          <w:i/>
          <w:iCs/>
        </w:rPr>
        <w:t>Voorbeelden context</w:t>
      </w:r>
    </w:p>
    <w:p w14:paraId="04227321" w14:textId="77777777" w:rsidR="008E527F" w:rsidRPr="00A253B9" w:rsidRDefault="008E527F" w:rsidP="001D239C">
      <w:pPr>
        <w:pStyle w:val="Lijstalinea"/>
        <w:keepLines/>
        <w:numPr>
          <w:ilvl w:val="0"/>
          <w:numId w:val="34"/>
        </w:numPr>
      </w:pPr>
      <w:r w:rsidRPr="00A253B9">
        <w:t>Shootergame</w:t>
      </w:r>
    </w:p>
    <w:p w14:paraId="38A7644C" w14:textId="77777777" w:rsidR="008E527F" w:rsidRPr="00A253B9" w:rsidRDefault="008E527F" w:rsidP="001D239C">
      <w:pPr>
        <w:pStyle w:val="Lijstalinea"/>
        <w:keepLines/>
        <w:numPr>
          <w:ilvl w:val="0"/>
          <w:numId w:val="34"/>
        </w:numPr>
      </w:pPr>
      <w:r w:rsidRPr="00A253B9">
        <w:t>Racegame</w:t>
      </w:r>
    </w:p>
    <w:p w14:paraId="08BF9101" w14:textId="77777777" w:rsidR="008E527F" w:rsidRPr="00A253B9" w:rsidRDefault="008E527F" w:rsidP="001D239C">
      <w:pPr>
        <w:pStyle w:val="Lijstalinea"/>
        <w:keepLines/>
        <w:numPr>
          <w:ilvl w:val="0"/>
          <w:numId w:val="34"/>
        </w:numPr>
      </w:pPr>
      <w:r w:rsidRPr="00A253B9">
        <w:t>Educatieve game</w:t>
      </w:r>
    </w:p>
    <w:p w14:paraId="382A7B3A" w14:textId="77777777" w:rsidR="008E527F" w:rsidRPr="00A253B9" w:rsidRDefault="008E527F" w:rsidP="001D239C">
      <w:pPr>
        <w:pStyle w:val="Lijstalinea"/>
        <w:keepLines/>
        <w:numPr>
          <w:ilvl w:val="0"/>
          <w:numId w:val="34"/>
        </w:numPr>
      </w:pPr>
      <w:r w:rsidRPr="00A253B9">
        <w:t>VR</w:t>
      </w:r>
    </w:p>
    <w:p w14:paraId="5D8C09A1" w14:textId="77777777" w:rsidR="008E527F" w:rsidRPr="00A253B9" w:rsidRDefault="008E527F" w:rsidP="00A3290D">
      <w:pPr>
        <w:rPr>
          <w:b/>
          <w:bCs/>
          <w:i/>
          <w:iCs/>
        </w:rPr>
      </w:pPr>
      <w:r w:rsidRPr="00A253B9">
        <w:rPr>
          <w:b/>
          <w:bCs/>
          <w:i/>
          <w:iCs/>
        </w:rPr>
        <w:lastRenderedPageBreak/>
        <w:t>IoT</w:t>
      </w:r>
    </w:p>
    <w:p w14:paraId="605A465E" w14:textId="77777777" w:rsidR="008E527F" w:rsidRPr="00A253B9" w:rsidRDefault="008E527F" w:rsidP="00A3290D">
      <w:r w:rsidRPr="00A253B9">
        <w:t>Minimaal aanwezige onderdelen</w:t>
      </w:r>
    </w:p>
    <w:p w14:paraId="75C78297" w14:textId="77777777" w:rsidR="0082731B" w:rsidRDefault="008E527F" w:rsidP="00A3290D">
      <w:pPr>
        <w:pStyle w:val="Lijstalinea"/>
        <w:numPr>
          <w:ilvl w:val="0"/>
          <w:numId w:val="27"/>
        </w:numPr>
        <w:rPr>
          <w:rFonts w:eastAsia="Calibri" w:cs="Calibri"/>
        </w:rPr>
      </w:pPr>
      <w:r w:rsidRPr="00A253B9">
        <w:rPr>
          <w:rFonts w:eastAsia="Calibri" w:cs="Calibri"/>
        </w:rPr>
        <w:t>Externe devices</w:t>
      </w:r>
    </w:p>
    <w:p w14:paraId="024A7F09" w14:textId="2AD107DD" w:rsidR="008E527F" w:rsidRPr="00A253B9" w:rsidRDefault="0082731B" w:rsidP="0082731B">
      <w:pPr>
        <w:pStyle w:val="Lijstalinea"/>
        <w:rPr>
          <w:rFonts w:eastAsia="Calibri" w:cs="Calibri"/>
        </w:rPr>
      </w:pPr>
      <w:r>
        <w:rPr>
          <w:rFonts w:eastAsia="Calibri" w:cs="Calibri"/>
        </w:rPr>
        <w:t>B</w:t>
      </w:r>
      <w:r w:rsidR="008E527F" w:rsidRPr="00A253B9">
        <w:rPr>
          <w:rFonts w:eastAsia="Calibri" w:cs="Calibri"/>
        </w:rPr>
        <w:t>ijvoorbeeld</w:t>
      </w:r>
    </w:p>
    <w:p w14:paraId="7EF82B8C" w14:textId="77777777" w:rsidR="008E527F" w:rsidRPr="00A253B9" w:rsidRDefault="008E527F" w:rsidP="00A3290D">
      <w:pPr>
        <w:pStyle w:val="Lijstalinea"/>
        <w:numPr>
          <w:ilvl w:val="1"/>
          <w:numId w:val="27"/>
        </w:numPr>
        <w:rPr>
          <w:rFonts w:eastAsia="Calibri" w:cs="Calibri"/>
        </w:rPr>
      </w:pPr>
      <w:r w:rsidRPr="00A253B9">
        <w:rPr>
          <w:rFonts w:eastAsia="Calibri" w:cs="Calibri"/>
        </w:rPr>
        <w:t>Arduino/Pi</w:t>
      </w:r>
    </w:p>
    <w:p w14:paraId="11AB8B4E" w14:textId="77777777" w:rsidR="008E527F" w:rsidRPr="00A253B9" w:rsidRDefault="008E527F" w:rsidP="00A3290D">
      <w:pPr>
        <w:pStyle w:val="Lijstalinea"/>
        <w:numPr>
          <w:ilvl w:val="1"/>
          <w:numId w:val="27"/>
        </w:numPr>
        <w:rPr>
          <w:rFonts w:eastAsia="Calibri" w:cs="Calibri"/>
        </w:rPr>
      </w:pPr>
      <w:r w:rsidRPr="00A253B9">
        <w:rPr>
          <w:rFonts w:eastAsia="Calibri" w:cs="Calibri"/>
        </w:rPr>
        <w:t>Sensoren</w:t>
      </w:r>
    </w:p>
    <w:p w14:paraId="7D0BFA09" w14:textId="77777777" w:rsidR="008E527F" w:rsidRPr="00A253B9" w:rsidRDefault="008E527F" w:rsidP="00A3290D">
      <w:pPr>
        <w:pStyle w:val="Lijstalinea"/>
        <w:numPr>
          <w:ilvl w:val="0"/>
          <w:numId w:val="27"/>
        </w:numPr>
        <w:rPr>
          <w:rFonts w:eastAsia="Calibri" w:cs="Calibri"/>
        </w:rPr>
      </w:pPr>
      <w:r w:rsidRPr="00A253B9">
        <w:rPr>
          <w:rFonts w:eastAsia="Calibri" w:cs="Calibri"/>
        </w:rPr>
        <w:t>Userinterface</w:t>
      </w:r>
    </w:p>
    <w:p w14:paraId="4F842F25" w14:textId="77777777" w:rsidR="008E527F" w:rsidRPr="00A253B9" w:rsidRDefault="008E527F" w:rsidP="00A3290D">
      <w:pPr>
        <w:pStyle w:val="Lijstalinea"/>
        <w:numPr>
          <w:ilvl w:val="0"/>
          <w:numId w:val="27"/>
        </w:numPr>
        <w:rPr>
          <w:rFonts w:eastAsia="Calibri" w:cs="Calibri"/>
        </w:rPr>
      </w:pPr>
      <w:r w:rsidRPr="00A253B9">
        <w:rPr>
          <w:rFonts w:eastAsia="Calibri" w:cs="Calibri"/>
        </w:rPr>
        <w:t>Netwerkconnectie</w:t>
      </w:r>
    </w:p>
    <w:p w14:paraId="1D116C4B" w14:textId="77777777" w:rsidR="008E527F" w:rsidRPr="00A253B9" w:rsidRDefault="008E527F" w:rsidP="00A3290D">
      <w:pPr>
        <w:pStyle w:val="Lijstalinea"/>
        <w:numPr>
          <w:ilvl w:val="0"/>
          <w:numId w:val="27"/>
        </w:numPr>
        <w:rPr>
          <w:rFonts w:eastAsia="Calibri" w:cs="Calibri"/>
        </w:rPr>
      </w:pPr>
      <w:r w:rsidRPr="00A253B9">
        <w:rPr>
          <w:rFonts w:eastAsia="Calibri" w:cs="Calibri"/>
        </w:rPr>
        <w:t>Domotica</w:t>
      </w:r>
    </w:p>
    <w:p w14:paraId="76DB266B" w14:textId="77777777" w:rsidR="0082731B" w:rsidRDefault="008E527F" w:rsidP="00A3290D">
      <w:pPr>
        <w:pStyle w:val="Lijstalinea"/>
        <w:numPr>
          <w:ilvl w:val="0"/>
          <w:numId w:val="27"/>
        </w:numPr>
        <w:rPr>
          <w:rFonts w:eastAsia="Calibri" w:cs="Calibri"/>
        </w:rPr>
      </w:pPr>
      <w:r w:rsidRPr="00A253B9">
        <w:rPr>
          <w:rFonts w:eastAsia="Calibri" w:cs="Calibri"/>
        </w:rPr>
        <w:t>Gegevensopslag</w:t>
      </w:r>
    </w:p>
    <w:p w14:paraId="40744885" w14:textId="159CDFD8" w:rsidR="008E527F" w:rsidRPr="00A253B9" w:rsidRDefault="00610E54" w:rsidP="0082731B">
      <w:pPr>
        <w:pStyle w:val="Lijstalinea"/>
        <w:rPr>
          <w:rFonts w:eastAsia="Calibri" w:cs="Calibri"/>
        </w:rPr>
      </w:pPr>
      <w:r>
        <w:rPr>
          <w:rFonts w:eastAsia="Calibri" w:cs="Calibri"/>
        </w:rPr>
        <w:t>B</w:t>
      </w:r>
      <w:r w:rsidR="008E527F" w:rsidRPr="00A253B9">
        <w:rPr>
          <w:rFonts w:eastAsia="Calibri" w:cs="Calibri"/>
        </w:rPr>
        <w:t>ijvoorbeeld</w:t>
      </w:r>
    </w:p>
    <w:p w14:paraId="480EF6E6" w14:textId="77777777" w:rsidR="008E527F" w:rsidRPr="00A253B9" w:rsidRDefault="008E527F" w:rsidP="00A3290D">
      <w:pPr>
        <w:pStyle w:val="Lijstalinea"/>
        <w:numPr>
          <w:ilvl w:val="1"/>
          <w:numId w:val="27"/>
        </w:numPr>
        <w:rPr>
          <w:rFonts w:eastAsia="Calibri" w:cs="Calibri"/>
        </w:rPr>
      </w:pPr>
      <w:r w:rsidRPr="00A253B9">
        <w:rPr>
          <w:rFonts w:eastAsia="Calibri" w:cs="Calibri"/>
        </w:rPr>
        <w:t>JSON, database, xml</w:t>
      </w:r>
    </w:p>
    <w:p w14:paraId="0122B491" w14:textId="77777777" w:rsidR="008E527F" w:rsidRPr="00A253B9" w:rsidRDefault="008E527F" w:rsidP="00A3290D">
      <w:pPr>
        <w:pStyle w:val="Lijstalinea"/>
        <w:numPr>
          <w:ilvl w:val="1"/>
          <w:numId w:val="27"/>
        </w:numPr>
        <w:rPr>
          <w:rFonts w:eastAsia="Calibri" w:cs="Calibri"/>
        </w:rPr>
      </w:pPr>
      <w:r w:rsidRPr="00A253B9">
        <w:rPr>
          <w:rFonts w:eastAsia="Calibri" w:cs="Calibri"/>
        </w:rPr>
        <w:t>Datamodel</w:t>
      </w:r>
    </w:p>
    <w:p w14:paraId="2B75DE71" w14:textId="77777777" w:rsidR="008E527F" w:rsidRPr="00A253B9" w:rsidRDefault="008E527F" w:rsidP="00A3290D">
      <w:pPr>
        <w:pStyle w:val="Lijstalinea"/>
        <w:numPr>
          <w:ilvl w:val="1"/>
          <w:numId w:val="27"/>
        </w:numPr>
        <w:rPr>
          <w:rFonts w:eastAsiaTheme="minorEastAsia"/>
        </w:rPr>
      </w:pPr>
      <w:r w:rsidRPr="00A253B9">
        <w:rPr>
          <w:rFonts w:eastAsia="Calibri" w:cs="Calibri"/>
        </w:rPr>
        <w:t>Cloudstorage</w:t>
      </w:r>
    </w:p>
    <w:p w14:paraId="63E35EA1" w14:textId="77777777" w:rsidR="008E527F" w:rsidRPr="00A253B9" w:rsidRDefault="008E527F" w:rsidP="00A3290D"/>
    <w:p w14:paraId="24B23A11" w14:textId="62609225" w:rsidR="008E527F" w:rsidRPr="00A253B9" w:rsidRDefault="00C72C79" w:rsidP="00A3290D">
      <w:pPr>
        <w:rPr>
          <w:i/>
          <w:iCs/>
        </w:rPr>
      </w:pPr>
      <w:r w:rsidRPr="00A253B9">
        <w:rPr>
          <w:i/>
          <w:iCs/>
        </w:rPr>
        <w:t>Voorbeelden c</w:t>
      </w:r>
      <w:r w:rsidR="008E527F" w:rsidRPr="00A253B9">
        <w:rPr>
          <w:i/>
          <w:iCs/>
        </w:rPr>
        <w:t>ontext</w:t>
      </w:r>
    </w:p>
    <w:p w14:paraId="646A6BCD" w14:textId="77777777" w:rsidR="008E527F" w:rsidRPr="00A253B9" w:rsidRDefault="008E527F" w:rsidP="00A3290D">
      <w:pPr>
        <w:pStyle w:val="Lijstalinea"/>
        <w:numPr>
          <w:ilvl w:val="0"/>
          <w:numId w:val="34"/>
        </w:numPr>
      </w:pPr>
      <w:r w:rsidRPr="00A253B9">
        <w:t>Aquariuminrichting</w:t>
      </w:r>
    </w:p>
    <w:p w14:paraId="61B67834" w14:textId="3E4415C5" w:rsidR="008E527F" w:rsidRPr="00A253B9" w:rsidRDefault="008E527F" w:rsidP="00A3290D">
      <w:pPr>
        <w:pStyle w:val="Lijstalinea"/>
        <w:numPr>
          <w:ilvl w:val="1"/>
          <w:numId w:val="34"/>
        </w:numPr>
      </w:pPr>
      <w:r w:rsidRPr="00A253B9">
        <w:t>Dag</w:t>
      </w:r>
      <w:r w:rsidR="00610E54">
        <w:t>-</w:t>
      </w:r>
      <w:r w:rsidRPr="00A253B9">
        <w:t>/nachtlicht</w:t>
      </w:r>
    </w:p>
    <w:p w14:paraId="302E4FD6" w14:textId="77777777" w:rsidR="008E527F" w:rsidRPr="00A253B9" w:rsidRDefault="008E527F" w:rsidP="00A3290D">
      <w:pPr>
        <w:pStyle w:val="Lijstalinea"/>
        <w:numPr>
          <w:ilvl w:val="1"/>
          <w:numId w:val="34"/>
        </w:numPr>
      </w:pPr>
      <w:r w:rsidRPr="00A253B9">
        <w:t>Voeding</w:t>
      </w:r>
    </w:p>
    <w:p w14:paraId="7BB9A2A0" w14:textId="77777777" w:rsidR="008E527F" w:rsidRPr="00A253B9" w:rsidRDefault="008E527F" w:rsidP="00A3290D">
      <w:pPr>
        <w:pStyle w:val="Lijstalinea"/>
        <w:numPr>
          <w:ilvl w:val="0"/>
          <w:numId w:val="34"/>
        </w:numPr>
      </w:pPr>
      <w:r w:rsidRPr="00A253B9">
        <w:t>Bewaking</w:t>
      </w:r>
    </w:p>
    <w:p w14:paraId="1BA0C4D2" w14:textId="77777777" w:rsidR="008E527F" w:rsidRPr="00A253B9" w:rsidRDefault="008E527F" w:rsidP="00A3290D">
      <w:pPr>
        <w:pStyle w:val="Lijstalinea"/>
        <w:numPr>
          <w:ilvl w:val="0"/>
          <w:numId w:val="34"/>
        </w:numPr>
      </w:pPr>
      <w:r w:rsidRPr="00A253B9">
        <w:t>Domotica</w:t>
      </w:r>
    </w:p>
    <w:p w14:paraId="01AB66F6" w14:textId="77777777" w:rsidR="008E527F" w:rsidRPr="00A253B9" w:rsidRDefault="008E527F" w:rsidP="00A3290D">
      <w:pPr>
        <w:pStyle w:val="Lijstalinea"/>
        <w:numPr>
          <w:ilvl w:val="0"/>
          <w:numId w:val="34"/>
        </w:numPr>
      </w:pPr>
      <w:r w:rsidRPr="00A253B9">
        <w:t>Find my bike/phone/scooter</w:t>
      </w:r>
    </w:p>
    <w:p w14:paraId="2799A776" w14:textId="77777777" w:rsidR="008E527F" w:rsidRPr="00A253B9" w:rsidRDefault="008E527F" w:rsidP="00A3290D"/>
    <w:p w14:paraId="4CBA2745" w14:textId="77777777" w:rsidR="008E527F" w:rsidRPr="00A253B9" w:rsidRDefault="008E527F" w:rsidP="00A3290D">
      <w:pPr>
        <w:rPr>
          <w:rFonts w:eastAsiaTheme="minorEastAsia" w:cstheme="minorHAnsi"/>
          <w:b/>
          <w:bCs/>
          <w:i/>
          <w:iCs/>
        </w:rPr>
      </w:pPr>
      <w:r w:rsidRPr="00A253B9">
        <w:rPr>
          <w:rFonts w:eastAsiaTheme="minorEastAsia" w:cstheme="minorHAnsi"/>
          <w:b/>
          <w:bCs/>
          <w:i/>
          <w:iCs/>
        </w:rPr>
        <w:t>Desktopapplicatie</w:t>
      </w:r>
    </w:p>
    <w:p w14:paraId="1C8164E6" w14:textId="77777777" w:rsidR="008E527F" w:rsidRPr="00A253B9" w:rsidRDefault="008E527F" w:rsidP="00A3290D">
      <w:pPr>
        <w:rPr>
          <w:rFonts w:cstheme="minorHAnsi"/>
        </w:rPr>
      </w:pPr>
      <w:r w:rsidRPr="00A253B9">
        <w:rPr>
          <w:rFonts w:cstheme="minorHAnsi"/>
        </w:rPr>
        <w:t>Minimaal aanwezige onderdelen</w:t>
      </w:r>
    </w:p>
    <w:p w14:paraId="2B089570" w14:textId="77777777" w:rsidR="008E527F" w:rsidRPr="00A253B9" w:rsidRDefault="008E527F" w:rsidP="00A3290D">
      <w:pPr>
        <w:pStyle w:val="Lijstalinea"/>
        <w:numPr>
          <w:ilvl w:val="0"/>
          <w:numId w:val="26"/>
        </w:numPr>
        <w:rPr>
          <w:rFonts w:eastAsia="Calibri" w:cstheme="minorHAnsi"/>
        </w:rPr>
      </w:pPr>
      <w:r w:rsidRPr="00A253B9">
        <w:rPr>
          <w:rFonts w:eastAsia="Calibri" w:cstheme="minorHAnsi"/>
        </w:rPr>
        <w:t>Techniek</w:t>
      </w:r>
    </w:p>
    <w:p w14:paraId="0359A0EA" w14:textId="0F81CD71" w:rsidR="008E527F" w:rsidRPr="00A253B9" w:rsidRDefault="00F07DFD" w:rsidP="00A3290D">
      <w:pPr>
        <w:pStyle w:val="Lijstalinea"/>
        <w:numPr>
          <w:ilvl w:val="1"/>
          <w:numId w:val="26"/>
        </w:numPr>
        <w:rPr>
          <w:rFonts w:eastAsia="Calibri" w:cstheme="minorHAnsi"/>
        </w:rPr>
      </w:pPr>
      <w:r w:rsidRPr="00A253B9">
        <w:rPr>
          <w:rFonts w:eastAsia="Calibri" w:cstheme="minorHAnsi"/>
          <w:bCs/>
          <w:u w:val="single"/>
        </w:rPr>
        <w:t>Geen</w:t>
      </w:r>
      <w:r w:rsidR="008E527F" w:rsidRPr="00A253B9">
        <w:rPr>
          <w:rFonts w:eastAsia="Calibri" w:cstheme="minorHAnsi"/>
        </w:rPr>
        <w:t xml:space="preserve"> client-/servertechniek</w:t>
      </w:r>
    </w:p>
    <w:p w14:paraId="45CF62A5" w14:textId="77777777" w:rsidR="00515968" w:rsidRDefault="008E527F" w:rsidP="00A3290D">
      <w:pPr>
        <w:pStyle w:val="Lijstalinea"/>
        <w:numPr>
          <w:ilvl w:val="0"/>
          <w:numId w:val="26"/>
        </w:numPr>
        <w:rPr>
          <w:rFonts w:eastAsia="Calibri" w:cstheme="minorHAnsi"/>
        </w:rPr>
      </w:pPr>
      <w:r w:rsidRPr="00A253B9">
        <w:rPr>
          <w:rFonts w:eastAsia="Calibri" w:cstheme="minorHAnsi"/>
        </w:rPr>
        <w:t>Gegevensopslag</w:t>
      </w:r>
    </w:p>
    <w:p w14:paraId="207EDF77" w14:textId="7E39DD72" w:rsidR="008E527F" w:rsidRPr="00A253B9" w:rsidRDefault="00515968" w:rsidP="00515968">
      <w:pPr>
        <w:pStyle w:val="Lijstalinea"/>
        <w:rPr>
          <w:rFonts w:eastAsia="Calibri" w:cstheme="minorHAnsi"/>
        </w:rPr>
      </w:pPr>
      <w:r>
        <w:rPr>
          <w:rFonts w:eastAsia="Calibri" w:cstheme="minorHAnsi"/>
        </w:rPr>
        <w:t>B</w:t>
      </w:r>
      <w:r w:rsidR="008E527F" w:rsidRPr="00A253B9">
        <w:rPr>
          <w:rFonts w:eastAsia="Calibri" w:cstheme="minorHAnsi"/>
        </w:rPr>
        <w:t>ijvoorbeeld</w:t>
      </w:r>
    </w:p>
    <w:p w14:paraId="3E4FA362" w14:textId="77777777" w:rsidR="008E527F" w:rsidRPr="00A253B9" w:rsidRDefault="008E527F" w:rsidP="00A3290D">
      <w:pPr>
        <w:pStyle w:val="Lijstalinea"/>
        <w:numPr>
          <w:ilvl w:val="1"/>
          <w:numId w:val="26"/>
        </w:numPr>
        <w:rPr>
          <w:rFonts w:eastAsia="Calibri" w:cstheme="minorHAnsi"/>
        </w:rPr>
      </w:pPr>
      <w:r w:rsidRPr="00A253B9">
        <w:rPr>
          <w:rFonts w:eastAsia="Calibri" w:cstheme="minorHAnsi"/>
        </w:rPr>
        <w:t>JSON</w:t>
      </w:r>
      <w:r w:rsidRPr="00A253B9">
        <w:rPr>
          <w:rFonts w:eastAsia="Times New Roman" w:cstheme="minorHAnsi"/>
        </w:rPr>
        <w:t>, database, xml</w:t>
      </w:r>
    </w:p>
    <w:p w14:paraId="103BC790" w14:textId="77777777" w:rsidR="008E527F" w:rsidRPr="00A253B9" w:rsidRDefault="008E527F" w:rsidP="00A3290D">
      <w:pPr>
        <w:pStyle w:val="Lijstalinea"/>
        <w:numPr>
          <w:ilvl w:val="1"/>
          <w:numId w:val="26"/>
        </w:numPr>
        <w:rPr>
          <w:rFonts w:eastAsia="Calibri" w:cstheme="minorHAnsi"/>
        </w:rPr>
      </w:pPr>
      <w:r w:rsidRPr="00A253B9">
        <w:rPr>
          <w:rFonts w:eastAsia="Calibri" w:cstheme="minorHAnsi"/>
        </w:rPr>
        <w:t>Datamodel</w:t>
      </w:r>
    </w:p>
    <w:p w14:paraId="6063946F" w14:textId="77777777" w:rsidR="008E527F" w:rsidRPr="00A253B9" w:rsidRDefault="008E527F" w:rsidP="00A3290D">
      <w:pPr>
        <w:pStyle w:val="Lijstalinea"/>
        <w:numPr>
          <w:ilvl w:val="0"/>
          <w:numId w:val="26"/>
        </w:numPr>
        <w:rPr>
          <w:rFonts w:eastAsiaTheme="minorEastAsia" w:cstheme="minorHAnsi"/>
        </w:rPr>
      </w:pPr>
      <w:r w:rsidRPr="00A253B9">
        <w:rPr>
          <w:rFonts w:eastAsia="Calibri" w:cstheme="minorHAnsi"/>
        </w:rPr>
        <w:t>Userinterface</w:t>
      </w:r>
    </w:p>
    <w:p w14:paraId="67425E35" w14:textId="77777777" w:rsidR="008E527F" w:rsidRPr="00A253B9" w:rsidRDefault="008E527F" w:rsidP="00A3290D">
      <w:pPr>
        <w:rPr>
          <w:rFonts w:eastAsia="Calibri" w:cs="Calibri"/>
        </w:rPr>
      </w:pPr>
    </w:p>
    <w:p w14:paraId="78250911" w14:textId="77777777" w:rsidR="008E527F" w:rsidRPr="00A253B9" w:rsidRDefault="008E527F" w:rsidP="00A3290D">
      <w:pPr>
        <w:rPr>
          <w:i/>
          <w:iCs/>
        </w:rPr>
      </w:pPr>
      <w:r w:rsidRPr="00A253B9">
        <w:rPr>
          <w:i/>
          <w:iCs/>
        </w:rPr>
        <w:t>Context voorbeelden</w:t>
      </w:r>
    </w:p>
    <w:p w14:paraId="3FD9CE02" w14:textId="77777777" w:rsidR="008E527F" w:rsidRPr="00A253B9" w:rsidRDefault="008E527F" w:rsidP="00A3290D">
      <w:pPr>
        <w:pStyle w:val="Lijstalinea"/>
        <w:numPr>
          <w:ilvl w:val="0"/>
          <w:numId w:val="35"/>
        </w:numPr>
        <w:rPr>
          <w:rFonts w:eastAsiaTheme="minorEastAsia"/>
        </w:rPr>
      </w:pPr>
      <w:r w:rsidRPr="00A253B9">
        <w:rPr>
          <w:rFonts w:eastAsiaTheme="minorEastAsia"/>
        </w:rPr>
        <w:t>Standalone-applicaties</w:t>
      </w:r>
    </w:p>
    <w:p w14:paraId="21C0EDE2" w14:textId="77777777" w:rsidR="008E527F" w:rsidRPr="00A253B9" w:rsidRDefault="008E527F" w:rsidP="00A3290D">
      <w:pPr>
        <w:pStyle w:val="Lijstalinea"/>
        <w:numPr>
          <w:ilvl w:val="0"/>
          <w:numId w:val="35"/>
        </w:numPr>
        <w:rPr>
          <w:rFonts w:eastAsiaTheme="minorEastAsia"/>
        </w:rPr>
      </w:pPr>
      <w:r w:rsidRPr="00A253B9">
        <w:rPr>
          <w:rFonts w:eastAsiaTheme="minorEastAsia"/>
        </w:rPr>
        <w:t>Client-serverapplicaties</w:t>
      </w:r>
    </w:p>
    <w:p w14:paraId="0172B1B3" w14:textId="77777777" w:rsidR="008E527F" w:rsidRPr="00A253B9" w:rsidRDefault="008E527F" w:rsidP="00A3290D">
      <w:pPr>
        <w:pStyle w:val="Lijstalinea"/>
        <w:numPr>
          <w:ilvl w:val="0"/>
          <w:numId w:val="35"/>
        </w:numPr>
        <w:rPr>
          <w:rFonts w:eastAsiaTheme="minorEastAsia"/>
        </w:rPr>
      </w:pPr>
      <w:r w:rsidRPr="00A253B9">
        <w:rPr>
          <w:rFonts w:eastAsiaTheme="minorEastAsia"/>
        </w:rPr>
        <w:t>Systeemapps</w:t>
      </w:r>
    </w:p>
    <w:p w14:paraId="2817D527" w14:textId="77777777" w:rsidR="008E527F" w:rsidRPr="00A253B9" w:rsidRDefault="008E527F" w:rsidP="00A3290D">
      <w:pPr>
        <w:pStyle w:val="Lijstalinea"/>
        <w:numPr>
          <w:ilvl w:val="0"/>
          <w:numId w:val="35"/>
        </w:numPr>
      </w:pPr>
      <w:r w:rsidRPr="00A253B9">
        <w:rPr>
          <w:rFonts w:eastAsiaTheme="minorEastAsia"/>
        </w:rPr>
        <w:t>Multimedia-applicaties</w:t>
      </w:r>
    </w:p>
    <w:p w14:paraId="57ACCFF2" w14:textId="2C615EAA" w:rsidR="003452F1" w:rsidRPr="00A253B9" w:rsidRDefault="003452F1" w:rsidP="00A3290D">
      <w:r w:rsidRPr="00A253B9">
        <w:br w:type="page"/>
      </w:r>
    </w:p>
    <w:p w14:paraId="0F45B2DB" w14:textId="00FACFC7" w:rsidR="00541EA1" w:rsidRPr="00A253B9" w:rsidRDefault="00541EA1" w:rsidP="00A3290D">
      <w:pPr>
        <w:pStyle w:val="Kop1"/>
      </w:pPr>
      <w:bookmarkStart w:id="12" w:name="_Toc121392523"/>
      <w:r w:rsidRPr="00A253B9">
        <w:lastRenderedPageBreak/>
        <w:t>Bijlage 2: Voorbereiding eindgesprek</w:t>
      </w:r>
      <w:bookmarkEnd w:id="12"/>
    </w:p>
    <w:p w14:paraId="7FEB3E2B" w14:textId="77777777" w:rsidR="00541EA1" w:rsidRPr="00A253B9" w:rsidRDefault="00541EA1" w:rsidP="00A3290D">
      <w:r w:rsidRPr="00A253B9">
        <w:t>In deze bijlage vind je informatie over het eindgesprek en hoe je je kunt voorbereiden.</w:t>
      </w:r>
    </w:p>
    <w:p w14:paraId="7EBCE3D0" w14:textId="77777777" w:rsidR="00541EA1" w:rsidRPr="00A253B9" w:rsidRDefault="00541EA1" w:rsidP="00A3290D"/>
    <w:p w14:paraId="2F7CADDB" w14:textId="77777777" w:rsidR="00541EA1" w:rsidRPr="00A253B9" w:rsidRDefault="00541EA1" w:rsidP="00A3290D">
      <w:pPr>
        <w:pStyle w:val="Kop2"/>
      </w:pPr>
      <w:r w:rsidRPr="00A253B9">
        <w:t>Inhoud eindgesprek</w:t>
      </w:r>
    </w:p>
    <w:p w14:paraId="5D2677CF" w14:textId="77777777" w:rsidR="00541EA1" w:rsidRPr="00A253B9" w:rsidRDefault="00541EA1" w:rsidP="00A3290D">
      <w:r w:rsidRPr="00A253B9">
        <w:t>Het eindgesprek is een gestructureerd vraaggesprek. Eén beoordelaar voert het gesprek met jou. Daarnaast kan er nog een beoordelaar aanwezig zijn bij het gesprek. Soms wordt het gesprek opgenomen om later te kunnen beoordelen.</w:t>
      </w:r>
    </w:p>
    <w:p w14:paraId="27CF2474" w14:textId="77777777" w:rsidR="00541EA1" w:rsidRPr="00A253B9" w:rsidRDefault="00541EA1" w:rsidP="00A3290D"/>
    <w:p w14:paraId="50B65154" w14:textId="77777777" w:rsidR="00541EA1" w:rsidRPr="00A253B9" w:rsidRDefault="00541EA1" w:rsidP="00A3290D">
      <w:r w:rsidRPr="00A253B9">
        <w:t>Met het gesprek controleren de beoordelaars of je examenportfolio door jouzelf gemaakt is. Zo nodig verzamelen de beoordelaars ook informatie voor de inhoudelijke beoordeling van je examenportfolio.</w:t>
      </w:r>
    </w:p>
    <w:p w14:paraId="7D5ADF86" w14:textId="77777777" w:rsidR="00541EA1" w:rsidRPr="00A253B9" w:rsidRDefault="00541EA1" w:rsidP="00A3290D"/>
    <w:p w14:paraId="223E19FB" w14:textId="77777777" w:rsidR="00541EA1" w:rsidRPr="00A253B9" w:rsidRDefault="00541EA1" w:rsidP="00A3290D">
      <w:r w:rsidRPr="00A253B9">
        <w:t>Het eindgesprek verloopt volgens een vaste structuur.</w:t>
      </w:r>
    </w:p>
    <w:p w14:paraId="4377873A" w14:textId="77777777" w:rsidR="00541EA1" w:rsidRPr="00A253B9" w:rsidRDefault="00541EA1" w:rsidP="00A3290D">
      <w:pPr>
        <w:pStyle w:val="Lijstalinea"/>
        <w:numPr>
          <w:ilvl w:val="0"/>
          <w:numId w:val="5"/>
        </w:numPr>
        <w:rPr>
          <w:b/>
        </w:rPr>
      </w:pPr>
      <w:r w:rsidRPr="00A253B9">
        <w:rPr>
          <w:b/>
        </w:rPr>
        <w:t>Inleiding</w:t>
      </w:r>
    </w:p>
    <w:p w14:paraId="5B8B9C21" w14:textId="77777777" w:rsidR="00541EA1" w:rsidRPr="00A253B9" w:rsidRDefault="00541EA1" w:rsidP="00A3290D">
      <w:pPr>
        <w:pStyle w:val="Lijstalinea"/>
      </w:pPr>
      <w:r w:rsidRPr="00A253B9">
        <w:t>De beoordelaar heet je welkom en bespreekt het verloop van het gesprek met je.</w:t>
      </w:r>
    </w:p>
    <w:p w14:paraId="15F17296" w14:textId="77777777" w:rsidR="00541EA1" w:rsidRPr="00A253B9" w:rsidRDefault="00541EA1" w:rsidP="00A3290D">
      <w:pPr>
        <w:pStyle w:val="Lijstalinea"/>
        <w:numPr>
          <w:ilvl w:val="0"/>
          <w:numId w:val="5"/>
        </w:numPr>
        <w:rPr>
          <w:b/>
        </w:rPr>
      </w:pPr>
      <w:r w:rsidRPr="00A253B9">
        <w:rPr>
          <w:b/>
        </w:rPr>
        <w:t>Informatiefase</w:t>
      </w:r>
    </w:p>
    <w:p w14:paraId="6AC59ABD" w14:textId="39F3505B" w:rsidR="00541EA1" w:rsidRPr="00A253B9" w:rsidRDefault="00541EA1" w:rsidP="00A3290D">
      <w:pPr>
        <w:pStyle w:val="Lijstalinea"/>
      </w:pPr>
      <w:r w:rsidRPr="00A253B9">
        <w:t xml:space="preserve">In deze fase stelt de beoordelaar vragen. Bijvoorbeeld aan de hand van </w:t>
      </w:r>
      <w:r w:rsidR="00A97BD7" w:rsidRPr="00A253B9">
        <w:t xml:space="preserve">de </w:t>
      </w:r>
      <w:r w:rsidRPr="00A253B9">
        <w:t>STARRT-methode. Hiermee komen op een gestructureerde manier vragen aan bod over:</w:t>
      </w:r>
    </w:p>
    <w:p w14:paraId="39CE31FB" w14:textId="77777777" w:rsidR="00541EA1" w:rsidRPr="00A253B9" w:rsidRDefault="00541EA1" w:rsidP="00A3290D">
      <w:pPr>
        <w:pStyle w:val="Lijstalinea"/>
        <w:numPr>
          <w:ilvl w:val="0"/>
          <w:numId w:val="6"/>
        </w:numPr>
      </w:pPr>
      <w:r w:rsidRPr="00A253B9">
        <w:t>de opdrachten die je hebt uitgevoerd;</w:t>
      </w:r>
    </w:p>
    <w:p w14:paraId="3660449F" w14:textId="77777777" w:rsidR="00541EA1" w:rsidRPr="00A253B9" w:rsidRDefault="00541EA1" w:rsidP="00A3290D">
      <w:pPr>
        <w:pStyle w:val="Lijstalinea"/>
        <w:numPr>
          <w:ilvl w:val="0"/>
          <w:numId w:val="6"/>
        </w:numPr>
      </w:pPr>
      <w:r w:rsidRPr="00A253B9">
        <w:t>de bewijzen die je hebt ingeleverd;</w:t>
      </w:r>
    </w:p>
    <w:p w14:paraId="26356AD2" w14:textId="77777777" w:rsidR="00541EA1" w:rsidRPr="00A253B9" w:rsidRDefault="00541EA1" w:rsidP="00A3290D">
      <w:pPr>
        <w:pStyle w:val="Lijstalinea"/>
        <w:numPr>
          <w:ilvl w:val="0"/>
          <w:numId w:val="6"/>
        </w:numPr>
      </w:pPr>
      <w:r w:rsidRPr="00A253B9">
        <w:t>nieuwe situaties.</w:t>
      </w:r>
    </w:p>
    <w:p w14:paraId="6A4FB2B5" w14:textId="424DA686" w:rsidR="00541EA1" w:rsidRPr="00A253B9" w:rsidRDefault="00541EA1" w:rsidP="00A3290D">
      <w:pPr>
        <w:ind w:firstLine="708"/>
      </w:pPr>
      <w:r w:rsidRPr="00A253B9">
        <w:t xml:space="preserve">Gebruik de voorbeeldvragen op de volgende pagina(‘s) in je voorbereiding op het </w:t>
      </w:r>
      <w:r w:rsidR="00A97BD7" w:rsidRPr="00A253B9">
        <w:tab/>
      </w:r>
      <w:r w:rsidRPr="00A253B9">
        <w:t>eindgesprek.</w:t>
      </w:r>
    </w:p>
    <w:p w14:paraId="0E87C158" w14:textId="77777777" w:rsidR="00541EA1" w:rsidRPr="00A253B9" w:rsidRDefault="00541EA1" w:rsidP="00A3290D">
      <w:pPr>
        <w:pStyle w:val="Lijstalinea"/>
        <w:numPr>
          <w:ilvl w:val="0"/>
          <w:numId w:val="5"/>
        </w:numPr>
        <w:rPr>
          <w:b/>
        </w:rPr>
      </w:pPr>
      <w:r w:rsidRPr="00A253B9">
        <w:rPr>
          <w:b/>
        </w:rPr>
        <w:t>Afronding</w:t>
      </w:r>
    </w:p>
    <w:p w14:paraId="0910FC8D" w14:textId="77777777" w:rsidR="00541EA1" w:rsidRPr="00A253B9" w:rsidRDefault="00541EA1" w:rsidP="00A3290D">
      <w:pPr>
        <w:ind w:firstLine="709"/>
      </w:pPr>
      <w:r w:rsidRPr="00A253B9">
        <w:t>De beoordelaar sluit het gesprek af.</w:t>
      </w:r>
    </w:p>
    <w:p w14:paraId="6BB56DCF" w14:textId="77777777" w:rsidR="00541EA1" w:rsidRPr="00A253B9" w:rsidRDefault="00541EA1" w:rsidP="00A3290D"/>
    <w:p w14:paraId="2A428E12" w14:textId="77777777" w:rsidR="00541EA1" w:rsidRPr="00A253B9" w:rsidRDefault="00541EA1" w:rsidP="00A3290D">
      <w:pPr>
        <w:pStyle w:val="Kop2"/>
      </w:pPr>
      <w:r w:rsidRPr="00A253B9">
        <w:t>Materialen</w:t>
      </w:r>
    </w:p>
    <w:p w14:paraId="5651035B" w14:textId="77777777" w:rsidR="00541EA1" w:rsidRPr="00A253B9" w:rsidRDefault="00541EA1" w:rsidP="00A3290D">
      <w:r w:rsidRPr="00A253B9">
        <w:t>In de voorbereiding en tijdens het eindgesprek mag je het volgende gebruiken. De examinator geeft aan wat je zelf mee moet nemen.</w:t>
      </w:r>
    </w:p>
    <w:p w14:paraId="7CFAAA73" w14:textId="77777777" w:rsidR="00541EA1" w:rsidRPr="00A253B9" w:rsidRDefault="00541EA1" w:rsidP="00A3290D">
      <w:pPr>
        <w:pStyle w:val="Lijstalinea"/>
        <w:numPr>
          <w:ilvl w:val="0"/>
          <w:numId w:val="7"/>
        </w:numPr>
      </w:pPr>
      <w:r w:rsidRPr="00A253B9">
        <w:t>Examenportfolio gevuld met bewijzen</w:t>
      </w:r>
    </w:p>
    <w:p w14:paraId="3769E94D" w14:textId="77777777" w:rsidR="00541EA1" w:rsidRPr="00A253B9" w:rsidRDefault="00541EA1" w:rsidP="00A3290D">
      <w:pPr>
        <w:pStyle w:val="Lijstalinea"/>
        <w:numPr>
          <w:ilvl w:val="0"/>
          <w:numId w:val="7"/>
        </w:numPr>
      </w:pPr>
      <w:r w:rsidRPr="00A253B9">
        <w:t>Examenopdrachten</w:t>
      </w:r>
    </w:p>
    <w:p w14:paraId="7527FB9F" w14:textId="77777777" w:rsidR="00541EA1" w:rsidRPr="00A253B9" w:rsidRDefault="00541EA1" w:rsidP="00A3290D">
      <w:pPr>
        <w:pStyle w:val="Lijstalinea"/>
        <w:numPr>
          <w:ilvl w:val="0"/>
          <w:numId w:val="7"/>
        </w:numPr>
      </w:pPr>
      <w:r w:rsidRPr="00A253B9">
        <w:t>Beoordelingsformulier(en)</w:t>
      </w:r>
    </w:p>
    <w:p w14:paraId="19ECFC00" w14:textId="77777777" w:rsidR="00541EA1" w:rsidRPr="00A253B9" w:rsidRDefault="00541EA1" w:rsidP="00A3290D">
      <w:pPr>
        <w:pStyle w:val="Lijstalinea"/>
        <w:numPr>
          <w:ilvl w:val="0"/>
          <w:numId w:val="7"/>
        </w:numPr>
      </w:pPr>
      <w:r w:rsidRPr="00A253B9">
        <w:t>Hulpmiddelen (indien van toepassing)</w:t>
      </w:r>
    </w:p>
    <w:p w14:paraId="338C3B95" w14:textId="77777777" w:rsidR="00541EA1" w:rsidRPr="00A253B9" w:rsidRDefault="00541EA1" w:rsidP="00A3290D">
      <w:pPr>
        <w:pStyle w:val="Lijstalinea"/>
        <w:numPr>
          <w:ilvl w:val="0"/>
          <w:numId w:val="7"/>
        </w:numPr>
      </w:pPr>
      <w:r w:rsidRPr="00A253B9">
        <w:t>Digitale bijlagen (indien van toepassing)</w:t>
      </w:r>
    </w:p>
    <w:p w14:paraId="25D683B8" w14:textId="77777777" w:rsidR="00541EA1" w:rsidRPr="00A253B9" w:rsidRDefault="00541EA1" w:rsidP="00A3290D">
      <w:r w:rsidRPr="00A253B9">
        <w:br w:type="page"/>
      </w:r>
    </w:p>
    <w:p w14:paraId="3187F35A" w14:textId="77777777" w:rsidR="00541EA1" w:rsidRPr="00A253B9" w:rsidRDefault="00541EA1" w:rsidP="00A3290D">
      <w:pPr>
        <w:pStyle w:val="Kop2"/>
      </w:pPr>
      <w:r w:rsidRPr="00A253B9">
        <w:lastRenderedPageBreak/>
        <w:t>Algemene voorbeeldvragen</w:t>
      </w:r>
    </w:p>
    <w:p w14:paraId="478F7E70" w14:textId="77777777" w:rsidR="00541EA1" w:rsidRPr="00A253B9" w:rsidRDefault="00541EA1" w:rsidP="00A3290D">
      <w:r w:rsidRPr="00A253B9">
        <w:t>Hieronder zijn per stap uit de STARRT-methode algemene voorbeeldvragen gegeven. De beoordelaar zal hier een aantal uit kiezen en/of zelf vragen bedenken. Sommige stappen zullen uitgebreid aan bod komen in het eindgesprek en sommige kort of helemaal niet.</w:t>
      </w:r>
    </w:p>
    <w:p w14:paraId="66F2781C" w14:textId="77777777" w:rsidR="00541EA1" w:rsidRPr="00A253B9" w:rsidRDefault="00541EA1" w:rsidP="00A3290D"/>
    <w:tbl>
      <w:tblPr>
        <w:tblStyle w:val="SPLVeldnamendonkerpaars-1ekolomentotaalrijgroen"/>
        <w:tblW w:w="5000" w:type="pct"/>
        <w:tblLook w:val="04A0" w:firstRow="1" w:lastRow="0" w:firstColumn="1" w:lastColumn="0" w:noHBand="0" w:noVBand="1"/>
      </w:tblPr>
      <w:tblGrid>
        <w:gridCol w:w="1270"/>
        <w:gridCol w:w="7792"/>
      </w:tblGrid>
      <w:tr w:rsidR="00541EA1" w:rsidRPr="00A253B9" w14:paraId="63D8E87C"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right w:val="single" w:sz="4" w:space="0" w:color="FFFFFF" w:themeColor="background1"/>
            </w:tcBorders>
            <w:shd w:val="clear" w:color="auto" w:fill="56355B"/>
          </w:tcPr>
          <w:p w14:paraId="7EF6B9D0" w14:textId="77777777" w:rsidR="00541EA1" w:rsidRPr="00A253B9" w:rsidRDefault="00541EA1" w:rsidP="00A3290D">
            <w:pPr>
              <w:rPr>
                <w:b/>
                <w:color w:val="FFFFFF" w:themeColor="background1"/>
              </w:rPr>
            </w:pPr>
            <w:r w:rsidRPr="00A253B9">
              <w:rPr>
                <w:b/>
                <w:color w:val="FFFFFF" w:themeColor="background1"/>
              </w:rPr>
              <w:t>Stap</w:t>
            </w:r>
          </w:p>
        </w:tc>
        <w:tc>
          <w:tcPr>
            <w:tcW w:w="4299" w:type="pct"/>
            <w:tcBorders>
              <w:left w:val="single" w:sz="4" w:space="0" w:color="FFFFFF" w:themeColor="background1"/>
              <w:right w:val="single" w:sz="4" w:space="0" w:color="auto"/>
            </w:tcBorders>
            <w:shd w:val="clear" w:color="auto" w:fill="56355B"/>
          </w:tcPr>
          <w:p w14:paraId="5A435320" w14:textId="77777777" w:rsidR="00541EA1" w:rsidRPr="00A253B9" w:rsidRDefault="00541EA1"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541EA1" w:rsidRPr="00A253B9" w14:paraId="65384D7B"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135BD28A" w14:textId="77777777" w:rsidR="00541EA1" w:rsidRPr="00A253B9" w:rsidRDefault="00541EA1" w:rsidP="00A3290D">
            <w:r w:rsidRPr="00A253B9">
              <w:rPr>
                <w:b/>
                <w:bCs/>
              </w:rPr>
              <w:t>S</w:t>
            </w:r>
            <w:r w:rsidRPr="00A253B9">
              <w:t>ituatie</w:t>
            </w:r>
          </w:p>
        </w:tc>
        <w:tc>
          <w:tcPr>
            <w:tcW w:w="4299" w:type="pct"/>
          </w:tcPr>
          <w:p w14:paraId="44A8A46A" w14:textId="77777777" w:rsidR="00541EA1" w:rsidRPr="00A253B9" w:rsidRDefault="00541EA1"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14B85DC3" w14:textId="77777777" w:rsidR="00541EA1" w:rsidRPr="00A253B9" w:rsidRDefault="00541EA1"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Wat was de aanleiding?</w:t>
            </w:r>
          </w:p>
          <w:p w14:paraId="7FF1C0DA" w14:textId="77777777" w:rsidR="00541EA1" w:rsidRPr="00A253B9" w:rsidRDefault="00541EA1"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Wat was je opdracht?</w:t>
            </w:r>
          </w:p>
          <w:p w14:paraId="7880622E" w14:textId="77777777" w:rsidR="00541EA1" w:rsidRPr="00A253B9" w:rsidRDefault="00541EA1"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Hoe zag de situatie eruit?</w:t>
            </w:r>
          </w:p>
          <w:p w14:paraId="704369A2" w14:textId="77777777" w:rsidR="00541EA1" w:rsidRPr="00A253B9" w:rsidRDefault="00541EA1"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Met wie had je te maken tijdens de opdracht?</w:t>
            </w:r>
          </w:p>
        </w:tc>
      </w:tr>
      <w:tr w:rsidR="00541EA1" w:rsidRPr="00A253B9" w14:paraId="251C7B82"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3C015B99" w14:textId="77777777" w:rsidR="00541EA1" w:rsidRPr="00A253B9" w:rsidRDefault="00541EA1" w:rsidP="00A3290D">
            <w:r w:rsidRPr="00A253B9">
              <w:rPr>
                <w:b/>
                <w:bCs/>
              </w:rPr>
              <w:t>T</w:t>
            </w:r>
            <w:r w:rsidRPr="00A253B9">
              <w:t>aak</w:t>
            </w:r>
          </w:p>
        </w:tc>
        <w:tc>
          <w:tcPr>
            <w:tcW w:w="4299" w:type="pct"/>
          </w:tcPr>
          <w:p w14:paraId="1B23D659" w14:textId="77777777" w:rsidR="00541EA1" w:rsidRPr="00A253B9" w:rsidRDefault="00541EA1"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48E2DF09" w14:textId="77777777" w:rsidR="00541EA1" w:rsidRPr="00A253B9" w:rsidRDefault="00541EA1" w:rsidP="00A3290D">
            <w:pPr>
              <w:pStyle w:val="Lijstalinea"/>
              <w:numPr>
                <w:ilvl w:val="0"/>
                <w:numId w:val="37"/>
              </w:numPr>
              <w:cnfStyle w:val="000000010000" w:firstRow="0" w:lastRow="0" w:firstColumn="0" w:lastColumn="0" w:oddVBand="0" w:evenVBand="0" w:oddHBand="0" w:evenHBand="1" w:firstRowFirstColumn="0" w:firstRowLastColumn="0" w:lastRowFirstColumn="0" w:lastRowLastColumn="0"/>
            </w:pPr>
            <w:r w:rsidRPr="00A253B9">
              <w:t>Welke rol(len) heb jij vervuld in de groep?</w:t>
            </w:r>
          </w:p>
          <w:p w14:paraId="429339C8" w14:textId="77777777" w:rsidR="00541EA1" w:rsidRPr="00A253B9" w:rsidRDefault="00541EA1" w:rsidP="00A3290D">
            <w:pPr>
              <w:pStyle w:val="Lijstalinea"/>
              <w:numPr>
                <w:ilvl w:val="0"/>
                <w:numId w:val="37"/>
              </w:numPr>
              <w:cnfStyle w:val="000000010000" w:firstRow="0" w:lastRow="0" w:firstColumn="0" w:lastColumn="0" w:oddVBand="0" w:evenVBand="0" w:oddHBand="0" w:evenHBand="1" w:firstRowFirstColumn="0" w:firstRowLastColumn="0" w:lastRowFirstColumn="0" w:lastRowLastColumn="0"/>
            </w:pPr>
            <w:r w:rsidRPr="00A253B9">
              <w:t>Wat waren jouw verantwoordelijkheden/taken?</w:t>
            </w:r>
          </w:p>
        </w:tc>
      </w:tr>
      <w:tr w:rsidR="00541EA1" w:rsidRPr="00A253B9" w14:paraId="1A674000"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50BAF980" w14:textId="77777777" w:rsidR="00541EA1" w:rsidRPr="00A253B9" w:rsidRDefault="00541EA1" w:rsidP="00A3290D">
            <w:r w:rsidRPr="00A253B9">
              <w:rPr>
                <w:b/>
                <w:bCs/>
              </w:rPr>
              <w:t>A</w:t>
            </w:r>
            <w:r w:rsidRPr="00A253B9">
              <w:t>ctie</w:t>
            </w:r>
          </w:p>
        </w:tc>
        <w:tc>
          <w:tcPr>
            <w:tcW w:w="4299" w:type="pct"/>
          </w:tcPr>
          <w:p w14:paraId="30028415" w14:textId="77777777" w:rsidR="00541EA1" w:rsidRPr="00A253B9" w:rsidRDefault="00541EA1"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heb je gedaan?</w:t>
            </w:r>
          </w:p>
          <w:p w14:paraId="6B91F8A3" w14:textId="77777777" w:rsidR="00541EA1" w:rsidRPr="00A253B9" w:rsidRDefault="00541EA1" w:rsidP="00A3290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A253B9">
              <w:t>Hoe gebruikte je de aanwezige middelen?</w:t>
            </w:r>
          </w:p>
          <w:p w14:paraId="59FC6B57" w14:textId="77777777" w:rsidR="00541EA1" w:rsidRPr="00A253B9" w:rsidRDefault="00541EA1" w:rsidP="00A3290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A253B9">
              <w:t>Hoe heb je ervoor gezorgd dat de planning werd gehaald?</w:t>
            </w:r>
          </w:p>
          <w:p w14:paraId="43AED8A0" w14:textId="77777777" w:rsidR="00541EA1" w:rsidRPr="00A253B9" w:rsidRDefault="00541EA1" w:rsidP="00A3290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A253B9">
              <w:t>Welke keuzes heb je gemaakt?</w:t>
            </w:r>
          </w:p>
          <w:p w14:paraId="25B93ACF" w14:textId="77777777" w:rsidR="00541EA1" w:rsidRPr="00A253B9" w:rsidRDefault="00541EA1" w:rsidP="00A3290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A253B9">
              <w:t>Hoe heb je je aangepast in situatie x?</w:t>
            </w:r>
          </w:p>
          <w:p w14:paraId="4E11D204" w14:textId="77777777" w:rsidR="00541EA1" w:rsidRPr="00A253B9" w:rsidRDefault="00541EA1" w:rsidP="00A3290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A253B9">
              <w:t>Hoe heb je situatie x opgelost?</w:t>
            </w:r>
          </w:p>
          <w:p w14:paraId="1CB2D3D9" w14:textId="77777777" w:rsidR="00541EA1" w:rsidRPr="00A253B9" w:rsidRDefault="00541EA1" w:rsidP="00A3290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A253B9">
              <w:t>Waarom heb je keuze x gemaakt?</w:t>
            </w:r>
          </w:p>
          <w:p w14:paraId="1375F0FE" w14:textId="77777777" w:rsidR="00541EA1" w:rsidRPr="00A253B9" w:rsidRDefault="00541EA1" w:rsidP="00A3290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A253B9">
              <w:t>Waarom heb je optie x gekozen, in plaats van optie y?</w:t>
            </w:r>
          </w:p>
          <w:p w14:paraId="2EAB0CDA" w14:textId="77777777" w:rsidR="00541EA1" w:rsidRPr="00A253B9" w:rsidRDefault="00541EA1" w:rsidP="00A3290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A253B9">
              <w:t>Wat waren andere geschikte opties?</w:t>
            </w:r>
          </w:p>
          <w:p w14:paraId="7318D318" w14:textId="77777777" w:rsidR="00541EA1" w:rsidRPr="00A253B9" w:rsidRDefault="00541EA1" w:rsidP="00A3290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A253B9">
              <w:t>Waarom heb je zo gehandeld?</w:t>
            </w:r>
          </w:p>
        </w:tc>
      </w:tr>
      <w:tr w:rsidR="00541EA1" w:rsidRPr="00A253B9" w14:paraId="48B1B565"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060EF248" w14:textId="77777777" w:rsidR="00541EA1" w:rsidRPr="00A253B9" w:rsidRDefault="00541EA1" w:rsidP="00A3290D">
            <w:r w:rsidRPr="00A253B9">
              <w:rPr>
                <w:b/>
                <w:bCs/>
              </w:rPr>
              <w:t>R</w:t>
            </w:r>
            <w:r w:rsidRPr="00A253B9">
              <w:t>esultaat</w:t>
            </w:r>
          </w:p>
        </w:tc>
        <w:tc>
          <w:tcPr>
            <w:tcW w:w="4299" w:type="pct"/>
          </w:tcPr>
          <w:p w14:paraId="06716311" w14:textId="77777777" w:rsidR="00541EA1" w:rsidRPr="00A253B9" w:rsidRDefault="00541EA1"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46F22B6A" w14:textId="77777777" w:rsidR="00541EA1" w:rsidRPr="00A253B9" w:rsidRDefault="00541EA1"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Wat is het resultaat van jouw aanpak?</w:t>
            </w:r>
          </w:p>
          <w:p w14:paraId="537849BD" w14:textId="77777777" w:rsidR="00541EA1" w:rsidRPr="00A253B9" w:rsidRDefault="00541EA1"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Wat deed het bedrijf met het resultaat?</w:t>
            </w:r>
          </w:p>
        </w:tc>
      </w:tr>
      <w:tr w:rsidR="00541EA1" w:rsidRPr="00A253B9" w14:paraId="5D1C65C7"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6488C672" w14:textId="77777777" w:rsidR="00541EA1" w:rsidRPr="00A253B9" w:rsidRDefault="00541EA1" w:rsidP="00A3290D">
            <w:r w:rsidRPr="00A253B9">
              <w:rPr>
                <w:b/>
                <w:bCs/>
              </w:rPr>
              <w:t>R</w:t>
            </w:r>
            <w:r w:rsidRPr="00A253B9">
              <w:t>eflectie</w:t>
            </w:r>
          </w:p>
        </w:tc>
        <w:tc>
          <w:tcPr>
            <w:tcW w:w="4299" w:type="pct"/>
          </w:tcPr>
          <w:p w14:paraId="6E31ECB0" w14:textId="77777777" w:rsidR="00541EA1" w:rsidRPr="00A253B9" w:rsidRDefault="00541EA1"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vind je van je eigen handelen?</w:t>
            </w:r>
          </w:p>
          <w:p w14:paraId="0C51FDA6" w14:textId="77777777" w:rsidR="00541EA1" w:rsidRPr="00A253B9" w:rsidRDefault="00541EA1" w:rsidP="00A3290D">
            <w:pPr>
              <w:pStyle w:val="Lijstalinea"/>
              <w:numPr>
                <w:ilvl w:val="0"/>
                <w:numId w:val="39"/>
              </w:numPr>
              <w:cnfStyle w:val="000000100000" w:firstRow="0" w:lastRow="0" w:firstColumn="0" w:lastColumn="0" w:oddVBand="0" w:evenVBand="0" w:oddHBand="1" w:evenHBand="0" w:firstRowFirstColumn="0" w:firstRowLastColumn="0" w:lastRowFirstColumn="0" w:lastRowLastColumn="0"/>
            </w:pPr>
            <w:r w:rsidRPr="00A253B9">
              <w:t>Wat zou je achteraf anders doen?</w:t>
            </w:r>
          </w:p>
          <w:p w14:paraId="407C7763" w14:textId="77777777" w:rsidR="00541EA1" w:rsidRPr="00A253B9" w:rsidRDefault="00541EA1" w:rsidP="00A3290D">
            <w:pPr>
              <w:pStyle w:val="Lijstalinea"/>
              <w:numPr>
                <w:ilvl w:val="0"/>
                <w:numId w:val="39"/>
              </w:numPr>
              <w:cnfStyle w:val="000000100000" w:firstRow="0" w:lastRow="0" w:firstColumn="0" w:lastColumn="0" w:oddVBand="0" w:evenVBand="0" w:oddHBand="1" w:evenHBand="0" w:firstRowFirstColumn="0" w:firstRowLastColumn="0" w:lastRowFirstColumn="0" w:lastRowLastColumn="0"/>
            </w:pPr>
            <w:r w:rsidRPr="00A253B9">
              <w:t>Wat zou je een volgende keer anders doen?</w:t>
            </w:r>
          </w:p>
          <w:p w14:paraId="01FCDFA5" w14:textId="77777777" w:rsidR="00541EA1" w:rsidRPr="00A253B9" w:rsidRDefault="00541EA1" w:rsidP="00A3290D">
            <w:pPr>
              <w:pStyle w:val="Lijstalinea"/>
              <w:numPr>
                <w:ilvl w:val="0"/>
                <w:numId w:val="39"/>
              </w:numPr>
              <w:cnfStyle w:val="000000100000" w:firstRow="0" w:lastRow="0" w:firstColumn="0" w:lastColumn="0" w:oddVBand="0" w:evenVBand="0" w:oddHBand="1" w:evenHBand="0" w:firstRowFirstColumn="0" w:firstRowLastColumn="0" w:lastRowFirstColumn="0" w:lastRowLastColumn="0"/>
            </w:pPr>
            <w:r w:rsidRPr="00A253B9">
              <w:t>Wat zou je een volgende keer hetzelfde doen?</w:t>
            </w:r>
          </w:p>
        </w:tc>
      </w:tr>
      <w:tr w:rsidR="00541EA1" w:rsidRPr="00A253B9" w14:paraId="5C64319F"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25795CE9" w14:textId="77777777" w:rsidR="00541EA1" w:rsidRPr="00A253B9" w:rsidRDefault="00541EA1" w:rsidP="00A3290D">
            <w:r w:rsidRPr="00A253B9">
              <w:rPr>
                <w:b/>
                <w:bCs/>
              </w:rPr>
              <w:t>T</w:t>
            </w:r>
            <w:r w:rsidRPr="00A253B9">
              <w:t>ransfer</w:t>
            </w:r>
          </w:p>
        </w:tc>
        <w:tc>
          <w:tcPr>
            <w:tcW w:w="4299" w:type="pct"/>
          </w:tcPr>
          <w:p w14:paraId="3BEE2A6A" w14:textId="77777777" w:rsidR="00541EA1" w:rsidRPr="00A253B9" w:rsidRDefault="00541EA1"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zou je doen in een nieuwe situatie?</w:t>
            </w:r>
          </w:p>
          <w:p w14:paraId="3ADE0132" w14:textId="77777777" w:rsidR="00541EA1" w:rsidRPr="00A253B9" w:rsidRDefault="00541EA1"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t>Stel, de situatie was anders, namelijk … verlopen. Hoe zou je reageren?</w:t>
            </w:r>
          </w:p>
          <w:p w14:paraId="71E0A916" w14:textId="77777777" w:rsidR="00541EA1" w:rsidRPr="00A253B9" w:rsidRDefault="00541EA1"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t>Stel, x was uit de evaluatie gekomen. Wat zouden je aanbevelingen zijn?</w:t>
            </w:r>
          </w:p>
          <w:p w14:paraId="52C3AD99" w14:textId="77777777" w:rsidR="00541EA1" w:rsidRPr="00A253B9" w:rsidRDefault="00541EA1"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t>Hoe zou je je opstellen in situatie x?</w:t>
            </w:r>
          </w:p>
          <w:p w14:paraId="37E7A31F" w14:textId="77777777" w:rsidR="00541EA1" w:rsidRPr="00A253B9" w:rsidRDefault="00541EA1"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t>Hoe zou je situatie x oplossen?</w:t>
            </w:r>
          </w:p>
          <w:p w14:paraId="4C699C40" w14:textId="77777777" w:rsidR="00541EA1" w:rsidRPr="00A253B9" w:rsidRDefault="00541EA1"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t>Kun je voordoen hoe je zou reageren?</w:t>
            </w:r>
          </w:p>
          <w:p w14:paraId="0A9C21BD" w14:textId="77777777" w:rsidR="00541EA1" w:rsidRPr="00A253B9" w:rsidRDefault="00541EA1"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t>Hoe zou x er in een ideale situatie uit zien?</w:t>
            </w:r>
          </w:p>
          <w:p w14:paraId="22C70503" w14:textId="77777777" w:rsidR="00541EA1" w:rsidRPr="00A253B9" w:rsidRDefault="00541EA1"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t>Op welke dingen zou je letten in situatie x?</w:t>
            </w:r>
          </w:p>
          <w:p w14:paraId="48180427" w14:textId="77777777" w:rsidR="00541EA1" w:rsidRPr="00A253B9" w:rsidRDefault="00541EA1"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t>Wat zou het effect zijn geweest als je situatie x op manier x had aangepakt?</w:t>
            </w:r>
          </w:p>
        </w:tc>
      </w:tr>
    </w:tbl>
    <w:p w14:paraId="0AD0785B" w14:textId="77777777" w:rsidR="00541EA1" w:rsidRPr="00A253B9" w:rsidRDefault="00541EA1" w:rsidP="00A3290D">
      <w:bookmarkStart w:id="13" w:name="_Toc84500547"/>
      <w:r w:rsidRPr="00A253B9">
        <w:br w:type="page"/>
      </w:r>
    </w:p>
    <w:p w14:paraId="0F240603" w14:textId="5BF2E5ED" w:rsidR="003228F9" w:rsidRPr="00A253B9" w:rsidRDefault="003228F9" w:rsidP="00A3290D">
      <w:pPr>
        <w:pStyle w:val="Kop2"/>
      </w:pPr>
      <w:bookmarkStart w:id="14" w:name="_Toc105765913"/>
      <w:bookmarkStart w:id="15" w:name="_Hlk116236036"/>
      <w:bookmarkEnd w:id="13"/>
      <w:r w:rsidRPr="00A253B9">
        <w:lastRenderedPageBreak/>
        <w:t>Specifieke voorbeeldvragen per werkproces en opdracht</w:t>
      </w:r>
    </w:p>
    <w:p w14:paraId="6DFEB289" w14:textId="64B1AC18" w:rsidR="009C3692" w:rsidRPr="00A253B9" w:rsidRDefault="009C3692" w:rsidP="00A3290D">
      <w:pPr>
        <w:pStyle w:val="Kop3"/>
      </w:pPr>
      <w:r w:rsidRPr="00A253B9">
        <w:t>B1-K1-W1: Opdracht 1</w:t>
      </w:r>
      <w:bookmarkEnd w:id="14"/>
    </w:p>
    <w:p w14:paraId="5DECE2DB"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58D06EC1"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5F1417AC"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20DCFC86"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08EC3FD6"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F35C64B"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D04FF77"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23C9585E" w14:textId="77777777"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Wie was de opdrachtgever?</w:t>
            </w:r>
          </w:p>
          <w:p w14:paraId="7E4FC358" w14:textId="77777777"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Hoe heb je de opdracht gekregen?</w:t>
            </w:r>
          </w:p>
          <w:p w14:paraId="55B57297" w14:textId="77777777" w:rsidR="00315A53"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Welk probleem had de opdrachtgever?</w:t>
            </w:r>
          </w:p>
          <w:p w14:paraId="631A370F" w14:textId="0876EED7"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Wat was het doel van de opdracht?</w:t>
            </w:r>
          </w:p>
          <w:p w14:paraId="7FBF1842" w14:textId="77777777"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Wat waren de eisen en wensen?</w:t>
            </w:r>
          </w:p>
          <w:p w14:paraId="611285B3" w14:textId="77777777"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Heeft de opdrachtgever prioriteiten aangegeven?</w:t>
            </w:r>
          </w:p>
          <w:p w14:paraId="1EA00942" w14:textId="77777777"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Waren er bepaalde bedrijfsprocedures waaraan je je moest houden?</w:t>
            </w:r>
          </w:p>
          <w:p w14:paraId="7C8FEBA9" w14:textId="77777777"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Waren er bepaalde technieken of codeconventies waaraan je je moest houden?</w:t>
            </w:r>
          </w:p>
          <w:p w14:paraId="3850A58F" w14:textId="7583979F"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 xml:space="preserve">Heb je te maken met een </w:t>
            </w:r>
            <w:r w:rsidR="00F53826" w:rsidRPr="00A253B9">
              <w:t>ISO</w:t>
            </w:r>
            <w:r w:rsidR="00F53826">
              <w:t>-</w:t>
            </w:r>
            <w:r w:rsidRPr="00A253B9">
              <w:t>certificering en wat voor invloed heeft di</w:t>
            </w:r>
            <w:r w:rsidR="00C5517B" w:rsidRPr="00A253B9">
              <w:t>e</w:t>
            </w:r>
            <w:r w:rsidRPr="00A253B9">
              <w:t xml:space="preserve"> op de opdracht?</w:t>
            </w:r>
          </w:p>
        </w:tc>
      </w:tr>
      <w:tr w:rsidR="009C3692" w:rsidRPr="00A253B9" w14:paraId="12997139"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A59A2E5"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BCB2734"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0BAB9A9C" w14:textId="77777777" w:rsidR="009C3692" w:rsidRPr="00A253B9" w:rsidRDefault="009C3692" w:rsidP="00A3290D">
            <w:pPr>
              <w:pStyle w:val="Lijstalinea"/>
              <w:numPr>
                <w:ilvl w:val="0"/>
                <w:numId w:val="37"/>
              </w:numPr>
              <w:cnfStyle w:val="000000010000" w:firstRow="0" w:lastRow="0" w:firstColumn="0" w:lastColumn="0" w:oddVBand="0" w:evenVBand="0" w:oddHBand="0" w:evenHBand="1" w:firstRowFirstColumn="0" w:firstRowLastColumn="0" w:lastRowFirstColumn="0" w:lastRowLastColumn="0"/>
            </w:pPr>
            <w:r w:rsidRPr="00A253B9">
              <w:t>Welke verantwoordelijkheden heb je binnen het projectteam?</w:t>
            </w:r>
          </w:p>
          <w:p w14:paraId="5157064C" w14:textId="3BEDE5F9" w:rsidR="009C3692" w:rsidRPr="00A253B9" w:rsidRDefault="009C3692" w:rsidP="00A3290D">
            <w:pPr>
              <w:pStyle w:val="Lijstalinea"/>
              <w:numPr>
                <w:ilvl w:val="0"/>
                <w:numId w:val="37"/>
              </w:numPr>
              <w:cnfStyle w:val="000000010000" w:firstRow="0" w:lastRow="0" w:firstColumn="0" w:lastColumn="0" w:oddVBand="0" w:evenVBand="0" w:oddHBand="0" w:evenHBand="1" w:firstRowFirstColumn="0" w:firstRowLastColumn="0" w:lastRowFirstColumn="0" w:lastRowLastColumn="0"/>
            </w:pPr>
            <w:r w:rsidRPr="00A253B9">
              <w:t xml:space="preserve">Heb je voor deze verantwoordelijkheden zelf gekozen of </w:t>
            </w:r>
            <w:r w:rsidR="00E769FD" w:rsidRPr="00A253B9">
              <w:t>zijn deze</w:t>
            </w:r>
            <w:r w:rsidR="00020BD8" w:rsidRPr="00A253B9">
              <w:t xml:space="preserve"> </w:t>
            </w:r>
            <w:r w:rsidRPr="00A253B9">
              <w:t>bijvoorbeeld gekomen door de samenstelling/expertise van het projectteam?</w:t>
            </w:r>
          </w:p>
        </w:tc>
      </w:tr>
      <w:tr w:rsidR="009C3692" w:rsidRPr="00A253B9" w14:paraId="4FB8A315"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399427E" w14:textId="77777777" w:rsidR="009C3692" w:rsidRPr="00A253B9" w:rsidRDefault="009C3692" w:rsidP="00A3290D">
            <w:r w:rsidRPr="00A253B9">
              <w:rPr>
                <w:b/>
                <w:bCs/>
              </w:rPr>
              <w:t>A</w:t>
            </w:r>
            <w:r w:rsidRPr="00A253B9">
              <w:t>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998AABF"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p>
          <w:p w14:paraId="00DB4C77" w14:textId="77777777"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Op welke manier heb je informatie over de opdracht opgehaald?</w:t>
            </w:r>
          </w:p>
          <w:p w14:paraId="781113FE" w14:textId="77777777"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Op welke manier heb je afgestemd met de betrokkenen?</w:t>
            </w:r>
          </w:p>
          <w:p w14:paraId="42390244" w14:textId="78E8C9F8"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 xml:space="preserve">Op welke manier is het </w:t>
            </w:r>
            <w:r w:rsidR="00095C01">
              <w:t>p</w:t>
            </w:r>
            <w:r w:rsidRPr="00A253B9">
              <w:t>rogramma van eisen samengesteld?</w:t>
            </w:r>
          </w:p>
          <w:p w14:paraId="2018CDFC" w14:textId="525CC7A2"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Welke</w:t>
            </w:r>
            <w:r w:rsidR="00677D00" w:rsidRPr="00A253B9">
              <w:t xml:space="preserve"> functionalite</w:t>
            </w:r>
            <w:r w:rsidR="00C55C0E" w:rsidRPr="00A253B9">
              <w:t>iten (</w:t>
            </w:r>
            <w:r w:rsidRPr="00A253B9">
              <w:t>user stories</w:t>
            </w:r>
            <w:r w:rsidR="00C55C0E" w:rsidRPr="00A253B9">
              <w:t>)</w:t>
            </w:r>
            <w:r w:rsidRPr="00A253B9">
              <w:t xml:space="preserve"> heb jij opgesteld?</w:t>
            </w:r>
          </w:p>
          <w:p w14:paraId="72A309DF" w14:textId="77777777"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Hoe is de planning tot stand gekomen?</w:t>
            </w:r>
          </w:p>
          <w:p w14:paraId="73BE9B3B" w14:textId="77777777"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Hoe heb je de tijd per taak ingeschat?</w:t>
            </w:r>
          </w:p>
          <w:p w14:paraId="725623F0" w14:textId="77777777"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Hoe is de prioriteit verwerkt in de planning?</w:t>
            </w:r>
          </w:p>
          <w:p w14:paraId="6DAD919D" w14:textId="77777777"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Hoe is de verdeling van taken binnen het projectteam verdeeld?</w:t>
            </w:r>
          </w:p>
          <w:p w14:paraId="36B835BD" w14:textId="77777777"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Welke tool heb je gebruikt om de planning te maken en de voortgang te bewaken?</w:t>
            </w:r>
          </w:p>
          <w:p w14:paraId="53F25752" w14:textId="77777777"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Hoe heb je ervoor gezorgd dat de voortgang is bewaakt?</w:t>
            </w:r>
          </w:p>
          <w:p w14:paraId="696AE51A" w14:textId="77777777" w:rsidR="00315A53"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Welke keuzes heb je gemaakt tijdens de uitvoering van het project en waarom?</w:t>
            </w:r>
          </w:p>
          <w:p w14:paraId="6B1996BC" w14:textId="7A7FE96E" w:rsidR="009C3692" w:rsidRPr="00A253B9" w:rsidRDefault="009C3692" w:rsidP="00A3290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A253B9">
              <w:t>Hoe heb je binnen het projectteam afspraken gemaakt over technieken en codeconventies</w:t>
            </w:r>
            <w:r w:rsidR="007467E8">
              <w:t>?</w:t>
            </w:r>
          </w:p>
        </w:tc>
      </w:tr>
      <w:tr w:rsidR="009C3692" w:rsidRPr="00A253B9" w14:paraId="56746379"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9552EF9" w14:textId="77777777" w:rsidR="009C3692" w:rsidRPr="00A253B9" w:rsidRDefault="009C3692" w:rsidP="00A3290D">
            <w:r w:rsidRPr="00A253B9">
              <w:rPr>
                <w:b/>
                <w:bCs/>
              </w:rPr>
              <w:t>R</w:t>
            </w:r>
            <w:r w:rsidRPr="00A253B9">
              <w:t>esultaat</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3F7F833"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6AF98C2C" w14:textId="77777777" w:rsidR="009C3692"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Waren de eisen en wensen duidelijk?</w:t>
            </w:r>
          </w:p>
          <w:p w14:paraId="1F33B4DC"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Heb je voldoende afgestemd met de opdrachtgever over de te realiseren eisen en wensen en zijn prioriteiten?</w:t>
            </w:r>
          </w:p>
          <w:p w14:paraId="0888C1B4" w14:textId="434A949A" w:rsidR="009C3692"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Was je planning realistisch?</w:t>
            </w:r>
          </w:p>
          <w:p w14:paraId="60E04F66" w14:textId="30E6B452"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lastRenderedPageBreak/>
              <w:t>Had je tijdens de uitvoering inzicht in de voortgang</w:t>
            </w:r>
            <w:r w:rsidR="00F939C9">
              <w:t>? W</w:t>
            </w:r>
            <w:r w:rsidRPr="00A253B9">
              <w:t>ist je steeds of je op schema lag?</w:t>
            </w:r>
          </w:p>
          <w:p w14:paraId="03726409" w14:textId="163A97DA" w:rsidR="009C3692"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Heb je keuzes moeten maken tijdens de uitvoering om de planning bij te stellen? Zo ja, welke en waarom heb je die keuzes gemaakt? Heb je deze keuzes ook gecommuniceerd naar je projectteam?</w:t>
            </w:r>
          </w:p>
        </w:tc>
      </w:tr>
      <w:tr w:rsidR="009C3692" w:rsidRPr="00A253B9" w14:paraId="447A2503"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A18EBDA" w14:textId="77777777" w:rsidR="009C3692" w:rsidRPr="00A253B9" w:rsidRDefault="009C3692" w:rsidP="00A3290D">
            <w:r w:rsidRPr="00A253B9">
              <w:rPr>
                <w:b/>
                <w:bCs/>
              </w:rPr>
              <w:lastRenderedPageBreak/>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91CDFC4"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vind je van je eigen handelen?</w:t>
            </w:r>
          </w:p>
          <w:p w14:paraId="23C12651" w14:textId="77777777" w:rsidR="009C3692" w:rsidRPr="00A253B9" w:rsidRDefault="009C3692" w:rsidP="00A3290D">
            <w:pPr>
              <w:pStyle w:val="Lijstalinea"/>
              <w:numPr>
                <w:ilvl w:val="0"/>
                <w:numId w:val="39"/>
              </w:numPr>
              <w:cnfStyle w:val="000000100000" w:firstRow="0" w:lastRow="0" w:firstColumn="0" w:lastColumn="0" w:oddVBand="0" w:evenVBand="0" w:oddHBand="1" w:evenHBand="0" w:firstRowFirstColumn="0" w:firstRowLastColumn="0" w:lastRowFirstColumn="0" w:lastRowLastColumn="0"/>
            </w:pPr>
            <w:r w:rsidRPr="00A253B9">
              <w:t>Zou je meer informatie verzamelen vanuit de opdrachtgever?</w:t>
            </w:r>
          </w:p>
          <w:p w14:paraId="43E7A92C" w14:textId="77777777" w:rsidR="009C3692" w:rsidRPr="00A253B9" w:rsidRDefault="009C3692" w:rsidP="00A3290D">
            <w:pPr>
              <w:pStyle w:val="Lijstalinea"/>
              <w:numPr>
                <w:ilvl w:val="0"/>
                <w:numId w:val="39"/>
              </w:numPr>
              <w:cnfStyle w:val="000000100000" w:firstRow="0" w:lastRow="0" w:firstColumn="0" w:lastColumn="0" w:oddVBand="0" w:evenVBand="0" w:oddHBand="1" w:evenHBand="0" w:firstRowFirstColumn="0" w:firstRowLastColumn="0" w:lastRowFirstColumn="0" w:lastRowLastColumn="0"/>
            </w:pPr>
            <w:r w:rsidRPr="00A253B9">
              <w:t>Zou je dezelfde wijze van plannen gebruiken? Waarom wel/niet?</w:t>
            </w:r>
          </w:p>
          <w:p w14:paraId="2951DC38" w14:textId="77777777" w:rsidR="009C3692" w:rsidRPr="00A253B9" w:rsidRDefault="009C3692" w:rsidP="00A3290D">
            <w:pPr>
              <w:pStyle w:val="Lijstalinea"/>
              <w:numPr>
                <w:ilvl w:val="0"/>
                <w:numId w:val="39"/>
              </w:numPr>
              <w:cnfStyle w:val="000000100000" w:firstRow="0" w:lastRow="0" w:firstColumn="0" w:lastColumn="0" w:oddVBand="0" w:evenVBand="0" w:oddHBand="1" w:evenHBand="0" w:firstRowFirstColumn="0" w:firstRowLastColumn="0" w:lastRowFirstColumn="0" w:lastRowLastColumn="0"/>
              <w:rPr>
                <w:color w:val="0070C0"/>
              </w:rPr>
            </w:pPr>
            <w:r w:rsidRPr="00A253B9">
              <w:t>Zou je dezelfde taakverdeling aanhouden binnen het projectteam?</w:t>
            </w:r>
          </w:p>
        </w:tc>
      </w:tr>
      <w:tr w:rsidR="009C3692" w:rsidRPr="00A253B9" w14:paraId="2B0F9BAF"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CEAC7AC"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5FAD451"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zou je doen in een nieuwe situatie?</w:t>
            </w:r>
          </w:p>
          <w:p w14:paraId="32B02887" w14:textId="77777777" w:rsidR="009C3692"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Stel dat je de planning deze keer niet zou halen, welke keuzes had je dan gemaakt? En waarom?</w:t>
            </w:r>
          </w:p>
        </w:tc>
      </w:tr>
    </w:tbl>
    <w:p w14:paraId="10D45DD9" w14:textId="77777777" w:rsidR="009C3692" w:rsidRPr="00A253B9" w:rsidRDefault="009C3692" w:rsidP="00A3290D"/>
    <w:p w14:paraId="3E20F612" w14:textId="77777777" w:rsidR="009C3692" w:rsidRPr="00A253B9" w:rsidRDefault="009C3692" w:rsidP="00A3290D">
      <w:pPr>
        <w:pStyle w:val="Kop3"/>
      </w:pPr>
      <w:bookmarkStart w:id="16" w:name="_Toc105765914"/>
      <w:r w:rsidRPr="00A253B9">
        <w:t>B1-K1-W2: Opdracht 1</w:t>
      </w:r>
      <w:bookmarkEnd w:id="16"/>
    </w:p>
    <w:p w14:paraId="11903195"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2F3DFBBB"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118CD8C6"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6364DB4D"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755D576B"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7EEF7D7"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5A6FB2D"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11FEC1CC" w14:textId="03C931DB" w:rsidR="009C3692" w:rsidRPr="00A253B9" w:rsidRDefault="00BA23A4"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Was de te maken opdracht al duidelijk genoeg?</w:t>
            </w:r>
          </w:p>
        </w:tc>
      </w:tr>
      <w:tr w:rsidR="009C3692" w:rsidRPr="00A253B9" w14:paraId="44A53512"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8EF9970"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ADE1104"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743F8A2F" w14:textId="77777777" w:rsidR="009C3692" w:rsidRPr="00A253B9" w:rsidRDefault="009C3692" w:rsidP="00A3290D">
            <w:pPr>
              <w:pStyle w:val="Lijstalinea"/>
              <w:numPr>
                <w:ilvl w:val="0"/>
                <w:numId w:val="37"/>
              </w:numPr>
              <w:cnfStyle w:val="000000010000" w:firstRow="0" w:lastRow="0" w:firstColumn="0" w:lastColumn="0" w:oddVBand="0" w:evenVBand="0" w:oddHBand="0" w:evenHBand="1" w:firstRowFirstColumn="0" w:firstRowLastColumn="0" w:lastRowFirstColumn="0" w:lastRowLastColumn="0"/>
            </w:pPr>
            <w:r w:rsidRPr="00A253B9">
              <w:rPr>
                <w:i/>
                <w:iCs/>
              </w:rPr>
              <w:t>[Geen specifieke vragen]</w:t>
            </w:r>
          </w:p>
        </w:tc>
      </w:tr>
      <w:tr w:rsidR="009C3692" w:rsidRPr="00A253B9" w14:paraId="7FA1EDC9"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0F1C118" w14:textId="77777777" w:rsidR="009C3692" w:rsidRPr="00A253B9" w:rsidRDefault="009C3692" w:rsidP="00A3290D">
            <w:r w:rsidRPr="00A253B9">
              <w:rPr>
                <w:b/>
                <w:bCs/>
              </w:rPr>
              <w:t>A</w:t>
            </w:r>
            <w:r w:rsidRPr="00A253B9">
              <w:t>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589691F"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p>
          <w:p w14:paraId="239294F8" w14:textId="615EC309"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 xml:space="preserve">Hoe heb je de </w:t>
            </w:r>
            <w:r w:rsidR="000D3184" w:rsidRPr="00A253B9">
              <w:t>functionaliteiten (</w:t>
            </w:r>
            <w:r w:rsidRPr="00A253B9">
              <w:t>user stories</w:t>
            </w:r>
            <w:r w:rsidR="000D3184" w:rsidRPr="00A253B9">
              <w:t>)</w:t>
            </w:r>
            <w:r w:rsidRPr="00A253B9">
              <w:t xml:space="preserve"> vertaald in het ontwerp?</w:t>
            </w:r>
          </w:p>
          <w:p w14:paraId="1C4B9122" w14:textId="77777777" w:rsidR="00315A53"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Welke schematechnieken heb je toegepast in het ontwerpdocument?</w:t>
            </w:r>
          </w:p>
          <w:p w14:paraId="569AE789" w14:textId="3CD396C3" w:rsidR="008B53D2" w:rsidRPr="00A253B9" w:rsidRDefault="008B53D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Waarom zijn de schematechnieken die je hebt gebruikt relevant voor de uitwerking?</w:t>
            </w:r>
          </w:p>
          <w:p w14:paraId="74F5095F" w14:textId="77777777"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Hoe heb je in het ontwerp rekening gehouden met ethiek en privacy?</w:t>
            </w:r>
          </w:p>
          <w:p w14:paraId="05C07AF8" w14:textId="77777777" w:rsidR="00315A53"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Heb je in het ontwerp rekening gehouden met security?</w:t>
            </w:r>
          </w:p>
          <w:p w14:paraId="7068CD89" w14:textId="0A301DB9" w:rsidR="009C3692" w:rsidRPr="00A253B9" w:rsidRDefault="009C3692" w:rsidP="00A3290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A253B9">
              <w:t>Heb je met de betrokkenen afgestemd over het ontwerp?</w:t>
            </w:r>
            <w:r w:rsidR="00020BD8" w:rsidRPr="00A253B9">
              <w:t xml:space="preserve"> </w:t>
            </w:r>
          </w:p>
        </w:tc>
      </w:tr>
      <w:tr w:rsidR="009C3692" w:rsidRPr="00A253B9" w14:paraId="4415F0F4"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22C4351" w14:textId="77777777" w:rsidR="009C3692" w:rsidRPr="00A253B9" w:rsidRDefault="009C3692" w:rsidP="00A3290D">
            <w:r w:rsidRPr="00A253B9">
              <w:rPr>
                <w:b/>
                <w:bCs/>
              </w:rPr>
              <w:t>R</w:t>
            </w:r>
            <w:r w:rsidRPr="00A253B9">
              <w:t>esultaat</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71F214F"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6C4EF4A3"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 xml:space="preserve">Waren de </w:t>
            </w:r>
            <w:r w:rsidR="00FF7BA5" w:rsidRPr="00A253B9">
              <w:t>functionaliteiten (</w:t>
            </w:r>
            <w:r w:rsidRPr="00A253B9">
              <w:t>user stories</w:t>
            </w:r>
            <w:r w:rsidR="00D363EB" w:rsidRPr="00A253B9">
              <w:t>)</w:t>
            </w:r>
            <w:r w:rsidRPr="00A253B9">
              <w:t xml:space="preserve"> specifiek genoeg om te vertalen naar het ontwerp?</w:t>
            </w:r>
          </w:p>
          <w:p w14:paraId="7801BD18"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Waren alle eisen en wensen opgenomen in de</w:t>
            </w:r>
            <w:r w:rsidR="00634370" w:rsidRPr="00A253B9">
              <w:t xml:space="preserve"> functionaliteiten (</w:t>
            </w:r>
            <w:r w:rsidRPr="00A253B9">
              <w:t>user stories</w:t>
            </w:r>
            <w:r w:rsidR="00634370" w:rsidRPr="00A253B9">
              <w:t>)</w:t>
            </w:r>
            <w:r w:rsidRPr="00A253B9">
              <w:t>?</w:t>
            </w:r>
          </w:p>
          <w:p w14:paraId="2AD35224"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Verduidelijken deze schema’s de te realiseren functionaliteit?</w:t>
            </w:r>
          </w:p>
          <w:p w14:paraId="7642A3E9"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Verduidelijken deze schema’s de beoogde technische uitwerking?</w:t>
            </w:r>
          </w:p>
          <w:p w14:paraId="34BB2152"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Kun je de schematechnieken toelichten?</w:t>
            </w:r>
          </w:p>
          <w:p w14:paraId="6B855F71"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Hoe heb je rekening gehouden met ethiek en privacy en hoe heb je d</w:t>
            </w:r>
            <w:r w:rsidR="00711F1A" w:rsidRPr="00A253B9">
              <w:t>ie</w:t>
            </w:r>
            <w:r w:rsidRPr="00A253B9">
              <w:t xml:space="preserve"> uitgewerkt in het ontwerp?</w:t>
            </w:r>
          </w:p>
          <w:p w14:paraId="03246565" w14:textId="28B675FE" w:rsidR="009C3692"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Welke keuzes heb je gemaakt t</w:t>
            </w:r>
            <w:r w:rsidR="001E5F87">
              <w:t>en aanzien van</w:t>
            </w:r>
            <w:r w:rsidRPr="00A253B9">
              <w:t xml:space="preserve"> security en hoe heb je d</w:t>
            </w:r>
            <w:r w:rsidR="002A4EBD" w:rsidRPr="00A253B9">
              <w:t>ie</w:t>
            </w:r>
            <w:r w:rsidRPr="00A253B9">
              <w:t xml:space="preserve"> uitgewerkt in het ontwerp?</w:t>
            </w:r>
          </w:p>
          <w:p w14:paraId="26527317" w14:textId="77777777" w:rsidR="009C3692"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Hoe heb je met betrokkenen afgestemd over het ontwerp? Waren er knelpunten? Zo ja, hoe heb je die opgelost?</w:t>
            </w:r>
          </w:p>
        </w:tc>
      </w:tr>
    </w:tbl>
    <w:p w14:paraId="598CA1AD" w14:textId="77777777" w:rsidR="009161E3" w:rsidRDefault="009161E3">
      <w:r>
        <w:br w:type="page"/>
      </w:r>
    </w:p>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66B6CF22" w14:textId="77777777" w:rsidTr="00B26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shd w:val="clear" w:color="auto" w:fill="EFF6F3" w:themeFill="accent5" w:themeFillTint="33"/>
            <w:hideMark/>
          </w:tcPr>
          <w:p w14:paraId="18C9A8F2" w14:textId="01A2B1D3" w:rsidR="009C3692" w:rsidRPr="00A253B9" w:rsidRDefault="009C3692" w:rsidP="00A3290D">
            <w:r w:rsidRPr="00A253B9">
              <w:rPr>
                <w:b/>
                <w:bCs/>
              </w:rPr>
              <w:lastRenderedPageBreak/>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shd w:val="clear" w:color="auto" w:fill="FFFFFF" w:themeFill="text1"/>
            <w:hideMark/>
          </w:tcPr>
          <w:p w14:paraId="0B62F966"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bCs/>
              </w:rPr>
            </w:pPr>
            <w:r w:rsidRPr="00A253B9">
              <w:rPr>
                <w:b/>
                <w:bCs/>
              </w:rPr>
              <w:t>Hoofdvraag: Wat vind je van je eigen handelen?</w:t>
            </w:r>
          </w:p>
          <w:p w14:paraId="6F067B58" w14:textId="588A60CB" w:rsidR="009C3692" w:rsidRPr="00A253B9" w:rsidRDefault="009C3692" w:rsidP="00A3290D">
            <w:pPr>
              <w:pStyle w:val="Lijstalinea"/>
              <w:numPr>
                <w:ilvl w:val="0"/>
                <w:numId w:val="39"/>
              </w:numPr>
              <w:cnfStyle w:val="100000000000" w:firstRow="1" w:lastRow="0" w:firstColumn="0" w:lastColumn="0" w:oddVBand="0" w:evenVBand="0" w:oddHBand="0" w:evenHBand="0" w:firstRowFirstColumn="0" w:firstRowLastColumn="0" w:lastRowFirstColumn="0" w:lastRowLastColumn="0"/>
            </w:pPr>
          </w:p>
        </w:tc>
      </w:tr>
      <w:tr w:rsidR="009C3692" w:rsidRPr="00A253B9" w14:paraId="23C37CDC"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E354869"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D279DB1"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zou je doen in een nieuwe situatie?</w:t>
            </w:r>
          </w:p>
          <w:p w14:paraId="63D955F5" w14:textId="77777777" w:rsidR="009C3692" w:rsidRPr="00A253B9" w:rsidRDefault="009C3692" w:rsidP="00A3290D">
            <w:pPr>
              <w:pStyle w:val="Lijstalinea"/>
              <w:numPr>
                <w:ilvl w:val="0"/>
                <w:numId w:val="39"/>
              </w:numPr>
              <w:cnfStyle w:val="000000100000" w:firstRow="0" w:lastRow="0" w:firstColumn="0" w:lastColumn="0" w:oddVBand="0" w:evenVBand="0" w:oddHBand="1" w:evenHBand="0" w:firstRowFirstColumn="0" w:firstRowLastColumn="0" w:lastRowFirstColumn="0" w:lastRowLastColumn="0"/>
            </w:pPr>
            <w:r w:rsidRPr="00A253B9">
              <w:t>[…]</w:t>
            </w:r>
          </w:p>
        </w:tc>
      </w:tr>
    </w:tbl>
    <w:p w14:paraId="1D99CA22" w14:textId="77777777" w:rsidR="009C3692" w:rsidRPr="00A253B9" w:rsidRDefault="009C3692" w:rsidP="00A3290D"/>
    <w:p w14:paraId="2FEC3565" w14:textId="77777777" w:rsidR="009C3692" w:rsidRPr="00A253B9" w:rsidRDefault="009C3692" w:rsidP="00A3290D">
      <w:pPr>
        <w:pStyle w:val="Kop3"/>
      </w:pPr>
      <w:bookmarkStart w:id="17" w:name="_Toc105765915"/>
      <w:r w:rsidRPr="00A253B9">
        <w:t>B1-K1-W3: Opdracht 2</w:t>
      </w:r>
      <w:bookmarkEnd w:id="17"/>
    </w:p>
    <w:p w14:paraId="044E1050"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4C6F6538"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13C942A1"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2B0DD349"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25A39508"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88AFD0B"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71A77D2"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0D73918D" w14:textId="73501646"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Werkte je in een team? Zo ja</w:t>
            </w:r>
            <w:r w:rsidR="00375659">
              <w:t>,</w:t>
            </w:r>
            <w:r w:rsidRPr="00A253B9">
              <w:t xml:space="preserve"> met wie werkte je samen? </w:t>
            </w:r>
          </w:p>
        </w:tc>
      </w:tr>
      <w:tr w:rsidR="009C3692" w:rsidRPr="00A253B9" w14:paraId="29F9440A"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F992056"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07A4136"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6D247068" w14:textId="77777777" w:rsidR="009C3692" w:rsidRPr="00A253B9" w:rsidRDefault="009C3692" w:rsidP="00A3290D">
            <w:pPr>
              <w:pStyle w:val="Lijstalinea"/>
              <w:numPr>
                <w:ilvl w:val="0"/>
                <w:numId w:val="37"/>
              </w:numPr>
              <w:cnfStyle w:val="000000010000" w:firstRow="0" w:lastRow="0" w:firstColumn="0" w:lastColumn="0" w:oddVBand="0" w:evenVBand="0" w:oddHBand="0" w:evenHBand="1" w:firstRowFirstColumn="0" w:firstRowLastColumn="0" w:lastRowFirstColumn="0" w:lastRowLastColumn="0"/>
            </w:pPr>
            <w:r w:rsidRPr="00A253B9">
              <w:t>Welke rol had jij?</w:t>
            </w:r>
          </w:p>
        </w:tc>
      </w:tr>
      <w:tr w:rsidR="009C3692" w:rsidRPr="00A253B9" w14:paraId="490AD627"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AB3F532" w14:textId="77777777" w:rsidR="009C3692" w:rsidRPr="00A253B9" w:rsidRDefault="009C3692" w:rsidP="00A3290D">
            <w:r w:rsidRPr="00A253B9">
              <w:rPr>
                <w:b/>
                <w:bCs/>
              </w:rPr>
              <w:t>A</w:t>
            </w:r>
            <w:r w:rsidRPr="00A253B9">
              <w:t>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4D25688"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p>
          <w:p w14:paraId="551B8224" w14:textId="77777777" w:rsidR="00315A53"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 xml:space="preserve">Welke </w:t>
            </w:r>
            <w:r w:rsidR="00E879DE" w:rsidRPr="00A253B9">
              <w:t>functionaliteiten (</w:t>
            </w:r>
            <w:r w:rsidRPr="00A253B9">
              <w:t>user stories</w:t>
            </w:r>
            <w:r w:rsidR="00E879DE" w:rsidRPr="00A253B9">
              <w:t>)</w:t>
            </w:r>
            <w:r w:rsidRPr="00A253B9">
              <w:t xml:space="preserve"> heb je gerealiseerd?</w:t>
            </w:r>
          </w:p>
          <w:p w14:paraId="605D8544" w14:textId="507FE25A"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Heb je de voortgang bijgehouden en bijgestuurd?</w:t>
            </w:r>
          </w:p>
          <w:p w14:paraId="7ECE69ED" w14:textId="77777777"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Heb je overleg gevoerd met andere betrokken disciplines? Zo ja, welke?</w:t>
            </w:r>
          </w:p>
          <w:p w14:paraId="69480142" w14:textId="77777777" w:rsidR="00315A53"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Welke werkzaamheden kwamen daarbij kijken?</w:t>
            </w:r>
          </w:p>
          <w:p w14:paraId="7675BF0E" w14:textId="239A15EE" w:rsidR="00BA23A4" w:rsidRPr="00A253B9" w:rsidRDefault="00BA23A4"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Zijn er afspraken gemaakt o</w:t>
            </w:r>
            <w:r w:rsidR="00E879DE" w:rsidRPr="00A253B9">
              <w:t>ver</w:t>
            </w:r>
            <w:r w:rsidRPr="00A253B9">
              <w:t xml:space="preserve"> de te gebruiken codeconventies?</w:t>
            </w:r>
          </w:p>
          <w:p w14:paraId="2F281513" w14:textId="77777777" w:rsidR="00315A53"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 xml:space="preserve">Heb je de gerealiseerde </w:t>
            </w:r>
            <w:r w:rsidR="00B921C6" w:rsidRPr="00A253B9">
              <w:t>functionaliteiten (</w:t>
            </w:r>
            <w:r w:rsidRPr="00A253B9">
              <w:t>user stories</w:t>
            </w:r>
            <w:r w:rsidR="00912BC3" w:rsidRPr="00A253B9">
              <w:t>)</w:t>
            </w:r>
            <w:r w:rsidRPr="00A253B9">
              <w:t xml:space="preserve"> getest?</w:t>
            </w:r>
          </w:p>
          <w:p w14:paraId="081C6D19" w14:textId="04BA2CF1" w:rsidR="00315A53"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 xml:space="preserve">Heb je codereviews uitgevoerd en is jouw code </w:t>
            </w:r>
            <w:r w:rsidR="00A269EF" w:rsidRPr="00A253B9">
              <w:t>gereviewd</w:t>
            </w:r>
            <w:r w:rsidRPr="00A253B9">
              <w:t>?</w:t>
            </w:r>
          </w:p>
          <w:p w14:paraId="41B052F5" w14:textId="336A17B6"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Heb je rekening gehouden met privacy en security richtlijnen?</w:t>
            </w:r>
          </w:p>
          <w:p w14:paraId="3BF1A074" w14:textId="77777777" w:rsidR="00315A53"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Heb je versiebeheer toegepast?</w:t>
            </w:r>
          </w:p>
          <w:p w14:paraId="44F368DE" w14:textId="309414E0"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p>
        </w:tc>
      </w:tr>
      <w:tr w:rsidR="009C3692" w:rsidRPr="00A253B9" w14:paraId="67D11990"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FC67746" w14:textId="77777777" w:rsidR="009C3692" w:rsidRPr="00A253B9" w:rsidRDefault="009C3692" w:rsidP="00A3290D">
            <w:r w:rsidRPr="00A253B9">
              <w:rPr>
                <w:b/>
                <w:bCs/>
              </w:rPr>
              <w:t>R</w:t>
            </w:r>
            <w:r w:rsidRPr="00A253B9">
              <w:t>esultaat</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BDAA1DB"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5EBDBFE8"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Kun je de applicatie, de code en de database laten zien?</w:t>
            </w:r>
          </w:p>
          <w:p w14:paraId="608287D7"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Kun je laten zien en toelichten op welke manier de code is gestructureerd?</w:t>
            </w:r>
          </w:p>
          <w:p w14:paraId="3ACB7B89" w14:textId="2016D75F"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 xml:space="preserve">Kun je laten zien op </w:t>
            </w:r>
            <w:r w:rsidR="00912BC3" w:rsidRPr="00A253B9">
              <w:t xml:space="preserve">welke </w:t>
            </w:r>
            <w:r w:rsidRPr="00A253B9">
              <w:t>manier</w:t>
            </w:r>
            <w:r w:rsidR="00020BD8" w:rsidRPr="00A253B9">
              <w:t xml:space="preserve"> </w:t>
            </w:r>
            <w:r w:rsidRPr="00A253B9">
              <w:t xml:space="preserve">de invoer </w:t>
            </w:r>
            <w:r w:rsidR="00912BC3" w:rsidRPr="00A253B9">
              <w:t xml:space="preserve">wordt </w:t>
            </w:r>
            <w:r w:rsidRPr="00A253B9">
              <w:t>gevalideerd?</w:t>
            </w:r>
          </w:p>
          <w:p w14:paraId="346E78C8" w14:textId="47EBC403" w:rsidR="009C3692"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Kun je laten zien op welke manier de database is gekoppeld?</w:t>
            </w:r>
          </w:p>
          <w:p w14:paraId="0D1C676D" w14:textId="28AA1FA2" w:rsidR="009C3692"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Kun je een query laten zien en toelichten?</w:t>
            </w:r>
          </w:p>
          <w:p w14:paraId="218C5DD9" w14:textId="4EF70D3D" w:rsidR="00BA23A4" w:rsidRPr="00A253B9" w:rsidRDefault="00BA23A4"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K</w:t>
            </w:r>
            <w:r w:rsidR="00696A63" w:rsidRPr="00A253B9">
              <w:t>u</w:t>
            </w:r>
            <w:r w:rsidRPr="00A253B9">
              <w:t>n je de werking van een functionaliteit laten zien in de code en per regel toelichten wat er gebeur</w:t>
            </w:r>
            <w:r w:rsidR="002354B0" w:rsidRPr="00A253B9">
              <w:t>t</w:t>
            </w:r>
            <w:r w:rsidRPr="00A253B9">
              <w:t>?</w:t>
            </w:r>
          </w:p>
          <w:p w14:paraId="0712C67D" w14:textId="1045929F" w:rsidR="00BA23A4" w:rsidRPr="00A253B9" w:rsidRDefault="00BA23A4"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Hoe wordt er omgegaan met de terugkoppeling naar de gebruiker bij functionaliteiten</w:t>
            </w:r>
            <w:r w:rsidR="009E6654" w:rsidRPr="00A253B9">
              <w:t xml:space="preserve"> (user stories)?</w:t>
            </w:r>
          </w:p>
          <w:p w14:paraId="08DBC070"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Waaruit blijkt dat je rekening hebt gehouden met security?</w:t>
            </w:r>
          </w:p>
          <w:p w14:paraId="6ABF189A"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Hoe worden fouten afgehandeld?</w:t>
            </w:r>
          </w:p>
          <w:p w14:paraId="3278AC5D"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Welke naming conventions heb je toegepast?</w:t>
            </w:r>
          </w:p>
          <w:p w14:paraId="1F186F36"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Kun je laten zien op welke manier je versiebeheer hebt toegepast?</w:t>
            </w:r>
          </w:p>
          <w:p w14:paraId="2AFDDB41" w14:textId="435B42A4" w:rsidR="00BA23A4" w:rsidRPr="00A253B9" w:rsidRDefault="00BA23A4"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Waarom heb je versiebeheer op deze manier toegepast?</w:t>
            </w:r>
          </w:p>
        </w:tc>
      </w:tr>
      <w:tr w:rsidR="009C3692" w:rsidRPr="00A253B9" w14:paraId="7CFCABEE"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BCE980E" w14:textId="77777777" w:rsidR="009C3692" w:rsidRPr="00A253B9" w:rsidRDefault="009C3692" w:rsidP="00A3290D">
            <w:r w:rsidRPr="00A253B9">
              <w:rPr>
                <w:b/>
                <w:bCs/>
              </w:rPr>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FAC3CC3"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vind je van je eigen handelen?</w:t>
            </w:r>
          </w:p>
          <w:p w14:paraId="2DA3B8FE" w14:textId="4FB03B77" w:rsidR="00BA23A4" w:rsidRPr="00A253B9" w:rsidRDefault="00BA23A4" w:rsidP="00A3290D">
            <w:pPr>
              <w:pStyle w:val="Lijstalinea"/>
              <w:numPr>
                <w:ilvl w:val="0"/>
                <w:numId w:val="39"/>
              </w:numPr>
              <w:cnfStyle w:val="000000100000" w:firstRow="0" w:lastRow="0" w:firstColumn="0" w:lastColumn="0" w:oddVBand="0" w:evenVBand="0" w:oddHBand="1" w:evenHBand="0" w:firstRowFirstColumn="0" w:firstRowLastColumn="0" w:lastRowFirstColumn="0" w:lastRowLastColumn="0"/>
              <w:rPr>
                <w:i/>
                <w:iCs/>
              </w:rPr>
            </w:pPr>
            <w:r w:rsidRPr="00A253B9">
              <w:t>Had de code netter geschreven kunnen worden?</w:t>
            </w:r>
          </w:p>
        </w:tc>
      </w:tr>
      <w:tr w:rsidR="009C3692" w:rsidRPr="00A253B9" w14:paraId="197C4216"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45CCA7E"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6D0EF27"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zou je doen in een nieuwe situatie?</w:t>
            </w:r>
          </w:p>
          <w:p w14:paraId="4873B1E4" w14:textId="77777777" w:rsidR="009C3692" w:rsidRPr="00A253B9" w:rsidRDefault="009C3692"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rPr>
                <w:i/>
                <w:iCs/>
              </w:rPr>
              <w:t>[Geen specifieke vraag]</w:t>
            </w:r>
          </w:p>
        </w:tc>
      </w:tr>
    </w:tbl>
    <w:p w14:paraId="44AC5707" w14:textId="77777777" w:rsidR="00973896" w:rsidRPr="00A253B9" w:rsidRDefault="00973896">
      <w:pPr>
        <w:spacing w:after="160" w:line="259" w:lineRule="auto"/>
        <w:rPr>
          <w:rFonts w:asciiTheme="majorHAnsi" w:eastAsiaTheme="majorEastAsia" w:hAnsiTheme="majorHAnsi" w:cstheme="majorBidi"/>
          <w:color w:val="56355B" w:themeColor="text2"/>
          <w:sz w:val="24"/>
          <w:szCs w:val="24"/>
        </w:rPr>
      </w:pPr>
      <w:bookmarkStart w:id="18" w:name="_Toc105765916"/>
      <w:r w:rsidRPr="00A253B9">
        <w:br w:type="page"/>
      </w:r>
    </w:p>
    <w:p w14:paraId="4D1AE1E1" w14:textId="1BCDE3E4" w:rsidR="009C3692" w:rsidRPr="00A253B9" w:rsidRDefault="009C3692" w:rsidP="00A3290D">
      <w:pPr>
        <w:pStyle w:val="Kop3"/>
      </w:pPr>
      <w:r w:rsidRPr="00A253B9">
        <w:lastRenderedPageBreak/>
        <w:t>B1-K1-W4: Opdracht 3</w:t>
      </w:r>
      <w:bookmarkEnd w:id="18"/>
    </w:p>
    <w:p w14:paraId="78480499"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5B90C7C6"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1B5841C4"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23DFCB8E"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1A479014"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C4CD1D1"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A1A256E"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3114486E" w14:textId="77777777" w:rsidR="00315A53"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Welke applicatie heb je getest?</w:t>
            </w:r>
          </w:p>
          <w:p w14:paraId="4D19029D" w14:textId="1AA46DC8" w:rsidR="00BA23A4" w:rsidRPr="00A253B9" w:rsidRDefault="00BA23A4"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Is het een specifiek deel van de applicatie dat jij hebt getest?</w:t>
            </w:r>
          </w:p>
          <w:p w14:paraId="6299518F" w14:textId="77777777" w:rsidR="00315A53"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Wie was de tester?</w:t>
            </w:r>
          </w:p>
          <w:p w14:paraId="32F5C9B2" w14:textId="45B8EE43" w:rsidR="00BA23A4"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 xml:space="preserve">Waren er nog andere betrokkenen? </w:t>
            </w:r>
          </w:p>
        </w:tc>
      </w:tr>
      <w:tr w:rsidR="009C3692" w:rsidRPr="00A253B9" w14:paraId="3AD16B86"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66EFDA5"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B058D7E"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0AA37D46" w14:textId="36E61767" w:rsidR="009C3692" w:rsidRPr="00A253B9" w:rsidRDefault="00BA23A4" w:rsidP="00A3290D">
            <w:pPr>
              <w:pStyle w:val="Lijstalinea"/>
              <w:numPr>
                <w:ilvl w:val="0"/>
                <w:numId w:val="37"/>
              </w:numPr>
              <w:cnfStyle w:val="000000010000" w:firstRow="0" w:lastRow="0" w:firstColumn="0" w:lastColumn="0" w:oddVBand="0" w:evenVBand="0" w:oddHBand="0" w:evenHBand="1" w:firstRowFirstColumn="0" w:firstRowLastColumn="0" w:lastRowFirstColumn="0" w:lastRowLastColumn="0"/>
            </w:pPr>
            <w:r w:rsidRPr="00A253B9">
              <w:t>Wat voor soort test heb je toegepast?</w:t>
            </w:r>
          </w:p>
          <w:p w14:paraId="0F11D97E" w14:textId="18496E63" w:rsidR="00BA23A4" w:rsidRPr="00A253B9" w:rsidRDefault="00BA23A4" w:rsidP="00A3290D">
            <w:pPr>
              <w:pStyle w:val="Lijstalinea"/>
              <w:numPr>
                <w:ilvl w:val="0"/>
                <w:numId w:val="37"/>
              </w:numPr>
              <w:cnfStyle w:val="000000010000" w:firstRow="0" w:lastRow="0" w:firstColumn="0" w:lastColumn="0" w:oddVBand="0" w:evenVBand="0" w:oddHBand="0" w:evenHBand="1" w:firstRowFirstColumn="0" w:firstRowLastColumn="0" w:lastRowFirstColumn="0" w:lastRowLastColumn="0"/>
            </w:pPr>
            <w:r w:rsidRPr="00A253B9">
              <w:t>Waarom heb je voor die manier van testen gekozen?</w:t>
            </w:r>
          </w:p>
        </w:tc>
      </w:tr>
      <w:tr w:rsidR="009C3692" w:rsidRPr="00A253B9" w14:paraId="5E819503"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F16C8BA" w14:textId="77777777" w:rsidR="009C3692" w:rsidRPr="00A253B9" w:rsidRDefault="009C3692" w:rsidP="00A3290D">
            <w:r w:rsidRPr="00A253B9">
              <w:rPr>
                <w:b/>
                <w:bCs/>
              </w:rPr>
              <w:t>A</w:t>
            </w:r>
            <w:r w:rsidRPr="00A253B9">
              <w:t>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81F4143"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p>
          <w:p w14:paraId="054EB0D2" w14:textId="77777777" w:rsidR="00315A53"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 xml:space="preserve">Voor welke </w:t>
            </w:r>
            <w:r w:rsidR="00A24A76" w:rsidRPr="00A253B9">
              <w:t>functionaliteiten (</w:t>
            </w:r>
            <w:r w:rsidRPr="00A253B9">
              <w:t>user stories</w:t>
            </w:r>
            <w:r w:rsidR="00A24A76" w:rsidRPr="00A253B9">
              <w:t>)</w:t>
            </w:r>
            <w:r w:rsidRPr="00A253B9">
              <w:t xml:space="preserve"> heb je testscenario’s geschreven?</w:t>
            </w:r>
          </w:p>
          <w:p w14:paraId="03A1544E" w14:textId="1241E72F" w:rsidR="00BA23A4" w:rsidRPr="00A253B9" w:rsidRDefault="00BA23A4"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 xml:space="preserve">Hoe </w:t>
            </w:r>
            <w:r w:rsidR="006B7828" w:rsidRPr="00A253B9">
              <w:t>heb je ervoor gezorgd dat de wensen en eisen weer terug zijn gekomen in de testen?</w:t>
            </w:r>
          </w:p>
          <w:p w14:paraId="6913C0DA" w14:textId="6D8C8D66" w:rsidR="006B7828" w:rsidRPr="00A253B9" w:rsidRDefault="006B7828"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Hoe ben je omgegaan met alternatieve paden bij het testen?</w:t>
            </w:r>
          </w:p>
          <w:p w14:paraId="4ED6109A" w14:textId="77777777" w:rsidR="00315A53"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Heb je testdata opgesteld?</w:t>
            </w:r>
          </w:p>
          <w:p w14:paraId="618FA388" w14:textId="004E1707" w:rsidR="00BA23A4"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Door wie heb je de tests laten uitvoeren?</w:t>
            </w:r>
          </w:p>
        </w:tc>
      </w:tr>
      <w:tr w:rsidR="009C3692" w:rsidRPr="00A253B9" w14:paraId="37A1A811"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C3E708E" w14:textId="77777777" w:rsidR="009C3692" w:rsidRPr="00A253B9" w:rsidRDefault="009C3692" w:rsidP="00A3290D">
            <w:r w:rsidRPr="00A253B9">
              <w:rPr>
                <w:b/>
                <w:bCs/>
              </w:rPr>
              <w:t>R</w:t>
            </w:r>
            <w:r w:rsidRPr="00A253B9">
              <w:t>esultaat</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270B09B"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68340CE9" w14:textId="387ED2F8" w:rsidR="009C3692"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Op welke wijze heb je de tester begeleid?</w:t>
            </w:r>
          </w:p>
          <w:p w14:paraId="74703787" w14:textId="76C3C289" w:rsidR="006B7828" w:rsidRPr="00A253B9" w:rsidRDefault="006B7828"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Als je door middel van unit/feature/browser testen hebt gewerkt, hoe heb je ervoor gezorgd dat de tester weet wat en hoe de test uitgevoerd moet worden</w:t>
            </w:r>
            <w:r w:rsidR="00895AD1" w:rsidRPr="00A253B9">
              <w:t>?</w:t>
            </w:r>
          </w:p>
          <w:p w14:paraId="30306637" w14:textId="4FAAA8FB" w:rsidR="006B7828" w:rsidRPr="00A253B9" w:rsidRDefault="006B7828"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Is er ook nog getest nadat een teamgenoot functionaliteiten</w:t>
            </w:r>
            <w:r w:rsidR="007B799C" w:rsidRPr="00A253B9">
              <w:t xml:space="preserve"> (user stories)</w:t>
            </w:r>
            <w:r w:rsidRPr="00A253B9">
              <w:t xml:space="preserve"> heeft toegevoegd?</w:t>
            </w:r>
          </w:p>
          <w:p w14:paraId="2FE04859" w14:textId="77777777" w:rsidR="009C3692"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Hoe heb je de resultaten vastgelegd?</w:t>
            </w:r>
          </w:p>
          <w:p w14:paraId="4A4441EB" w14:textId="77777777" w:rsidR="009C3692"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 xml:space="preserve">Welke conclusies heb je getrokken? </w:t>
            </w:r>
          </w:p>
        </w:tc>
      </w:tr>
      <w:tr w:rsidR="009C3692" w:rsidRPr="00A253B9" w14:paraId="6AA64686"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FB969E5" w14:textId="77777777" w:rsidR="009C3692" w:rsidRPr="00A253B9" w:rsidRDefault="009C3692" w:rsidP="00A3290D">
            <w:r w:rsidRPr="00A253B9">
              <w:rPr>
                <w:b/>
                <w:bCs/>
              </w:rPr>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720483E"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vind je van je eigen handelen?</w:t>
            </w:r>
          </w:p>
          <w:p w14:paraId="4C802207" w14:textId="77777777" w:rsidR="009C3692" w:rsidRPr="00A253B9" w:rsidRDefault="009C3692" w:rsidP="00A3290D">
            <w:pPr>
              <w:pStyle w:val="Lijstalinea"/>
              <w:numPr>
                <w:ilvl w:val="0"/>
                <w:numId w:val="39"/>
              </w:numPr>
              <w:cnfStyle w:val="000000100000" w:firstRow="0" w:lastRow="0" w:firstColumn="0" w:lastColumn="0" w:oddVBand="0" w:evenVBand="0" w:oddHBand="1" w:evenHBand="0" w:firstRowFirstColumn="0" w:firstRowLastColumn="0" w:lastRowFirstColumn="0" w:lastRowLastColumn="0"/>
            </w:pPr>
            <w:r w:rsidRPr="00A253B9">
              <w:t>Heb je de tester op de juiste manier begeleid?</w:t>
            </w:r>
          </w:p>
        </w:tc>
      </w:tr>
      <w:tr w:rsidR="009C3692" w:rsidRPr="00A253B9" w14:paraId="22BB48F7"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7EC76AC"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5915EDB"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zou je doen in een nieuwe situatie?</w:t>
            </w:r>
          </w:p>
          <w:p w14:paraId="04F0BE25" w14:textId="77777777" w:rsidR="009C3692" w:rsidRPr="00A253B9" w:rsidRDefault="009C3692"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rPr>
                <w:i/>
                <w:iCs/>
              </w:rPr>
              <w:t>[Geen specifieke vraag]</w:t>
            </w:r>
          </w:p>
        </w:tc>
      </w:tr>
    </w:tbl>
    <w:p w14:paraId="05EAF610" w14:textId="77777777" w:rsidR="009C3692" w:rsidRPr="00A253B9" w:rsidRDefault="009C3692" w:rsidP="00A3290D"/>
    <w:p w14:paraId="21EE7E7C" w14:textId="77777777" w:rsidR="009C3692" w:rsidRPr="00A253B9" w:rsidRDefault="009C3692" w:rsidP="00A3290D">
      <w:pPr>
        <w:pStyle w:val="Kop3"/>
      </w:pPr>
      <w:bookmarkStart w:id="19" w:name="_Toc105765917"/>
      <w:r w:rsidRPr="00A253B9">
        <w:t>B1-K1-W5: Opdracht 4</w:t>
      </w:r>
      <w:bookmarkEnd w:id="19"/>
    </w:p>
    <w:p w14:paraId="61390C8B"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53A37383"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55771723"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54BF8D7A"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132B26FC"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0933B89"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B5FD387"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1899DB80" w14:textId="77777777" w:rsidR="00315A53"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Welke applicatie is ontwikkeld, opgeleverd en getest?</w:t>
            </w:r>
          </w:p>
          <w:p w14:paraId="5E30A52B" w14:textId="5E4F05AE"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Welk testrapport heeft input gegeven voor het verbetervoorstel?</w:t>
            </w:r>
          </w:p>
          <w:p w14:paraId="0B3D466E" w14:textId="77777777"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Welke oplevering heeft input gegeven voor het verbetervoorstel?</w:t>
            </w:r>
          </w:p>
          <w:p w14:paraId="48C39B57" w14:textId="77777777"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Welke reflectie heeft input gegeven voor het verbetervoorstel?</w:t>
            </w:r>
          </w:p>
        </w:tc>
      </w:tr>
      <w:tr w:rsidR="009C3692" w:rsidRPr="00A253B9" w14:paraId="6903A44F"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98344DF"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BF6091C"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68C858CD" w14:textId="77777777" w:rsidR="009C3692" w:rsidRPr="00A253B9" w:rsidRDefault="009C3692" w:rsidP="00A3290D">
            <w:pPr>
              <w:pStyle w:val="Lijstalinea"/>
              <w:numPr>
                <w:ilvl w:val="0"/>
                <w:numId w:val="37"/>
              </w:numPr>
              <w:cnfStyle w:val="000000010000" w:firstRow="0" w:lastRow="0" w:firstColumn="0" w:lastColumn="0" w:oddVBand="0" w:evenVBand="0" w:oddHBand="0" w:evenHBand="1" w:firstRowFirstColumn="0" w:firstRowLastColumn="0" w:lastRowFirstColumn="0" w:lastRowLastColumn="0"/>
            </w:pPr>
            <w:r w:rsidRPr="00A253B9">
              <w:rPr>
                <w:i/>
                <w:iCs/>
              </w:rPr>
              <w:t>[Geen specifieke vraag]</w:t>
            </w:r>
          </w:p>
        </w:tc>
      </w:tr>
    </w:tbl>
    <w:p w14:paraId="266D6800" w14:textId="7F422F7A" w:rsidR="00E65284" w:rsidRDefault="00E65284" w:rsidP="00A3290D">
      <w:pPr>
        <w:rPr>
          <w:b/>
          <w:bCs/>
        </w:rPr>
      </w:pPr>
      <w:r>
        <w:rPr>
          <w:b/>
          <w:bCs/>
        </w:rPr>
        <w:br w:type="page"/>
      </w:r>
    </w:p>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36E2570D" w14:textId="77777777" w:rsidTr="00DD1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auto"/>
              <w:left w:val="single" w:sz="4" w:space="0" w:color="56355B" w:themeColor="text2"/>
              <w:bottom w:val="single" w:sz="4" w:space="0" w:color="56355B" w:themeColor="text2"/>
              <w:right w:val="single" w:sz="4" w:space="0" w:color="auto"/>
            </w:tcBorders>
            <w:shd w:val="clear" w:color="auto" w:fill="EFF6F3" w:themeFill="accent5" w:themeFillTint="33"/>
            <w:hideMark/>
          </w:tcPr>
          <w:p w14:paraId="4BC363DC" w14:textId="77777777" w:rsidR="009C3692" w:rsidRPr="00A253B9" w:rsidRDefault="009C3692" w:rsidP="00A3290D">
            <w:r w:rsidRPr="00A253B9">
              <w:rPr>
                <w:b/>
                <w:bCs/>
              </w:rPr>
              <w:lastRenderedPageBreak/>
              <w:t>A</w:t>
            </w:r>
            <w:r w:rsidRPr="00A253B9">
              <w:t>ctie</w:t>
            </w:r>
          </w:p>
        </w:tc>
        <w:tc>
          <w:tcPr>
            <w:tcW w:w="42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1DABDC0"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pPr>
            <w:r w:rsidRPr="00A253B9">
              <w:rPr>
                <w:b/>
                <w:bCs/>
              </w:rPr>
              <w:t>Hoofdvraag: Wat heb je gedaan</w:t>
            </w:r>
          </w:p>
          <w:p w14:paraId="5FAE2585" w14:textId="77777777" w:rsidR="009C3692" w:rsidRPr="00A253B9" w:rsidRDefault="009C3692" w:rsidP="00A3290D">
            <w:pPr>
              <w:pStyle w:val="Lijstalinea"/>
              <w:numPr>
                <w:ilvl w:val="0"/>
                <w:numId w:val="37"/>
              </w:numPr>
              <w:cnfStyle w:val="100000000000" w:firstRow="1" w:lastRow="0" w:firstColumn="0" w:lastColumn="0" w:oddVBand="0" w:evenVBand="0" w:oddHBand="0" w:evenHBand="0" w:firstRowFirstColumn="0" w:firstRowLastColumn="0" w:lastRowFirstColumn="0" w:lastRowLastColumn="0"/>
            </w:pPr>
            <w:r w:rsidRPr="00A253B9">
              <w:rPr>
                <w:i/>
                <w:iCs/>
              </w:rPr>
              <w:t>[Geen specifieke vraag]</w:t>
            </w:r>
          </w:p>
        </w:tc>
      </w:tr>
      <w:tr w:rsidR="009C3692" w:rsidRPr="00A253B9" w14:paraId="3D7A9AC8" w14:textId="77777777" w:rsidTr="00CA0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BD21546" w14:textId="77777777" w:rsidR="009C3692" w:rsidRDefault="009C3692" w:rsidP="00A3290D">
            <w:r w:rsidRPr="00A253B9">
              <w:rPr>
                <w:b/>
                <w:bCs/>
              </w:rPr>
              <w:t>R</w:t>
            </w:r>
            <w:r w:rsidRPr="00A253B9">
              <w:t>esultaat</w:t>
            </w:r>
          </w:p>
          <w:p w14:paraId="693F3ABC" w14:textId="77777777" w:rsidR="00CA0A0C" w:rsidRPr="00CA0A0C" w:rsidRDefault="00CA0A0C" w:rsidP="00CA0A0C"/>
          <w:p w14:paraId="2A223C8C" w14:textId="77777777" w:rsidR="00CA0A0C" w:rsidRDefault="00CA0A0C" w:rsidP="00CA0A0C"/>
          <w:p w14:paraId="18A14106" w14:textId="77777777" w:rsidR="00CA0A0C" w:rsidRDefault="00CA0A0C" w:rsidP="00CA0A0C"/>
          <w:p w14:paraId="2432719B" w14:textId="7E799049" w:rsidR="00CA0A0C" w:rsidRPr="00CA0A0C" w:rsidRDefault="00CA0A0C" w:rsidP="00CA0A0C"/>
        </w:tc>
        <w:tc>
          <w:tcPr>
            <w:tcW w:w="4299" w:type="pct"/>
            <w:tcBorders>
              <w:top w:val="single" w:sz="4" w:space="0" w:color="auto"/>
              <w:left w:val="single" w:sz="4" w:space="0" w:color="56355B" w:themeColor="text2"/>
              <w:bottom w:val="single" w:sz="4" w:space="0" w:color="56355B" w:themeColor="text2"/>
              <w:right w:val="single" w:sz="4" w:space="0" w:color="56355B" w:themeColor="text2"/>
            </w:tcBorders>
            <w:hideMark/>
          </w:tcPr>
          <w:p w14:paraId="3E3CFFA8"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het resultaat?</w:t>
            </w:r>
          </w:p>
          <w:p w14:paraId="3E5A5267" w14:textId="77777777" w:rsidR="00315A53" w:rsidRPr="00A253B9" w:rsidRDefault="009C3692" w:rsidP="00A3290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A253B9">
              <w:t>Welk verbetervoorstel heb je gedaan op basis van het testrapport?</w:t>
            </w:r>
          </w:p>
          <w:p w14:paraId="31D8E0AB" w14:textId="77777777" w:rsidR="00315A53" w:rsidRPr="00A253B9" w:rsidRDefault="009C3692" w:rsidP="00A3290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A253B9">
              <w:t>Welk verbetervoorstel heb je gedaan op basis van de oplevering?</w:t>
            </w:r>
          </w:p>
          <w:p w14:paraId="275686B5" w14:textId="2A0F8E75" w:rsidR="009C3692" w:rsidRPr="00A253B9" w:rsidRDefault="009C3692" w:rsidP="00A3290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A253B9">
              <w:t>Welk verbetervoorstel heb je gedaan op basis van de reflectie?</w:t>
            </w:r>
          </w:p>
        </w:tc>
      </w:tr>
      <w:tr w:rsidR="009C3692" w:rsidRPr="00A253B9" w14:paraId="7FFE22CC"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390BA02" w14:textId="77777777" w:rsidR="009C3692" w:rsidRPr="00A253B9" w:rsidRDefault="009C3692" w:rsidP="00A3290D">
            <w:r w:rsidRPr="00A253B9">
              <w:rPr>
                <w:b/>
                <w:bCs/>
              </w:rPr>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23C9FEB"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vind je van je eigen handelen?</w:t>
            </w:r>
          </w:p>
          <w:p w14:paraId="6ACFAEE5" w14:textId="54737223" w:rsidR="009C3692" w:rsidRPr="00A253B9" w:rsidRDefault="009C3692"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t>Welke</w:t>
            </w:r>
            <w:r w:rsidR="00020BD8" w:rsidRPr="00A253B9">
              <w:t xml:space="preserve"> </w:t>
            </w:r>
            <w:r w:rsidR="00211FFE" w:rsidRPr="00A253B9">
              <w:t>positieve</w:t>
            </w:r>
            <w:r w:rsidR="00020BD8" w:rsidRPr="00A253B9">
              <w:t xml:space="preserve"> </w:t>
            </w:r>
            <w:r w:rsidRPr="00A253B9">
              <w:t>punten kwamen er uit de reflectiemeeting?</w:t>
            </w:r>
          </w:p>
          <w:p w14:paraId="3C756DB2" w14:textId="77777777" w:rsidR="009C3692" w:rsidRPr="00A253B9" w:rsidRDefault="009C3692"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t>Welke verbeterpunten kwamen er uit de reflectiemeeting?</w:t>
            </w:r>
          </w:p>
        </w:tc>
      </w:tr>
      <w:tr w:rsidR="009C3692" w:rsidRPr="00A253B9" w14:paraId="264AC62F"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389E3D8"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BF6B97F"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zou je doen in een nieuwe situatie?</w:t>
            </w:r>
          </w:p>
          <w:p w14:paraId="733729C8" w14:textId="77777777" w:rsidR="009C3692" w:rsidRPr="00A253B9" w:rsidRDefault="009C3692" w:rsidP="00A3290D">
            <w:pPr>
              <w:pStyle w:val="Lijstalinea"/>
              <w:numPr>
                <w:ilvl w:val="0"/>
                <w:numId w:val="39"/>
              </w:numPr>
              <w:cnfStyle w:val="000000100000" w:firstRow="0" w:lastRow="0" w:firstColumn="0" w:lastColumn="0" w:oddVBand="0" w:evenVBand="0" w:oddHBand="1" w:evenHBand="0" w:firstRowFirstColumn="0" w:firstRowLastColumn="0" w:lastRowFirstColumn="0" w:lastRowLastColumn="0"/>
            </w:pPr>
            <w:r w:rsidRPr="00A253B9">
              <w:rPr>
                <w:i/>
                <w:iCs/>
              </w:rPr>
              <w:t>[Geen specifieke vraag]</w:t>
            </w:r>
          </w:p>
        </w:tc>
      </w:tr>
    </w:tbl>
    <w:p w14:paraId="1DA1BB8A" w14:textId="77777777" w:rsidR="009C3692" w:rsidRPr="00A253B9" w:rsidRDefault="009C3692" w:rsidP="00A3290D"/>
    <w:p w14:paraId="60A45507" w14:textId="2B77FFE8" w:rsidR="009C3692" w:rsidRPr="00A253B9" w:rsidRDefault="009C3692" w:rsidP="00A3290D">
      <w:pPr>
        <w:pStyle w:val="Kop3"/>
      </w:pPr>
      <w:bookmarkStart w:id="20" w:name="_Toc105765918"/>
      <w:r w:rsidRPr="00A253B9">
        <w:t>B1-</w:t>
      </w:r>
      <w:r w:rsidR="00202370" w:rsidRPr="00A253B9">
        <w:t>K2</w:t>
      </w:r>
      <w:r w:rsidRPr="00A253B9">
        <w:t>-</w:t>
      </w:r>
      <w:r w:rsidR="00202370" w:rsidRPr="00A253B9">
        <w:t>W1</w:t>
      </w:r>
      <w:r w:rsidRPr="00A253B9">
        <w:t xml:space="preserve">: Opdracht </w:t>
      </w:r>
      <w:bookmarkEnd w:id="20"/>
      <w:r w:rsidR="00202370" w:rsidRPr="00A253B9">
        <w:t>5</w:t>
      </w:r>
    </w:p>
    <w:p w14:paraId="620EE607"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1B872A9D"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1B5EDAB7"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20F96AE9"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12E7C8AB"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B7A84D4"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64690E9"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2C31F098" w14:textId="77777777"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Heb je samengewerkt? Zo ja, met wie?</w:t>
            </w:r>
          </w:p>
        </w:tc>
      </w:tr>
      <w:tr w:rsidR="009C3692" w:rsidRPr="00A253B9" w14:paraId="7FB4CB9D"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10A0C9B"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99270E5"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6201F22E" w14:textId="77777777" w:rsidR="009C3692" w:rsidRPr="00A253B9" w:rsidRDefault="009C3692" w:rsidP="00A3290D">
            <w:pPr>
              <w:pStyle w:val="Lijstalinea"/>
              <w:numPr>
                <w:ilvl w:val="0"/>
                <w:numId w:val="37"/>
              </w:numPr>
              <w:cnfStyle w:val="000000010000" w:firstRow="0" w:lastRow="0" w:firstColumn="0" w:lastColumn="0" w:oddVBand="0" w:evenVBand="0" w:oddHBand="0" w:evenHBand="1" w:firstRowFirstColumn="0" w:firstRowLastColumn="0" w:lastRowFirstColumn="0" w:lastRowLastColumn="0"/>
            </w:pPr>
            <w:r w:rsidRPr="00A253B9">
              <w:t xml:space="preserve">Wat was jouw rol? </w:t>
            </w:r>
          </w:p>
        </w:tc>
      </w:tr>
      <w:tr w:rsidR="009C3692" w:rsidRPr="00A253B9" w14:paraId="38BA29CD"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5F43E5E" w14:textId="77777777" w:rsidR="009C3692" w:rsidRPr="00A253B9" w:rsidRDefault="009C3692" w:rsidP="00A3290D">
            <w:r w:rsidRPr="00A253B9">
              <w:rPr>
                <w:b/>
                <w:bCs/>
              </w:rPr>
              <w:t>A</w:t>
            </w:r>
            <w:r w:rsidRPr="00A253B9">
              <w:t>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6099190"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p>
          <w:p w14:paraId="66D89DF0" w14:textId="77777777" w:rsidR="00315A53"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Heb je anderen geraadpleegd?</w:t>
            </w:r>
          </w:p>
          <w:p w14:paraId="44F58BA7" w14:textId="77777777" w:rsidR="00315A53"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Heb je hulp gekregen van anderen?</w:t>
            </w:r>
          </w:p>
          <w:p w14:paraId="62898608" w14:textId="77777777" w:rsidR="00315A53"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Heb je informatie opgezocht?</w:t>
            </w:r>
          </w:p>
          <w:p w14:paraId="638D011C" w14:textId="77777777" w:rsidR="00315A53"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Heb je de bronnen vermeld?</w:t>
            </w:r>
          </w:p>
          <w:p w14:paraId="01010980" w14:textId="7D849D21" w:rsidR="00202370" w:rsidRPr="00A253B9" w:rsidRDefault="00202370"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Wat heb je tijdens een overlegmoment verteld?</w:t>
            </w:r>
          </w:p>
          <w:p w14:paraId="32231D8A" w14:textId="2338397B" w:rsidR="00202370" w:rsidRPr="00A253B9" w:rsidRDefault="00202370"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Heb je</w:t>
            </w:r>
            <w:r w:rsidR="00020BD8" w:rsidRPr="00A253B9">
              <w:t xml:space="preserve"> </w:t>
            </w:r>
            <w:r w:rsidRPr="00A253B9">
              <w:t>problemen</w:t>
            </w:r>
            <w:r w:rsidR="00020BD8" w:rsidRPr="00A253B9">
              <w:t xml:space="preserve"> </w:t>
            </w:r>
            <w:r w:rsidRPr="00A253B9">
              <w:t>tijdens een overleg gemeld?</w:t>
            </w:r>
          </w:p>
          <w:p w14:paraId="69DC0509" w14:textId="4615D113" w:rsidR="00202370" w:rsidRPr="00A253B9" w:rsidRDefault="00202370"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Hoe heb je je aan eerdere afspraken gehouden?</w:t>
            </w:r>
          </w:p>
        </w:tc>
      </w:tr>
      <w:tr w:rsidR="009C3692" w:rsidRPr="00A253B9" w14:paraId="27604999"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8E26DCB" w14:textId="77777777" w:rsidR="009C3692" w:rsidRPr="00A253B9" w:rsidRDefault="009C3692" w:rsidP="00A3290D">
            <w:r w:rsidRPr="00A253B9">
              <w:rPr>
                <w:b/>
                <w:bCs/>
              </w:rPr>
              <w:t>R</w:t>
            </w:r>
            <w:r w:rsidRPr="00A253B9">
              <w:t>esultaat</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19AFA2A"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48592F55"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Hoe hebben jullie de taken verdeeld?</w:t>
            </w:r>
          </w:p>
          <w:p w14:paraId="621A31A2"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Welke hulp heb je ontvangen en op welke manier?</w:t>
            </w:r>
          </w:p>
          <w:p w14:paraId="39FA7D2A"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Welke bronnen heb je gebruikt?</w:t>
            </w:r>
          </w:p>
          <w:p w14:paraId="6C6753DC"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Hoe heb je de bronnen vermeld?</w:t>
            </w:r>
          </w:p>
          <w:p w14:paraId="4C3E688F" w14:textId="243A51F8" w:rsidR="00202370" w:rsidRPr="00A253B9" w:rsidRDefault="00202370"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Wat is er gedaan als er een probleem was benoemd tijdens een overleg?</w:t>
            </w:r>
          </w:p>
          <w:p w14:paraId="76013522" w14:textId="59E7155D" w:rsidR="00202370" w:rsidRPr="00A253B9" w:rsidRDefault="00202370"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Hoe zijn de afspraken van het overleg vastgelegd?</w:t>
            </w:r>
          </w:p>
        </w:tc>
      </w:tr>
      <w:tr w:rsidR="009C3692" w:rsidRPr="00A253B9" w14:paraId="558AFC70"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3F429F5" w14:textId="77777777" w:rsidR="009C3692" w:rsidRPr="00A253B9" w:rsidRDefault="009C3692" w:rsidP="00A3290D">
            <w:r w:rsidRPr="00A253B9">
              <w:rPr>
                <w:b/>
                <w:bCs/>
              </w:rPr>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8FA5866"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vind je van je eigen handelen?</w:t>
            </w:r>
          </w:p>
          <w:p w14:paraId="771E03F6" w14:textId="77777777" w:rsidR="009C3692" w:rsidRPr="00A253B9" w:rsidRDefault="009C3692" w:rsidP="00A3290D">
            <w:pPr>
              <w:pStyle w:val="Lijstalinea"/>
              <w:numPr>
                <w:ilvl w:val="0"/>
                <w:numId w:val="39"/>
              </w:numPr>
              <w:cnfStyle w:val="000000100000" w:firstRow="0" w:lastRow="0" w:firstColumn="0" w:lastColumn="0" w:oddVBand="0" w:evenVBand="0" w:oddHBand="1" w:evenHBand="0" w:firstRowFirstColumn="0" w:firstRowLastColumn="0" w:lastRowFirstColumn="0" w:lastRowLastColumn="0"/>
            </w:pPr>
            <w:r w:rsidRPr="00A253B9">
              <w:rPr>
                <w:i/>
                <w:iCs/>
              </w:rPr>
              <w:t>[Geen specifieke vraag]</w:t>
            </w:r>
          </w:p>
        </w:tc>
      </w:tr>
      <w:tr w:rsidR="009C3692" w:rsidRPr="00A253B9" w14:paraId="22650DA4"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0032922"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44DCC07"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zou je doen in een nieuwe situatie?</w:t>
            </w:r>
          </w:p>
          <w:p w14:paraId="5798F7BE" w14:textId="77777777" w:rsidR="009C3692" w:rsidRPr="00A253B9" w:rsidRDefault="009C3692"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rPr>
                <w:i/>
                <w:iCs/>
              </w:rPr>
              <w:t>[Geen specifieke vraag]</w:t>
            </w:r>
          </w:p>
        </w:tc>
      </w:tr>
    </w:tbl>
    <w:p w14:paraId="73FAA262" w14:textId="77777777" w:rsidR="00B0236B" w:rsidRDefault="00B0236B">
      <w:pPr>
        <w:spacing w:after="160" w:line="259" w:lineRule="auto"/>
        <w:rPr>
          <w:rFonts w:asciiTheme="majorHAnsi" w:eastAsiaTheme="majorEastAsia" w:hAnsiTheme="majorHAnsi" w:cstheme="majorBidi"/>
          <w:color w:val="56355B" w:themeColor="text2"/>
          <w:sz w:val="24"/>
          <w:szCs w:val="24"/>
        </w:rPr>
      </w:pPr>
      <w:bookmarkStart w:id="21" w:name="_Toc105765919"/>
      <w:r>
        <w:br w:type="page"/>
      </w:r>
    </w:p>
    <w:p w14:paraId="50785AB8" w14:textId="70E09D2C" w:rsidR="009C3692" w:rsidRPr="00A253B9" w:rsidRDefault="009C3692" w:rsidP="00A3290D">
      <w:pPr>
        <w:pStyle w:val="Kop3"/>
      </w:pPr>
      <w:r w:rsidRPr="00A253B9">
        <w:lastRenderedPageBreak/>
        <w:t>B1-K2-W2: Opdracht 6</w:t>
      </w:r>
      <w:bookmarkEnd w:id="21"/>
    </w:p>
    <w:p w14:paraId="075C3900"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1B1B4DE3"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343D384F"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2BA60505"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2A66009D"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187B25E"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DD27CC4"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0D5E136F" w14:textId="77777777" w:rsidR="00315A53"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Welk product heb je opgeleverd?</w:t>
            </w:r>
          </w:p>
          <w:p w14:paraId="1FD9896F" w14:textId="77777777" w:rsidR="00315A53"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Deed je dat alleen of samen met anderen?</w:t>
            </w:r>
          </w:p>
          <w:p w14:paraId="269482AD" w14:textId="35D0A1BC"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Aan wie heb je opgeleverd?</w:t>
            </w:r>
          </w:p>
        </w:tc>
      </w:tr>
      <w:tr w:rsidR="009C3692" w:rsidRPr="00A253B9" w14:paraId="2F40D718"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63251BE"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3769D2B"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28786ED6" w14:textId="77777777" w:rsidR="009C3692" w:rsidRPr="00A253B9" w:rsidRDefault="009C3692" w:rsidP="00A3290D">
            <w:pPr>
              <w:pStyle w:val="Lijstalinea"/>
              <w:numPr>
                <w:ilvl w:val="0"/>
                <w:numId w:val="37"/>
              </w:numPr>
              <w:cnfStyle w:val="000000010000" w:firstRow="0" w:lastRow="0" w:firstColumn="0" w:lastColumn="0" w:oddVBand="0" w:evenVBand="0" w:oddHBand="0" w:evenHBand="1" w:firstRowFirstColumn="0" w:firstRowLastColumn="0" w:lastRowFirstColumn="0" w:lastRowLastColumn="0"/>
            </w:pPr>
            <w:r w:rsidRPr="00A253B9">
              <w:t xml:space="preserve">Wat was jouw rol? </w:t>
            </w:r>
          </w:p>
        </w:tc>
      </w:tr>
      <w:tr w:rsidR="009C3692" w:rsidRPr="00A253B9" w14:paraId="2439A4AF"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58874E8" w14:textId="77777777" w:rsidR="009C3692" w:rsidRPr="00A253B9" w:rsidRDefault="009C3692" w:rsidP="00A3290D">
            <w:r w:rsidRPr="00A253B9">
              <w:rPr>
                <w:b/>
                <w:bCs/>
              </w:rPr>
              <w:t>A</w:t>
            </w:r>
            <w:r w:rsidRPr="00A253B9">
              <w:t>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EF9C32B"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p>
          <w:p w14:paraId="0EC12F20" w14:textId="77777777"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Heb je het product opgeleverd?</w:t>
            </w:r>
          </w:p>
        </w:tc>
      </w:tr>
      <w:tr w:rsidR="009C3692" w:rsidRPr="00A253B9" w14:paraId="2D1D1F06"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26FA10B" w14:textId="77777777" w:rsidR="009C3692" w:rsidRPr="00A253B9" w:rsidRDefault="009C3692" w:rsidP="00A3290D">
            <w:r w:rsidRPr="00A253B9">
              <w:rPr>
                <w:b/>
                <w:bCs/>
              </w:rPr>
              <w:t>R</w:t>
            </w:r>
            <w:r w:rsidRPr="00A253B9">
              <w:t>esultaat</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F820A2D"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5ACD1865" w14:textId="77777777" w:rsidR="009C3692"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Op welke manier heb je het product opgeleverd?</w:t>
            </w:r>
          </w:p>
          <w:p w14:paraId="6B72D0EC"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Welke tools heb je gebruikt?</w:t>
            </w:r>
          </w:p>
          <w:p w14:paraId="17886F70" w14:textId="50F894D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Welke vragen heb je gesteld?</w:t>
            </w:r>
          </w:p>
          <w:p w14:paraId="055FCC20"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Welke vragen werden gesteld?</w:t>
            </w:r>
          </w:p>
          <w:p w14:paraId="0F3764F0"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Kon je de vragen voldoende beantwoorden?</w:t>
            </w:r>
          </w:p>
          <w:p w14:paraId="748500D8"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Hoe reageerde je op feedback?</w:t>
            </w:r>
          </w:p>
          <w:p w14:paraId="6E863145" w14:textId="1CDA0F2D" w:rsidR="009C3692"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Heb je notities gemaakt?</w:t>
            </w:r>
          </w:p>
        </w:tc>
      </w:tr>
      <w:tr w:rsidR="009C3692" w:rsidRPr="00A253B9" w14:paraId="05281A68"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13C05DE" w14:textId="77777777" w:rsidR="009C3692" w:rsidRPr="00A253B9" w:rsidRDefault="009C3692" w:rsidP="00A3290D">
            <w:r w:rsidRPr="00A253B9">
              <w:rPr>
                <w:b/>
                <w:bCs/>
              </w:rPr>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6B9E394"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vind je van je eigen handelen?</w:t>
            </w:r>
          </w:p>
          <w:p w14:paraId="245C54A6" w14:textId="77777777" w:rsidR="009C3692" w:rsidRPr="00A253B9" w:rsidRDefault="009C3692" w:rsidP="00A3290D">
            <w:pPr>
              <w:pStyle w:val="Lijstalinea"/>
              <w:numPr>
                <w:ilvl w:val="0"/>
                <w:numId w:val="39"/>
              </w:numPr>
              <w:cnfStyle w:val="000000100000" w:firstRow="0" w:lastRow="0" w:firstColumn="0" w:lastColumn="0" w:oddVBand="0" w:evenVBand="0" w:oddHBand="1" w:evenHBand="0" w:firstRowFirstColumn="0" w:firstRowLastColumn="0" w:lastRowFirstColumn="0" w:lastRowLastColumn="0"/>
            </w:pPr>
            <w:r w:rsidRPr="00A253B9">
              <w:rPr>
                <w:i/>
                <w:iCs/>
              </w:rPr>
              <w:t>[Geen specifieke vraag]</w:t>
            </w:r>
          </w:p>
        </w:tc>
      </w:tr>
      <w:tr w:rsidR="009C3692" w:rsidRPr="00A253B9" w14:paraId="7C9EA2E4"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E89C0CD"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5B65B14"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zou je doen in een nieuwe situatie?</w:t>
            </w:r>
          </w:p>
          <w:p w14:paraId="2FD0E99B" w14:textId="77777777" w:rsidR="009C3692" w:rsidRPr="00A253B9" w:rsidRDefault="009C3692"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rPr>
                <w:i/>
                <w:iCs/>
              </w:rPr>
              <w:t>[Geen specifieke vraag]</w:t>
            </w:r>
          </w:p>
        </w:tc>
      </w:tr>
    </w:tbl>
    <w:p w14:paraId="6CDBFEE2" w14:textId="77777777" w:rsidR="009C3692" w:rsidRPr="00A253B9" w:rsidRDefault="009C3692" w:rsidP="00A3290D"/>
    <w:p w14:paraId="4ECE2042" w14:textId="77777777" w:rsidR="009C3692" w:rsidRPr="00A253B9" w:rsidRDefault="009C3692" w:rsidP="00A3290D">
      <w:pPr>
        <w:pStyle w:val="Kop3"/>
      </w:pPr>
      <w:bookmarkStart w:id="22" w:name="_Toc105765920"/>
      <w:r w:rsidRPr="00A253B9">
        <w:t>B1-K2-W3: Opdracht 7</w:t>
      </w:r>
      <w:bookmarkEnd w:id="22"/>
    </w:p>
    <w:p w14:paraId="19000BEE" w14:textId="77777777" w:rsidR="00A3290D" w:rsidRPr="00A253B9" w:rsidRDefault="00A3290D" w:rsidP="00A3290D"/>
    <w:tbl>
      <w:tblPr>
        <w:tblStyle w:val="SPLVeldnamendonkerpaars-1ekolomentotaalrijgroen"/>
        <w:tblW w:w="5000" w:type="pct"/>
        <w:tblLook w:val="04A0" w:firstRow="1" w:lastRow="0" w:firstColumn="1" w:lastColumn="0" w:noHBand="0" w:noVBand="1"/>
      </w:tblPr>
      <w:tblGrid>
        <w:gridCol w:w="1270"/>
        <w:gridCol w:w="7792"/>
      </w:tblGrid>
      <w:tr w:rsidR="009C3692" w:rsidRPr="00A253B9" w14:paraId="3D086011" w14:textId="77777777" w:rsidTr="007B6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FFFFFF" w:themeColor="background1"/>
            </w:tcBorders>
            <w:shd w:val="clear" w:color="auto" w:fill="56355B"/>
            <w:hideMark/>
          </w:tcPr>
          <w:p w14:paraId="54B85D11" w14:textId="77777777" w:rsidR="009C3692" w:rsidRPr="00A253B9" w:rsidRDefault="009C3692" w:rsidP="00A3290D">
            <w:pPr>
              <w:rPr>
                <w:b/>
                <w:color w:val="FFFFFF" w:themeColor="background1"/>
              </w:rPr>
            </w:pPr>
            <w:r w:rsidRPr="00A253B9">
              <w:rPr>
                <w:b/>
                <w:color w:val="FFFFFF" w:themeColor="background1"/>
              </w:rPr>
              <w:t>Stap</w:t>
            </w:r>
          </w:p>
        </w:tc>
        <w:tc>
          <w:tcPr>
            <w:tcW w:w="4299" w:type="pct"/>
            <w:tcBorders>
              <w:top w:val="single" w:sz="4" w:space="0" w:color="56355B" w:themeColor="text2"/>
              <w:left w:val="single" w:sz="4" w:space="0" w:color="FFFFFF" w:themeColor="background1"/>
              <w:bottom w:val="single" w:sz="4" w:space="0" w:color="56355B" w:themeColor="text2"/>
              <w:right w:val="single" w:sz="4" w:space="0" w:color="auto"/>
            </w:tcBorders>
            <w:shd w:val="clear" w:color="auto" w:fill="56355B"/>
            <w:hideMark/>
          </w:tcPr>
          <w:p w14:paraId="3FD72DE4" w14:textId="77777777" w:rsidR="009C3692" w:rsidRPr="00A253B9" w:rsidRDefault="009C3692" w:rsidP="00A3290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A253B9">
              <w:rPr>
                <w:b/>
                <w:color w:val="FFFFFF" w:themeColor="background1"/>
              </w:rPr>
              <w:t>Voorbeeldvragen</w:t>
            </w:r>
          </w:p>
        </w:tc>
      </w:tr>
      <w:tr w:rsidR="009C3692" w:rsidRPr="00A253B9" w14:paraId="0AFD3EFA"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55A36A9" w14:textId="77777777" w:rsidR="009C3692" w:rsidRPr="00A253B9" w:rsidRDefault="009C3692" w:rsidP="00A3290D">
            <w:r w:rsidRPr="00A253B9">
              <w:rPr>
                <w:b/>
                <w:bCs/>
              </w:rPr>
              <w:t>S</w:t>
            </w:r>
            <w:r w:rsidRPr="00A253B9">
              <w:t>ituatie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0EF93A2"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was de situatie?</w:t>
            </w:r>
          </w:p>
          <w:p w14:paraId="33BEA7F7" w14:textId="77777777" w:rsidR="00315A53"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Welk product heb je opgeleverd?</w:t>
            </w:r>
          </w:p>
          <w:p w14:paraId="08C36D84" w14:textId="77777777" w:rsidR="00315A53"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Deed je dat alleen of samen met anderen?</w:t>
            </w:r>
          </w:p>
          <w:p w14:paraId="24E69D52" w14:textId="48DAB0F4"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Aan wie heb je opgeleverd?</w:t>
            </w:r>
          </w:p>
          <w:p w14:paraId="3E2E22E3" w14:textId="77777777" w:rsidR="009C3692" w:rsidRPr="00A253B9" w:rsidRDefault="009C3692" w:rsidP="00A3290D">
            <w:pPr>
              <w:pStyle w:val="Lijstalinea"/>
              <w:numPr>
                <w:ilvl w:val="0"/>
                <w:numId w:val="38"/>
              </w:numPr>
              <w:cnfStyle w:val="000000100000" w:firstRow="0" w:lastRow="0" w:firstColumn="0" w:lastColumn="0" w:oddVBand="0" w:evenVBand="0" w:oddHBand="1" w:evenHBand="0" w:firstRowFirstColumn="0" w:firstRowLastColumn="0" w:lastRowFirstColumn="0" w:lastRowLastColumn="0"/>
            </w:pPr>
            <w:r w:rsidRPr="00A253B9">
              <w:t xml:space="preserve">Werkte je volgens een bepaalde ontwikkelmethode zoals scrum? </w:t>
            </w:r>
          </w:p>
        </w:tc>
      </w:tr>
      <w:tr w:rsidR="009C3692" w:rsidRPr="00A253B9" w14:paraId="49618838"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065AE80" w14:textId="77777777" w:rsidR="009C3692" w:rsidRPr="00A253B9" w:rsidRDefault="009C3692" w:rsidP="00A3290D">
            <w:r w:rsidRPr="00A253B9">
              <w:rPr>
                <w:b/>
                <w:bCs/>
              </w:rPr>
              <w:t>T</w:t>
            </w:r>
            <w:r w:rsidRPr="00A253B9">
              <w:t>aak</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47E42863"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je taak?</w:t>
            </w:r>
          </w:p>
          <w:p w14:paraId="16EE272C" w14:textId="77777777" w:rsidR="009C3692" w:rsidRPr="00A253B9" w:rsidRDefault="009C3692" w:rsidP="00A3290D">
            <w:pPr>
              <w:pStyle w:val="Lijstalinea"/>
              <w:numPr>
                <w:ilvl w:val="0"/>
                <w:numId w:val="37"/>
              </w:numPr>
              <w:cnfStyle w:val="000000010000" w:firstRow="0" w:lastRow="0" w:firstColumn="0" w:lastColumn="0" w:oddVBand="0" w:evenVBand="0" w:oddHBand="0" w:evenHBand="1" w:firstRowFirstColumn="0" w:firstRowLastColumn="0" w:lastRowFirstColumn="0" w:lastRowLastColumn="0"/>
            </w:pPr>
            <w:r w:rsidRPr="00A253B9">
              <w:rPr>
                <w:i/>
                <w:iCs/>
              </w:rPr>
              <w:t>[Geen specifieke vraag]</w:t>
            </w:r>
          </w:p>
        </w:tc>
      </w:tr>
      <w:tr w:rsidR="009C3692" w:rsidRPr="00A253B9" w14:paraId="7C36E17B"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3DB39FE4" w14:textId="77777777" w:rsidR="009C3692" w:rsidRPr="00A253B9" w:rsidRDefault="009C3692" w:rsidP="00A3290D">
            <w:r w:rsidRPr="00A253B9">
              <w:rPr>
                <w:b/>
                <w:bCs/>
              </w:rPr>
              <w:t>A</w:t>
            </w:r>
            <w:r w:rsidRPr="00A253B9">
              <w:t>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2F09B59C"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pPr>
            <w:r w:rsidRPr="00A253B9">
              <w:rPr>
                <w:b/>
                <w:bCs/>
              </w:rPr>
              <w:t>Hoofdvraag: Wat heb je gedaan?</w:t>
            </w:r>
          </w:p>
          <w:p w14:paraId="2288FBF6" w14:textId="48D56175" w:rsidR="009C3692" w:rsidRPr="00A253B9" w:rsidRDefault="009C3692" w:rsidP="00A3290D">
            <w:pPr>
              <w:pStyle w:val="Lijstalinea"/>
              <w:numPr>
                <w:ilvl w:val="0"/>
                <w:numId w:val="37"/>
              </w:numPr>
              <w:cnfStyle w:val="000000100000" w:firstRow="0" w:lastRow="0" w:firstColumn="0" w:lastColumn="0" w:oddVBand="0" w:evenVBand="0" w:oddHBand="1" w:evenHBand="0" w:firstRowFirstColumn="0" w:firstRowLastColumn="0" w:lastRowFirstColumn="0" w:lastRowLastColumn="0"/>
            </w:pPr>
            <w:r w:rsidRPr="00A253B9">
              <w:t>Heb je een reflectiebijeenkomst gehouden?</w:t>
            </w:r>
            <w:r w:rsidR="00020BD8" w:rsidRPr="00A253B9">
              <w:t xml:space="preserve"> </w:t>
            </w:r>
          </w:p>
        </w:tc>
      </w:tr>
      <w:tr w:rsidR="009C3692" w:rsidRPr="00A253B9" w14:paraId="4D6AD7C4"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60753912" w14:textId="77777777" w:rsidR="009C3692" w:rsidRPr="00A253B9" w:rsidRDefault="009C3692" w:rsidP="00A3290D">
            <w:r w:rsidRPr="00A253B9">
              <w:rPr>
                <w:b/>
                <w:bCs/>
              </w:rPr>
              <w:t>R</w:t>
            </w:r>
            <w:r w:rsidRPr="00A253B9">
              <w:t>esultaat</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C1B5E74"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was het resultaat?</w:t>
            </w:r>
          </w:p>
          <w:p w14:paraId="09AE59D8"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 xml:space="preserve">Op welke manier </w:t>
            </w:r>
            <w:r w:rsidR="00776D31" w:rsidRPr="00A253B9">
              <w:t>is</w:t>
            </w:r>
            <w:r w:rsidRPr="00A253B9">
              <w:t xml:space="preserve"> de reflectiemeeting gehouden?</w:t>
            </w:r>
          </w:p>
          <w:p w14:paraId="4B2D7FE4"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Welke input heb je gegeven?</w:t>
            </w:r>
          </w:p>
          <w:p w14:paraId="46B7A555"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Welke input gaven anderen?</w:t>
            </w:r>
          </w:p>
          <w:p w14:paraId="609BC10D"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Welke afspraken zijn er gemaakt?</w:t>
            </w:r>
          </w:p>
          <w:p w14:paraId="5A85E154"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Heb je je aan de afspraken gehouden in de volgende sprint?</w:t>
            </w:r>
          </w:p>
          <w:p w14:paraId="158716D7" w14:textId="77777777" w:rsidR="00315A53" w:rsidRPr="00A253B9" w:rsidRDefault="009C3692"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t>Hoe uitte zich dat?</w:t>
            </w:r>
          </w:p>
          <w:p w14:paraId="3EA14F45" w14:textId="4CB22FC1" w:rsidR="009C3692" w:rsidRPr="00A253B9" w:rsidRDefault="00202370" w:rsidP="00A3290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A253B9">
              <w:lastRenderedPageBreak/>
              <w:t>Waar heb je de afspraken vastgelegd?</w:t>
            </w:r>
          </w:p>
        </w:tc>
      </w:tr>
      <w:tr w:rsidR="009C3692" w:rsidRPr="00A253B9" w14:paraId="55826D53" w14:textId="77777777" w:rsidTr="007B6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16E461E8" w14:textId="77777777" w:rsidR="009C3692" w:rsidRPr="00A253B9" w:rsidRDefault="009C3692" w:rsidP="00A3290D">
            <w:r w:rsidRPr="00A253B9">
              <w:rPr>
                <w:b/>
                <w:bCs/>
              </w:rPr>
              <w:lastRenderedPageBreak/>
              <w:t>R</w:t>
            </w:r>
            <w:r w:rsidRPr="00A253B9">
              <w:t>eflectie</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528CC3BE" w14:textId="77777777" w:rsidR="009C3692" w:rsidRPr="00A253B9" w:rsidRDefault="009C3692" w:rsidP="00A3290D">
            <w:pPr>
              <w:cnfStyle w:val="000000100000" w:firstRow="0" w:lastRow="0" w:firstColumn="0" w:lastColumn="0" w:oddVBand="0" w:evenVBand="0" w:oddHBand="1" w:evenHBand="0" w:firstRowFirstColumn="0" w:firstRowLastColumn="0" w:lastRowFirstColumn="0" w:lastRowLastColumn="0"/>
              <w:rPr>
                <w:b/>
                <w:bCs/>
              </w:rPr>
            </w:pPr>
            <w:r w:rsidRPr="00A253B9">
              <w:rPr>
                <w:b/>
                <w:bCs/>
              </w:rPr>
              <w:t>Hoofdvraag: Wat vind je van je eigen handelen?</w:t>
            </w:r>
          </w:p>
          <w:p w14:paraId="7D3E2E48" w14:textId="77777777" w:rsidR="009C3692" w:rsidRPr="00A253B9" w:rsidRDefault="009C3692" w:rsidP="00A3290D">
            <w:pPr>
              <w:pStyle w:val="Lijstalinea"/>
              <w:numPr>
                <w:ilvl w:val="0"/>
                <w:numId w:val="39"/>
              </w:numPr>
              <w:cnfStyle w:val="000000100000" w:firstRow="0" w:lastRow="0" w:firstColumn="0" w:lastColumn="0" w:oddVBand="0" w:evenVBand="0" w:oddHBand="1" w:evenHBand="0" w:firstRowFirstColumn="0" w:firstRowLastColumn="0" w:lastRowFirstColumn="0" w:lastRowLastColumn="0"/>
            </w:pPr>
            <w:r w:rsidRPr="00A253B9">
              <w:rPr>
                <w:i/>
                <w:iCs/>
              </w:rPr>
              <w:t>[Geen specifieke vraag]</w:t>
            </w:r>
          </w:p>
        </w:tc>
      </w:tr>
      <w:tr w:rsidR="009C3692" w:rsidRPr="00A253B9" w14:paraId="3ABABE5C" w14:textId="77777777" w:rsidTr="007B60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07A8FC05" w14:textId="77777777" w:rsidR="009C3692" w:rsidRPr="00A253B9" w:rsidRDefault="009C3692" w:rsidP="00A3290D">
            <w:r w:rsidRPr="00A253B9">
              <w:rPr>
                <w:b/>
                <w:bCs/>
              </w:rPr>
              <w:t>T</w:t>
            </w:r>
            <w:r w:rsidRPr="00A253B9">
              <w:t>ransfer</w:t>
            </w:r>
          </w:p>
        </w:tc>
        <w:tc>
          <w:tcPr>
            <w:tcW w:w="4299" w:type="pct"/>
            <w:tcBorders>
              <w:top w:val="single" w:sz="4" w:space="0" w:color="56355B" w:themeColor="text2"/>
              <w:left w:val="single" w:sz="4" w:space="0" w:color="56355B" w:themeColor="text2"/>
              <w:bottom w:val="single" w:sz="4" w:space="0" w:color="56355B" w:themeColor="text2"/>
              <w:right w:val="single" w:sz="4" w:space="0" w:color="56355B" w:themeColor="text2"/>
            </w:tcBorders>
            <w:hideMark/>
          </w:tcPr>
          <w:p w14:paraId="78D910BF" w14:textId="77777777" w:rsidR="009C3692" w:rsidRPr="00A253B9" w:rsidRDefault="009C3692" w:rsidP="00A3290D">
            <w:pPr>
              <w:cnfStyle w:val="000000010000" w:firstRow="0" w:lastRow="0" w:firstColumn="0" w:lastColumn="0" w:oddVBand="0" w:evenVBand="0" w:oddHBand="0" w:evenHBand="1" w:firstRowFirstColumn="0" w:firstRowLastColumn="0" w:lastRowFirstColumn="0" w:lastRowLastColumn="0"/>
              <w:rPr>
                <w:b/>
                <w:bCs/>
              </w:rPr>
            </w:pPr>
            <w:r w:rsidRPr="00A253B9">
              <w:rPr>
                <w:b/>
                <w:bCs/>
              </w:rPr>
              <w:t>Hoofdvraag: Wat zou je doen in een nieuwe situatie?</w:t>
            </w:r>
          </w:p>
          <w:p w14:paraId="3A6473C9" w14:textId="77777777" w:rsidR="009C3692" w:rsidRPr="00A253B9" w:rsidRDefault="009C3692" w:rsidP="00A3290D">
            <w:pPr>
              <w:pStyle w:val="Lijstalinea"/>
              <w:numPr>
                <w:ilvl w:val="0"/>
                <w:numId w:val="39"/>
              </w:numPr>
              <w:cnfStyle w:val="000000010000" w:firstRow="0" w:lastRow="0" w:firstColumn="0" w:lastColumn="0" w:oddVBand="0" w:evenVBand="0" w:oddHBand="0" w:evenHBand="1" w:firstRowFirstColumn="0" w:firstRowLastColumn="0" w:lastRowFirstColumn="0" w:lastRowLastColumn="0"/>
            </w:pPr>
            <w:r w:rsidRPr="00A253B9">
              <w:rPr>
                <w:i/>
                <w:iCs/>
              </w:rPr>
              <w:t>[Geen specifieke vraag]</w:t>
            </w:r>
          </w:p>
        </w:tc>
      </w:tr>
      <w:bookmarkEnd w:id="15"/>
    </w:tbl>
    <w:p w14:paraId="2E7976AD" w14:textId="639D34D7" w:rsidR="00CE3F85" w:rsidRPr="007D73AB" w:rsidRDefault="00CE3F85" w:rsidP="00A3290D">
      <w:pPr>
        <w:pStyle w:val="Kop2"/>
        <w:rPr>
          <w:sz w:val="22"/>
          <w:szCs w:val="22"/>
        </w:rPr>
      </w:pPr>
    </w:p>
    <w:sectPr w:rsidR="00CE3F85" w:rsidRPr="007D73AB" w:rsidSect="002E7E12">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5AE7C" w14:textId="77777777" w:rsidR="00C7597C" w:rsidRDefault="00C7597C" w:rsidP="00910A2E">
      <w:pPr>
        <w:spacing w:line="240" w:lineRule="auto"/>
      </w:pPr>
      <w:r>
        <w:separator/>
      </w:r>
    </w:p>
    <w:p w14:paraId="0AA3B6A6" w14:textId="77777777" w:rsidR="00C7597C" w:rsidRDefault="00C7597C"/>
  </w:endnote>
  <w:endnote w:type="continuationSeparator" w:id="0">
    <w:p w14:paraId="0C99A232" w14:textId="77777777" w:rsidR="00C7597C" w:rsidRDefault="00C7597C" w:rsidP="00910A2E">
      <w:pPr>
        <w:spacing w:line="240" w:lineRule="auto"/>
      </w:pPr>
      <w:r>
        <w:continuationSeparator/>
      </w:r>
    </w:p>
    <w:p w14:paraId="7CF00C16" w14:textId="77777777" w:rsidR="00C7597C" w:rsidRDefault="00C7597C"/>
  </w:endnote>
  <w:endnote w:type="continuationNotice" w:id="1">
    <w:p w14:paraId="1FE83FFC" w14:textId="77777777" w:rsidR="00C7597C" w:rsidRDefault="00C7597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50F9B" w14:textId="77777777" w:rsidR="00C4623F" w:rsidRDefault="00C4623F">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E63E3" w14:textId="77777777" w:rsidR="00C4623F" w:rsidRDefault="00C4623F">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70AD4" w14:textId="77777777" w:rsidR="00C4623F" w:rsidRDefault="00C4623F">
    <w:pPr>
      <w:pStyle w:val="Voet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F69B2" w14:textId="6E65A110" w:rsidR="0017583A" w:rsidRDefault="0017583A" w:rsidP="0069446E">
    <w:pPr>
      <w:pStyle w:val="Voettekst"/>
      <w:tabs>
        <w:tab w:val="clear" w:pos="9072"/>
        <w:tab w:val="right" w:pos="14004"/>
      </w:tabs>
    </w:pPr>
    <w:r>
      <w:rPr>
        <w:noProof/>
        <w:lang w:eastAsia="nl-NL"/>
      </w:rPr>
      <w:drawing>
        <wp:inline distT="0" distB="0" distL="0" distR="0" wp14:anchorId="682E73C1" wp14:editId="591B9ABD">
          <wp:extent cx="918000" cy="360000"/>
          <wp:effectExtent l="0" t="0" r="0" b="2540"/>
          <wp:docPr id="2" name="Afbeelding 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descr="Afbeelding met tekst&#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918000" cy="360000"/>
                  </a:xfrm>
                  <a:prstGeom prst="rect">
                    <a:avLst/>
                  </a:prstGeom>
                </pic:spPr>
              </pic:pic>
            </a:graphicData>
          </a:graphic>
        </wp:inline>
      </w:drawing>
    </w:r>
    <w:r>
      <w:tab/>
    </w:r>
    <w:r w:rsidR="003E5B38" w:rsidRPr="003E5B38">
      <w:t>SD_SD20</w:t>
    </w:r>
    <w:r w:rsidR="005D0A89">
      <w:t>_</w:t>
    </w:r>
    <w:r w:rsidR="003E5B38" w:rsidRPr="003E5B38">
      <w:t>P</w:t>
    </w:r>
    <w:r w:rsidR="003E5B38">
      <w:t>F</w:t>
    </w:r>
    <w:r w:rsidR="003E5B38" w:rsidRPr="003E5B38">
      <w:t>1_B1-K1-</w:t>
    </w:r>
    <w:r w:rsidR="00320B0F">
      <w:t>K</w:t>
    </w:r>
    <w:r w:rsidR="003E5B38" w:rsidRPr="003E5B38">
      <w:t>2_</w:t>
    </w:r>
    <w:r w:rsidR="00B22054">
      <w:t>3v1</w:t>
    </w:r>
    <w:r>
      <w:tab/>
    </w:r>
    <w:r w:rsidR="002E7E12">
      <w:rPr>
        <w:szCs w:val="16"/>
      </w:rPr>
      <w:fldChar w:fldCharType="begin"/>
    </w:r>
    <w:r w:rsidR="002E7E12">
      <w:rPr>
        <w:szCs w:val="16"/>
      </w:rPr>
      <w:instrText>PAGE</w:instrText>
    </w:r>
    <w:r w:rsidR="002E7E12">
      <w:rPr>
        <w:szCs w:val="16"/>
      </w:rPr>
      <w:fldChar w:fldCharType="separate"/>
    </w:r>
    <w:r w:rsidR="002E7E12">
      <w:rPr>
        <w:szCs w:val="16"/>
      </w:rPr>
      <w:t>2</w:t>
    </w:r>
    <w:r w:rsidR="002E7E12">
      <w:rPr>
        <w:szCs w:val="16"/>
      </w:rPr>
      <w:fldChar w:fldCharType="end"/>
    </w:r>
    <w:r w:rsidR="002E7E12">
      <w:rPr>
        <w:szCs w:val="16"/>
      </w:rPr>
      <w:t>/</w:t>
    </w:r>
    <w:r w:rsidR="002E7E12">
      <w:rPr>
        <w:szCs w:val="16"/>
      </w:rPr>
      <w:fldChar w:fldCharType="begin"/>
    </w:r>
    <w:r w:rsidR="002E7E12">
      <w:rPr>
        <w:szCs w:val="16"/>
      </w:rPr>
      <w:instrText>NUMPAGES</w:instrText>
    </w:r>
    <w:r w:rsidR="002E7E12">
      <w:rPr>
        <w:szCs w:val="16"/>
      </w:rPr>
      <w:fldChar w:fldCharType="separate"/>
    </w:r>
    <w:r w:rsidR="002E7E12">
      <w:rPr>
        <w:szCs w:val="16"/>
      </w:rPr>
      <w:t>3</w:t>
    </w:r>
    <w:r w:rsidR="002E7E12">
      <w:rPr>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3259A" w14:textId="77777777" w:rsidR="00C7597C" w:rsidRDefault="00C7597C" w:rsidP="00910A2E">
      <w:pPr>
        <w:spacing w:line="240" w:lineRule="auto"/>
      </w:pPr>
      <w:r>
        <w:separator/>
      </w:r>
    </w:p>
    <w:p w14:paraId="7EE65185" w14:textId="77777777" w:rsidR="00C7597C" w:rsidRDefault="00C7597C"/>
  </w:footnote>
  <w:footnote w:type="continuationSeparator" w:id="0">
    <w:p w14:paraId="72F7271D" w14:textId="77777777" w:rsidR="00C7597C" w:rsidRDefault="00C7597C" w:rsidP="00910A2E">
      <w:pPr>
        <w:spacing w:line="240" w:lineRule="auto"/>
      </w:pPr>
      <w:r>
        <w:continuationSeparator/>
      </w:r>
    </w:p>
    <w:p w14:paraId="0EA48983" w14:textId="77777777" w:rsidR="00C7597C" w:rsidRDefault="00C7597C"/>
  </w:footnote>
  <w:footnote w:type="continuationNotice" w:id="1">
    <w:p w14:paraId="70735ED9" w14:textId="77777777" w:rsidR="00C7597C" w:rsidRDefault="00C7597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B9D3A" w14:textId="77777777" w:rsidR="00C4623F" w:rsidRDefault="00C4623F">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E3A4B" w14:textId="77777777" w:rsidR="00910A2E" w:rsidRDefault="00B445BB">
    <w:pPr>
      <w:pStyle w:val="Koptekst"/>
    </w:pPr>
    <w:r>
      <w:rPr>
        <w:noProof/>
      </w:rPr>
      <w:pict w14:anchorId="36B210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006720" o:spid="_x0000_s1025" type="#_x0000_t75" style="position:absolute;margin-left:0;margin-top:0;width:595.2pt;height:841.9pt;z-index:-251658752;mso-wrap-edited:f;mso-position-horizontal:center;mso-position-horizontal-relative:page;mso-position-vertical:center;mso-position-vertical-relative:page" o:allowincell="f">
          <v:imagedata r:id="rId1" o:title="Watermerk voorpagina"/>
          <w10:wrap anchorx="page" anchory="page"/>
          <w10:anchorloc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E2B9A" w14:textId="77777777" w:rsidR="00C4623F" w:rsidRDefault="00C4623F">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9E3A0" w14:textId="77777777" w:rsidR="0017583A" w:rsidRPr="00CE3F85" w:rsidRDefault="0017583A" w:rsidP="00CE3F8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16C"/>
    <w:multiLevelType w:val="hybridMultilevel"/>
    <w:tmpl w:val="57FCBD9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 w15:restartNumberingAfterBreak="0">
    <w:nsid w:val="03EF29DE"/>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9F4E6A"/>
    <w:multiLevelType w:val="hybridMultilevel"/>
    <w:tmpl w:val="9E9A1166"/>
    <w:lvl w:ilvl="0" w:tplc="D9DC85FA">
      <w:start w:val="1"/>
      <w:numFmt w:val="decimal"/>
      <w:lvlText w:val="%1."/>
      <w:lvlJc w:val="left"/>
      <w:pPr>
        <w:ind w:left="720" w:hanging="360"/>
      </w:pPr>
      <w:rPr>
        <w:rFonts w:ascii="Calibri" w:eastAsiaTheme="minorHAnsi" w:hAnsi="Calibr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A53D49"/>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56796F"/>
    <w:multiLevelType w:val="hybridMultilevel"/>
    <w:tmpl w:val="B0041922"/>
    <w:lvl w:ilvl="0" w:tplc="6BD2F9BA">
      <w:start w:val="1"/>
      <w:numFmt w:val="bullet"/>
      <w:lvlText w:val=""/>
      <w:lvlJc w:val="left"/>
      <w:pPr>
        <w:ind w:left="720" w:hanging="360"/>
      </w:pPr>
      <w:rPr>
        <w:rFonts w:ascii="Symbol" w:hAnsi="Symbol" w:hint="default"/>
      </w:rPr>
    </w:lvl>
    <w:lvl w:ilvl="1" w:tplc="FE7C8E3A">
      <w:start w:val="1"/>
      <w:numFmt w:val="bullet"/>
      <w:lvlText w:val="o"/>
      <w:lvlJc w:val="left"/>
      <w:pPr>
        <w:ind w:left="1440" w:hanging="360"/>
      </w:pPr>
      <w:rPr>
        <w:rFonts w:ascii="Courier New" w:hAnsi="Courier New" w:hint="default"/>
      </w:rPr>
    </w:lvl>
    <w:lvl w:ilvl="2" w:tplc="DE9A7540">
      <w:start w:val="1"/>
      <w:numFmt w:val="bullet"/>
      <w:lvlText w:val=""/>
      <w:lvlJc w:val="left"/>
      <w:pPr>
        <w:ind w:left="2160" w:hanging="360"/>
      </w:pPr>
      <w:rPr>
        <w:rFonts w:ascii="Wingdings" w:hAnsi="Wingdings" w:hint="default"/>
      </w:rPr>
    </w:lvl>
    <w:lvl w:ilvl="3" w:tplc="8642026E">
      <w:start w:val="1"/>
      <w:numFmt w:val="bullet"/>
      <w:lvlText w:val=""/>
      <w:lvlJc w:val="left"/>
      <w:pPr>
        <w:ind w:left="2880" w:hanging="360"/>
      </w:pPr>
      <w:rPr>
        <w:rFonts w:ascii="Symbol" w:hAnsi="Symbol" w:hint="default"/>
      </w:rPr>
    </w:lvl>
    <w:lvl w:ilvl="4" w:tplc="98603352">
      <w:start w:val="1"/>
      <w:numFmt w:val="bullet"/>
      <w:lvlText w:val="o"/>
      <w:lvlJc w:val="left"/>
      <w:pPr>
        <w:ind w:left="3600" w:hanging="360"/>
      </w:pPr>
      <w:rPr>
        <w:rFonts w:ascii="Courier New" w:hAnsi="Courier New" w:hint="default"/>
      </w:rPr>
    </w:lvl>
    <w:lvl w:ilvl="5" w:tplc="44A82F3C">
      <w:start w:val="1"/>
      <w:numFmt w:val="bullet"/>
      <w:lvlText w:val=""/>
      <w:lvlJc w:val="left"/>
      <w:pPr>
        <w:ind w:left="4320" w:hanging="360"/>
      </w:pPr>
      <w:rPr>
        <w:rFonts w:ascii="Wingdings" w:hAnsi="Wingdings" w:hint="default"/>
      </w:rPr>
    </w:lvl>
    <w:lvl w:ilvl="6" w:tplc="584A6D56">
      <w:start w:val="1"/>
      <w:numFmt w:val="bullet"/>
      <w:lvlText w:val=""/>
      <w:lvlJc w:val="left"/>
      <w:pPr>
        <w:ind w:left="5040" w:hanging="360"/>
      </w:pPr>
      <w:rPr>
        <w:rFonts w:ascii="Symbol" w:hAnsi="Symbol" w:hint="default"/>
      </w:rPr>
    </w:lvl>
    <w:lvl w:ilvl="7" w:tplc="135AB99C">
      <w:start w:val="1"/>
      <w:numFmt w:val="bullet"/>
      <w:lvlText w:val="o"/>
      <w:lvlJc w:val="left"/>
      <w:pPr>
        <w:ind w:left="5760" w:hanging="360"/>
      </w:pPr>
      <w:rPr>
        <w:rFonts w:ascii="Courier New" w:hAnsi="Courier New" w:hint="default"/>
      </w:rPr>
    </w:lvl>
    <w:lvl w:ilvl="8" w:tplc="459E4A56">
      <w:start w:val="1"/>
      <w:numFmt w:val="bullet"/>
      <w:lvlText w:val=""/>
      <w:lvlJc w:val="left"/>
      <w:pPr>
        <w:ind w:left="6480" w:hanging="360"/>
      </w:pPr>
      <w:rPr>
        <w:rFonts w:ascii="Wingdings" w:hAnsi="Wingdings" w:hint="default"/>
      </w:rPr>
    </w:lvl>
  </w:abstractNum>
  <w:abstractNum w:abstractNumId="5" w15:restartNumberingAfterBreak="0">
    <w:nsid w:val="0B51435F"/>
    <w:multiLevelType w:val="hybridMultilevel"/>
    <w:tmpl w:val="997A54E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BB8368A"/>
    <w:multiLevelType w:val="hybridMultilevel"/>
    <w:tmpl w:val="34924480"/>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F0B4EC2"/>
    <w:multiLevelType w:val="hybridMultilevel"/>
    <w:tmpl w:val="64A8190A"/>
    <w:lvl w:ilvl="0" w:tplc="F1E45BEA">
      <w:start w:val="1"/>
      <w:numFmt w:val="bullet"/>
      <w:lvlText w:val=""/>
      <w:lvlJc w:val="left"/>
      <w:pPr>
        <w:ind w:left="720" w:hanging="360"/>
      </w:pPr>
      <w:rPr>
        <w:rFonts w:ascii="Symbol" w:hAnsi="Symbol" w:hint="default"/>
      </w:rPr>
    </w:lvl>
    <w:lvl w:ilvl="1" w:tplc="78A4A6B0">
      <w:start w:val="1"/>
      <w:numFmt w:val="bullet"/>
      <w:lvlText w:val="o"/>
      <w:lvlJc w:val="left"/>
      <w:pPr>
        <w:ind w:left="1440" w:hanging="360"/>
      </w:pPr>
      <w:rPr>
        <w:rFonts w:ascii="Courier New" w:hAnsi="Courier New" w:hint="default"/>
      </w:rPr>
    </w:lvl>
    <w:lvl w:ilvl="2" w:tplc="16C28A1A">
      <w:start w:val="1"/>
      <w:numFmt w:val="bullet"/>
      <w:lvlText w:val=""/>
      <w:lvlJc w:val="left"/>
      <w:pPr>
        <w:ind w:left="2160" w:hanging="360"/>
      </w:pPr>
      <w:rPr>
        <w:rFonts w:ascii="Wingdings" w:hAnsi="Wingdings" w:hint="default"/>
      </w:rPr>
    </w:lvl>
    <w:lvl w:ilvl="3" w:tplc="983EEC06">
      <w:start w:val="1"/>
      <w:numFmt w:val="bullet"/>
      <w:lvlText w:val=""/>
      <w:lvlJc w:val="left"/>
      <w:pPr>
        <w:ind w:left="2880" w:hanging="360"/>
      </w:pPr>
      <w:rPr>
        <w:rFonts w:ascii="Symbol" w:hAnsi="Symbol" w:hint="default"/>
      </w:rPr>
    </w:lvl>
    <w:lvl w:ilvl="4" w:tplc="41EA0D6A">
      <w:start w:val="1"/>
      <w:numFmt w:val="bullet"/>
      <w:lvlText w:val="o"/>
      <w:lvlJc w:val="left"/>
      <w:pPr>
        <w:ind w:left="3600" w:hanging="360"/>
      </w:pPr>
      <w:rPr>
        <w:rFonts w:ascii="Courier New" w:hAnsi="Courier New" w:hint="default"/>
      </w:rPr>
    </w:lvl>
    <w:lvl w:ilvl="5" w:tplc="E4E23BFA">
      <w:start w:val="1"/>
      <w:numFmt w:val="bullet"/>
      <w:lvlText w:val=""/>
      <w:lvlJc w:val="left"/>
      <w:pPr>
        <w:ind w:left="4320" w:hanging="360"/>
      </w:pPr>
      <w:rPr>
        <w:rFonts w:ascii="Wingdings" w:hAnsi="Wingdings" w:hint="default"/>
      </w:rPr>
    </w:lvl>
    <w:lvl w:ilvl="6" w:tplc="47DE8156">
      <w:start w:val="1"/>
      <w:numFmt w:val="bullet"/>
      <w:lvlText w:val=""/>
      <w:lvlJc w:val="left"/>
      <w:pPr>
        <w:ind w:left="5040" w:hanging="360"/>
      </w:pPr>
      <w:rPr>
        <w:rFonts w:ascii="Symbol" w:hAnsi="Symbol" w:hint="default"/>
      </w:rPr>
    </w:lvl>
    <w:lvl w:ilvl="7" w:tplc="46CC70A4">
      <w:start w:val="1"/>
      <w:numFmt w:val="bullet"/>
      <w:lvlText w:val="o"/>
      <w:lvlJc w:val="left"/>
      <w:pPr>
        <w:ind w:left="5760" w:hanging="360"/>
      </w:pPr>
      <w:rPr>
        <w:rFonts w:ascii="Courier New" w:hAnsi="Courier New" w:hint="default"/>
      </w:rPr>
    </w:lvl>
    <w:lvl w:ilvl="8" w:tplc="D97635CC">
      <w:start w:val="1"/>
      <w:numFmt w:val="bullet"/>
      <w:lvlText w:val=""/>
      <w:lvlJc w:val="left"/>
      <w:pPr>
        <w:ind w:left="6480" w:hanging="360"/>
      </w:pPr>
      <w:rPr>
        <w:rFonts w:ascii="Wingdings" w:hAnsi="Wingdings" w:hint="default"/>
      </w:rPr>
    </w:lvl>
  </w:abstractNum>
  <w:abstractNum w:abstractNumId="8" w15:restartNumberingAfterBreak="0">
    <w:nsid w:val="108E4F73"/>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470B4E"/>
    <w:multiLevelType w:val="hybridMultilevel"/>
    <w:tmpl w:val="A0D474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68B79E0"/>
    <w:multiLevelType w:val="hybridMultilevel"/>
    <w:tmpl w:val="CE9E25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0C540D"/>
    <w:multiLevelType w:val="hybridMultilevel"/>
    <w:tmpl w:val="968A980A"/>
    <w:lvl w:ilvl="0" w:tplc="258A6C74">
      <w:start w:val="1"/>
      <w:numFmt w:val="bullet"/>
      <w:lvlText w:val=""/>
      <w:lvlJc w:val="left"/>
      <w:pPr>
        <w:ind w:left="720" w:hanging="360"/>
      </w:pPr>
      <w:rPr>
        <w:rFonts w:ascii="Symbol" w:hAnsi="Symbol" w:hint="default"/>
      </w:rPr>
    </w:lvl>
    <w:lvl w:ilvl="1" w:tplc="386E2312">
      <w:start w:val="1"/>
      <w:numFmt w:val="bullet"/>
      <w:lvlText w:val="o"/>
      <w:lvlJc w:val="left"/>
      <w:pPr>
        <w:ind w:left="1440" w:hanging="360"/>
      </w:pPr>
      <w:rPr>
        <w:rFonts w:ascii="Courier New" w:hAnsi="Courier New" w:hint="default"/>
      </w:rPr>
    </w:lvl>
    <w:lvl w:ilvl="2" w:tplc="D0747352">
      <w:start w:val="1"/>
      <w:numFmt w:val="bullet"/>
      <w:lvlText w:val=""/>
      <w:lvlJc w:val="left"/>
      <w:pPr>
        <w:ind w:left="2160" w:hanging="360"/>
      </w:pPr>
      <w:rPr>
        <w:rFonts w:ascii="Wingdings" w:hAnsi="Wingdings" w:hint="default"/>
      </w:rPr>
    </w:lvl>
    <w:lvl w:ilvl="3" w:tplc="B2AE663C">
      <w:start w:val="1"/>
      <w:numFmt w:val="bullet"/>
      <w:lvlText w:val=""/>
      <w:lvlJc w:val="left"/>
      <w:pPr>
        <w:ind w:left="2880" w:hanging="360"/>
      </w:pPr>
      <w:rPr>
        <w:rFonts w:ascii="Symbol" w:hAnsi="Symbol" w:hint="default"/>
      </w:rPr>
    </w:lvl>
    <w:lvl w:ilvl="4" w:tplc="79261E68">
      <w:start w:val="1"/>
      <w:numFmt w:val="bullet"/>
      <w:lvlText w:val="o"/>
      <w:lvlJc w:val="left"/>
      <w:pPr>
        <w:ind w:left="3600" w:hanging="360"/>
      </w:pPr>
      <w:rPr>
        <w:rFonts w:ascii="Courier New" w:hAnsi="Courier New" w:hint="default"/>
      </w:rPr>
    </w:lvl>
    <w:lvl w:ilvl="5" w:tplc="F6F4B982">
      <w:start w:val="1"/>
      <w:numFmt w:val="bullet"/>
      <w:lvlText w:val=""/>
      <w:lvlJc w:val="left"/>
      <w:pPr>
        <w:ind w:left="4320" w:hanging="360"/>
      </w:pPr>
      <w:rPr>
        <w:rFonts w:ascii="Wingdings" w:hAnsi="Wingdings" w:hint="default"/>
      </w:rPr>
    </w:lvl>
    <w:lvl w:ilvl="6" w:tplc="58C28E20">
      <w:start w:val="1"/>
      <w:numFmt w:val="bullet"/>
      <w:lvlText w:val=""/>
      <w:lvlJc w:val="left"/>
      <w:pPr>
        <w:ind w:left="5040" w:hanging="360"/>
      </w:pPr>
      <w:rPr>
        <w:rFonts w:ascii="Symbol" w:hAnsi="Symbol" w:hint="default"/>
      </w:rPr>
    </w:lvl>
    <w:lvl w:ilvl="7" w:tplc="CE924EEA">
      <w:start w:val="1"/>
      <w:numFmt w:val="bullet"/>
      <w:lvlText w:val="o"/>
      <w:lvlJc w:val="left"/>
      <w:pPr>
        <w:ind w:left="5760" w:hanging="360"/>
      </w:pPr>
      <w:rPr>
        <w:rFonts w:ascii="Courier New" w:hAnsi="Courier New" w:hint="default"/>
      </w:rPr>
    </w:lvl>
    <w:lvl w:ilvl="8" w:tplc="F7565122">
      <w:start w:val="1"/>
      <w:numFmt w:val="bullet"/>
      <w:lvlText w:val=""/>
      <w:lvlJc w:val="left"/>
      <w:pPr>
        <w:ind w:left="6480" w:hanging="360"/>
      </w:pPr>
      <w:rPr>
        <w:rFonts w:ascii="Wingdings" w:hAnsi="Wingdings" w:hint="default"/>
      </w:rPr>
    </w:lvl>
  </w:abstractNum>
  <w:abstractNum w:abstractNumId="12" w15:restartNumberingAfterBreak="0">
    <w:nsid w:val="24F039E6"/>
    <w:multiLevelType w:val="hybridMultilevel"/>
    <w:tmpl w:val="BF1AF95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64E2FCC"/>
    <w:multiLevelType w:val="hybridMultilevel"/>
    <w:tmpl w:val="CB4E068C"/>
    <w:lvl w:ilvl="0" w:tplc="9E44283E">
      <w:start w:val="1"/>
      <w:numFmt w:val="bullet"/>
      <w:lvlText w:val=""/>
      <w:lvlJc w:val="left"/>
      <w:pPr>
        <w:ind w:left="720" w:hanging="360"/>
      </w:pPr>
      <w:rPr>
        <w:rFonts w:ascii="Symbol" w:hAnsi="Symbol" w:hint="default"/>
      </w:rPr>
    </w:lvl>
    <w:lvl w:ilvl="1" w:tplc="5A64194C">
      <w:start w:val="1"/>
      <w:numFmt w:val="bullet"/>
      <w:lvlText w:val="o"/>
      <w:lvlJc w:val="left"/>
      <w:pPr>
        <w:ind w:left="1440" w:hanging="360"/>
      </w:pPr>
      <w:rPr>
        <w:rFonts w:ascii="Courier New" w:hAnsi="Courier New" w:hint="default"/>
      </w:rPr>
    </w:lvl>
    <w:lvl w:ilvl="2" w:tplc="EAAA0E36">
      <w:start w:val="1"/>
      <w:numFmt w:val="bullet"/>
      <w:lvlText w:val=""/>
      <w:lvlJc w:val="left"/>
      <w:pPr>
        <w:ind w:left="2160" w:hanging="360"/>
      </w:pPr>
      <w:rPr>
        <w:rFonts w:ascii="Wingdings" w:hAnsi="Wingdings" w:hint="default"/>
      </w:rPr>
    </w:lvl>
    <w:lvl w:ilvl="3" w:tplc="93744FB0">
      <w:start w:val="1"/>
      <w:numFmt w:val="bullet"/>
      <w:lvlText w:val=""/>
      <w:lvlJc w:val="left"/>
      <w:pPr>
        <w:ind w:left="2880" w:hanging="360"/>
      </w:pPr>
      <w:rPr>
        <w:rFonts w:ascii="Symbol" w:hAnsi="Symbol" w:hint="default"/>
      </w:rPr>
    </w:lvl>
    <w:lvl w:ilvl="4" w:tplc="93966350">
      <w:start w:val="1"/>
      <w:numFmt w:val="bullet"/>
      <w:lvlText w:val="o"/>
      <w:lvlJc w:val="left"/>
      <w:pPr>
        <w:ind w:left="3600" w:hanging="360"/>
      </w:pPr>
      <w:rPr>
        <w:rFonts w:ascii="Courier New" w:hAnsi="Courier New" w:hint="default"/>
      </w:rPr>
    </w:lvl>
    <w:lvl w:ilvl="5" w:tplc="872869C6">
      <w:start w:val="1"/>
      <w:numFmt w:val="bullet"/>
      <w:lvlText w:val=""/>
      <w:lvlJc w:val="left"/>
      <w:pPr>
        <w:ind w:left="4320" w:hanging="360"/>
      </w:pPr>
      <w:rPr>
        <w:rFonts w:ascii="Wingdings" w:hAnsi="Wingdings" w:hint="default"/>
      </w:rPr>
    </w:lvl>
    <w:lvl w:ilvl="6" w:tplc="3854536C">
      <w:start w:val="1"/>
      <w:numFmt w:val="bullet"/>
      <w:lvlText w:val=""/>
      <w:lvlJc w:val="left"/>
      <w:pPr>
        <w:ind w:left="5040" w:hanging="360"/>
      </w:pPr>
      <w:rPr>
        <w:rFonts w:ascii="Symbol" w:hAnsi="Symbol" w:hint="default"/>
      </w:rPr>
    </w:lvl>
    <w:lvl w:ilvl="7" w:tplc="C8202C84">
      <w:start w:val="1"/>
      <w:numFmt w:val="bullet"/>
      <w:lvlText w:val="o"/>
      <w:lvlJc w:val="left"/>
      <w:pPr>
        <w:ind w:left="5760" w:hanging="360"/>
      </w:pPr>
      <w:rPr>
        <w:rFonts w:ascii="Courier New" w:hAnsi="Courier New" w:hint="default"/>
      </w:rPr>
    </w:lvl>
    <w:lvl w:ilvl="8" w:tplc="2A4609E8">
      <w:start w:val="1"/>
      <w:numFmt w:val="bullet"/>
      <w:lvlText w:val=""/>
      <w:lvlJc w:val="left"/>
      <w:pPr>
        <w:ind w:left="6480" w:hanging="360"/>
      </w:pPr>
      <w:rPr>
        <w:rFonts w:ascii="Wingdings" w:hAnsi="Wingdings" w:hint="default"/>
      </w:rPr>
    </w:lvl>
  </w:abstractNum>
  <w:abstractNum w:abstractNumId="14" w15:restartNumberingAfterBreak="0">
    <w:nsid w:val="26A837D7"/>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29B66D40"/>
    <w:multiLevelType w:val="hybridMultilevel"/>
    <w:tmpl w:val="1714B7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C2D6F47"/>
    <w:multiLevelType w:val="hybridMultilevel"/>
    <w:tmpl w:val="A50AFBC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7" w15:restartNumberingAfterBreak="0">
    <w:nsid w:val="2FBE57DC"/>
    <w:multiLevelType w:val="hybridMultilevel"/>
    <w:tmpl w:val="959ADCFC"/>
    <w:lvl w:ilvl="0" w:tplc="5536803A">
      <w:start w:val="1"/>
      <w:numFmt w:val="bullet"/>
      <w:lvlText w:val=""/>
      <w:lvlJc w:val="left"/>
      <w:pPr>
        <w:ind w:left="720" w:hanging="360"/>
      </w:pPr>
      <w:rPr>
        <w:rFonts w:ascii="Symbol" w:hAnsi="Symbol" w:hint="default"/>
      </w:rPr>
    </w:lvl>
    <w:lvl w:ilvl="1" w:tplc="92A0799A">
      <w:start w:val="1"/>
      <w:numFmt w:val="bullet"/>
      <w:lvlText w:val="o"/>
      <w:lvlJc w:val="left"/>
      <w:pPr>
        <w:ind w:left="1440" w:hanging="360"/>
      </w:pPr>
      <w:rPr>
        <w:rFonts w:ascii="Courier New" w:hAnsi="Courier New" w:hint="default"/>
      </w:rPr>
    </w:lvl>
    <w:lvl w:ilvl="2" w:tplc="A4C82682">
      <w:start w:val="1"/>
      <w:numFmt w:val="bullet"/>
      <w:lvlText w:val=""/>
      <w:lvlJc w:val="left"/>
      <w:pPr>
        <w:ind w:left="2160" w:hanging="360"/>
      </w:pPr>
      <w:rPr>
        <w:rFonts w:ascii="Wingdings" w:hAnsi="Wingdings" w:hint="default"/>
      </w:rPr>
    </w:lvl>
    <w:lvl w:ilvl="3" w:tplc="98DCDB6A">
      <w:start w:val="1"/>
      <w:numFmt w:val="bullet"/>
      <w:lvlText w:val=""/>
      <w:lvlJc w:val="left"/>
      <w:pPr>
        <w:ind w:left="2880" w:hanging="360"/>
      </w:pPr>
      <w:rPr>
        <w:rFonts w:ascii="Symbol" w:hAnsi="Symbol" w:hint="default"/>
      </w:rPr>
    </w:lvl>
    <w:lvl w:ilvl="4" w:tplc="F7B80A96">
      <w:start w:val="1"/>
      <w:numFmt w:val="bullet"/>
      <w:lvlText w:val="o"/>
      <w:lvlJc w:val="left"/>
      <w:pPr>
        <w:ind w:left="3600" w:hanging="360"/>
      </w:pPr>
      <w:rPr>
        <w:rFonts w:ascii="Courier New" w:hAnsi="Courier New" w:hint="default"/>
      </w:rPr>
    </w:lvl>
    <w:lvl w:ilvl="5" w:tplc="80DAC2AA">
      <w:start w:val="1"/>
      <w:numFmt w:val="bullet"/>
      <w:lvlText w:val=""/>
      <w:lvlJc w:val="left"/>
      <w:pPr>
        <w:ind w:left="4320" w:hanging="360"/>
      </w:pPr>
      <w:rPr>
        <w:rFonts w:ascii="Wingdings" w:hAnsi="Wingdings" w:hint="default"/>
      </w:rPr>
    </w:lvl>
    <w:lvl w:ilvl="6" w:tplc="678E23C8">
      <w:start w:val="1"/>
      <w:numFmt w:val="bullet"/>
      <w:lvlText w:val=""/>
      <w:lvlJc w:val="left"/>
      <w:pPr>
        <w:ind w:left="5040" w:hanging="360"/>
      </w:pPr>
      <w:rPr>
        <w:rFonts w:ascii="Symbol" w:hAnsi="Symbol" w:hint="default"/>
      </w:rPr>
    </w:lvl>
    <w:lvl w:ilvl="7" w:tplc="26D8B694">
      <w:start w:val="1"/>
      <w:numFmt w:val="bullet"/>
      <w:lvlText w:val="o"/>
      <w:lvlJc w:val="left"/>
      <w:pPr>
        <w:ind w:left="5760" w:hanging="360"/>
      </w:pPr>
      <w:rPr>
        <w:rFonts w:ascii="Courier New" w:hAnsi="Courier New" w:hint="default"/>
      </w:rPr>
    </w:lvl>
    <w:lvl w:ilvl="8" w:tplc="CB343008">
      <w:start w:val="1"/>
      <w:numFmt w:val="bullet"/>
      <w:lvlText w:val=""/>
      <w:lvlJc w:val="left"/>
      <w:pPr>
        <w:ind w:left="6480" w:hanging="360"/>
      </w:pPr>
      <w:rPr>
        <w:rFonts w:ascii="Wingdings" w:hAnsi="Wingdings" w:hint="default"/>
      </w:rPr>
    </w:lvl>
  </w:abstractNum>
  <w:abstractNum w:abstractNumId="18" w15:restartNumberingAfterBreak="0">
    <w:nsid w:val="312C28D4"/>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3B9058F"/>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7AD3671"/>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8362D04"/>
    <w:multiLevelType w:val="hybridMultilevel"/>
    <w:tmpl w:val="6246A098"/>
    <w:lvl w:ilvl="0" w:tplc="974AA1B8">
      <w:start w:val="1"/>
      <w:numFmt w:val="bullet"/>
      <w:lvlText w:val=""/>
      <w:lvlJc w:val="left"/>
      <w:pPr>
        <w:ind w:left="720" w:hanging="360"/>
      </w:pPr>
      <w:rPr>
        <w:rFonts w:ascii="Symbol" w:hAnsi="Symbol" w:hint="default"/>
      </w:rPr>
    </w:lvl>
    <w:lvl w:ilvl="1" w:tplc="8048D3FC">
      <w:start w:val="1"/>
      <w:numFmt w:val="bullet"/>
      <w:lvlText w:val="o"/>
      <w:lvlJc w:val="left"/>
      <w:pPr>
        <w:ind w:left="1440" w:hanging="360"/>
      </w:pPr>
      <w:rPr>
        <w:rFonts w:ascii="Courier New" w:hAnsi="Courier New" w:hint="default"/>
      </w:rPr>
    </w:lvl>
    <w:lvl w:ilvl="2" w:tplc="1B305280">
      <w:start w:val="1"/>
      <w:numFmt w:val="bullet"/>
      <w:lvlText w:val=""/>
      <w:lvlJc w:val="left"/>
      <w:pPr>
        <w:ind w:left="2160" w:hanging="360"/>
      </w:pPr>
      <w:rPr>
        <w:rFonts w:ascii="Wingdings" w:hAnsi="Wingdings" w:hint="default"/>
      </w:rPr>
    </w:lvl>
    <w:lvl w:ilvl="3" w:tplc="4B2ADDBE">
      <w:start w:val="1"/>
      <w:numFmt w:val="bullet"/>
      <w:lvlText w:val=""/>
      <w:lvlJc w:val="left"/>
      <w:pPr>
        <w:ind w:left="2880" w:hanging="360"/>
      </w:pPr>
      <w:rPr>
        <w:rFonts w:ascii="Symbol" w:hAnsi="Symbol" w:hint="default"/>
      </w:rPr>
    </w:lvl>
    <w:lvl w:ilvl="4" w:tplc="4B962A6E">
      <w:start w:val="1"/>
      <w:numFmt w:val="bullet"/>
      <w:lvlText w:val="o"/>
      <w:lvlJc w:val="left"/>
      <w:pPr>
        <w:ind w:left="3600" w:hanging="360"/>
      </w:pPr>
      <w:rPr>
        <w:rFonts w:ascii="Courier New" w:hAnsi="Courier New" w:hint="default"/>
      </w:rPr>
    </w:lvl>
    <w:lvl w:ilvl="5" w:tplc="229E917C">
      <w:start w:val="1"/>
      <w:numFmt w:val="bullet"/>
      <w:lvlText w:val=""/>
      <w:lvlJc w:val="left"/>
      <w:pPr>
        <w:ind w:left="4320" w:hanging="360"/>
      </w:pPr>
      <w:rPr>
        <w:rFonts w:ascii="Wingdings" w:hAnsi="Wingdings" w:hint="default"/>
      </w:rPr>
    </w:lvl>
    <w:lvl w:ilvl="6" w:tplc="CFCAF6B8">
      <w:start w:val="1"/>
      <w:numFmt w:val="bullet"/>
      <w:lvlText w:val=""/>
      <w:lvlJc w:val="left"/>
      <w:pPr>
        <w:ind w:left="5040" w:hanging="360"/>
      </w:pPr>
      <w:rPr>
        <w:rFonts w:ascii="Symbol" w:hAnsi="Symbol" w:hint="default"/>
      </w:rPr>
    </w:lvl>
    <w:lvl w:ilvl="7" w:tplc="7EF852B0">
      <w:start w:val="1"/>
      <w:numFmt w:val="bullet"/>
      <w:lvlText w:val="o"/>
      <w:lvlJc w:val="left"/>
      <w:pPr>
        <w:ind w:left="5760" w:hanging="360"/>
      </w:pPr>
      <w:rPr>
        <w:rFonts w:ascii="Courier New" w:hAnsi="Courier New" w:hint="default"/>
      </w:rPr>
    </w:lvl>
    <w:lvl w:ilvl="8" w:tplc="A8C8A4B2">
      <w:start w:val="1"/>
      <w:numFmt w:val="bullet"/>
      <w:lvlText w:val=""/>
      <w:lvlJc w:val="left"/>
      <w:pPr>
        <w:ind w:left="6480" w:hanging="360"/>
      </w:pPr>
      <w:rPr>
        <w:rFonts w:ascii="Wingdings" w:hAnsi="Wingdings" w:hint="default"/>
      </w:rPr>
    </w:lvl>
  </w:abstractNum>
  <w:abstractNum w:abstractNumId="22" w15:restartNumberingAfterBreak="0">
    <w:nsid w:val="386B30CD"/>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389B4B1D"/>
    <w:multiLevelType w:val="hybridMultilevel"/>
    <w:tmpl w:val="9E9A1166"/>
    <w:lvl w:ilvl="0" w:tplc="FFFFFFFF">
      <w:start w:val="1"/>
      <w:numFmt w:val="decimal"/>
      <w:lvlText w:val="%1."/>
      <w:lvlJc w:val="left"/>
      <w:pPr>
        <w:ind w:left="720" w:hanging="360"/>
      </w:pPr>
      <w:rPr>
        <w:rFonts w:ascii="Calibri" w:eastAsiaTheme="minorHAnsi" w:hAnsi="Calibr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A3E13D9"/>
    <w:multiLevelType w:val="hybridMultilevel"/>
    <w:tmpl w:val="41142E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3B0E3E7A"/>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473467EB"/>
    <w:multiLevelType w:val="hybridMultilevel"/>
    <w:tmpl w:val="CE9E2590"/>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4D5B592E"/>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FDA2D4B"/>
    <w:multiLevelType w:val="hybridMultilevel"/>
    <w:tmpl w:val="897A6FA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56054520"/>
    <w:multiLevelType w:val="hybridMultilevel"/>
    <w:tmpl w:val="5972FC8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0" w15:restartNumberingAfterBreak="0">
    <w:nsid w:val="56FE2061"/>
    <w:multiLevelType w:val="hybridMultilevel"/>
    <w:tmpl w:val="BEE0475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58D2428D"/>
    <w:multiLevelType w:val="hybridMultilevel"/>
    <w:tmpl w:val="6F3844E8"/>
    <w:lvl w:ilvl="0" w:tplc="FFFFFFFF">
      <w:start w:val="1"/>
      <w:numFmt w:val="decimal"/>
      <w:lvlText w:val="%1."/>
      <w:lvlJc w:val="left"/>
      <w:pPr>
        <w:ind w:left="720" w:hanging="360"/>
      </w:pPr>
      <w:rPr>
        <w:rFonts w:ascii="Calibri" w:eastAsiaTheme="minorHAnsi" w:hAnsi="Calibr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8FC7577"/>
    <w:multiLevelType w:val="hybridMultilevel"/>
    <w:tmpl w:val="6D889D9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3" w15:restartNumberingAfterBreak="0">
    <w:nsid w:val="5C171F12"/>
    <w:multiLevelType w:val="hybridMultilevel"/>
    <w:tmpl w:val="D5C45480"/>
    <w:lvl w:ilvl="0" w:tplc="04130003">
      <w:start w:val="1"/>
      <w:numFmt w:val="bullet"/>
      <w:lvlText w:val="o"/>
      <w:lvlJc w:val="left"/>
      <w:pPr>
        <w:ind w:left="1440" w:hanging="360"/>
      </w:pPr>
      <w:rPr>
        <w:rFonts w:ascii="Courier New" w:hAnsi="Courier New" w:cs="Courier New"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start w:val="1"/>
      <w:numFmt w:val="bullet"/>
      <w:lvlText w:val=""/>
      <w:lvlJc w:val="left"/>
      <w:pPr>
        <w:ind w:left="3600" w:hanging="360"/>
      </w:pPr>
      <w:rPr>
        <w:rFonts w:ascii="Symbol" w:hAnsi="Symbol" w:hint="default"/>
      </w:rPr>
    </w:lvl>
    <w:lvl w:ilvl="4" w:tplc="04130003">
      <w:start w:val="1"/>
      <w:numFmt w:val="bullet"/>
      <w:lvlText w:val="o"/>
      <w:lvlJc w:val="left"/>
      <w:pPr>
        <w:ind w:left="4320" w:hanging="360"/>
      </w:pPr>
      <w:rPr>
        <w:rFonts w:ascii="Courier New" w:hAnsi="Courier New" w:cs="Courier New" w:hint="default"/>
      </w:rPr>
    </w:lvl>
    <w:lvl w:ilvl="5" w:tplc="04130005">
      <w:start w:val="1"/>
      <w:numFmt w:val="bullet"/>
      <w:lvlText w:val=""/>
      <w:lvlJc w:val="left"/>
      <w:pPr>
        <w:ind w:left="5040" w:hanging="360"/>
      </w:pPr>
      <w:rPr>
        <w:rFonts w:ascii="Wingdings" w:hAnsi="Wingdings" w:hint="default"/>
      </w:rPr>
    </w:lvl>
    <w:lvl w:ilvl="6" w:tplc="04130001">
      <w:start w:val="1"/>
      <w:numFmt w:val="bullet"/>
      <w:lvlText w:val=""/>
      <w:lvlJc w:val="left"/>
      <w:pPr>
        <w:ind w:left="5760" w:hanging="360"/>
      </w:pPr>
      <w:rPr>
        <w:rFonts w:ascii="Symbol" w:hAnsi="Symbol" w:hint="default"/>
      </w:rPr>
    </w:lvl>
    <w:lvl w:ilvl="7" w:tplc="04130003">
      <w:start w:val="1"/>
      <w:numFmt w:val="bullet"/>
      <w:lvlText w:val="o"/>
      <w:lvlJc w:val="left"/>
      <w:pPr>
        <w:ind w:left="6480" w:hanging="360"/>
      </w:pPr>
      <w:rPr>
        <w:rFonts w:ascii="Courier New" w:hAnsi="Courier New" w:cs="Courier New" w:hint="default"/>
      </w:rPr>
    </w:lvl>
    <w:lvl w:ilvl="8" w:tplc="04130005">
      <w:start w:val="1"/>
      <w:numFmt w:val="bullet"/>
      <w:lvlText w:val=""/>
      <w:lvlJc w:val="left"/>
      <w:pPr>
        <w:ind w:left="7200" w:hanging="360"/>
      </w:pPr>
      <w:rPr>
        <w:rFonts w:ascii="Wingdings" w:hAnsi="Wingdings" w:hint="default"/>
      </w:rPr>
    </w:lvl>
  </w:abstractNum>
  <w:abstractNum w:abstractNumId="34" w15:restartNumberingAfterBreak="0">
    <w:nsid w:val="616B1B21"/>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61E137EE"/>
    <w:multiLevelType w:val="hybridMultilevel"/>
    <w:tmpl w:val="CCA80234"/>
    <w:lvl w:ilvl="0" w:tplc="E57689BA">
      <w:start w:val="1"/>
      <w:numFmt w:val="bullet"/>
      <w:lvlText w:val=""/>
      <w:lvlJc w:val="left"/>
      <w:pPr>
        <w:ind w:left="720" w:hanging="360"/>
      </w:pPr>
      <w:rPr>
        <w:rFonts w:ascii="Symbol" w:hAnsi="Symbol" w:hint="default"/>
      </w:rPr>
    </w:lvl>
    <w:lvl w:ilvl="1" w:tplc="4D9CBFB2">
      <w:start w:val="1"/>
      <w:numFmt w:val="bullet"/>
      <w:lvlText w:val="o"/>
      <w:lvlJc w:val="left"/>
      <w:pPr>
        <w:ind w:left="1440" w:hanging="360"/>
      </w:pPr>
      <w:rPr>
        <w:rFonts w:ascii="Courier New" w:hAnsi="Courier New" w:hint="default"/>
      </w:rPr>
    </w:lvl>
    <w:lvl w:ilvl="2" w:tplc="A12E0538">
      <w:start w:val="1"/>
      <w:numFmt w:val="bullet"/>
      <w:lvlText w:val=""/>
      <w:lvlJc w:val="left"/>
      <w:pPr>
        <w:ind w:left="2160" w:hanging="360"/>
      </w:pPr>
      <w:rPr>
        <w:rFonts w:ascii="Wingdings" w:hAnsi="Wingdings" w:hint="default"/>
      </w:rPr>
    </w:lvl>
    <w:lvl w:ilvl="3" w:tplc="9424977C">
      <w:start w:val="1"/>
      <w:numFmt w:val="bullet"/>
      <w:lvlText w:val=""/>
      <w:lvlJc w:val="left"/>
      <w:pPr>
        <w:ind w:left="2880" w:hanging="360"/>
      </w:pPr>
      <w:rPr>
        <w:rFonts w:ascii="Symbol" w:hAnsi="Symbol" w:hint="default"/>
      </w:rPr>
    </w:lvl>
    <w:lvl w:ilvl="4" w:tplc="D6FC02E6">
      <w:start w:val="1"/>
      <w:numFmt w:val="bullet"/>
      <w:lvlText w:val="o"/>
      <w:lvlJc w:val="left"/>
      <w:pPr>
        <w:ind w:left="3600" w:hanging="360"/>
      </w:pPr>
      <w:rPr>
        <w:rFonts w:ascii="Courier New" w:hAnsi="Courier New" w:hint="default"/>
      </w:rPr>
    </w:lvl>
    <w:lvl w:ilvl="5" w:tplc="6F325FFE">
      <w:start w:val="1"/>
      <w:numFmt w:val="bullet"/>
      <w:lvlText w:val=""/>
      <w:lvlJc w:val="left"/>
      <w:pPr>
        <w:ind w:left="4320" w:hanging="360"/>
      </w:pPr>
      <w:rPr>
        <w:rFonts w:ascii="Wingdings" w:hAnsi="Wingdings" w:hint="default"/>
      </w:rPr>
    </w:lvl>
    <w:lvl w:ilvl="6" w:tplc="18803948">
      <w:start w:val="1"/>
      <w:numFmt w:val="bullet"/>
      <w:lvlText w:val=""/>
      <w:lvlJc w:val="left"/>
      <w:pPr>
        <w:ind w:left="5040" w:hanging="360"/>
      </w:pPr>
      <w:rPr>
        <w:rFonts w:ascii="Symbol" w:hAnsi="Symbol" w:hint="default"/>
      </w:rPr>
    </w:lvl>
    <w:lvl w:ilvl="7" w:tplc="EBE2C050">
      <w:start w:val="1"/>
      <w:numFmt w:val="bullet"/>
      <w:lvlText w:val="o"/>
      <w:lvlJc w:val="left"/>
      <w:pPr>
        <w:ind w:left="5760" w:hanging="360"/>
      </w:pPr>
      <w:rPr>
        <w:rFonts w:ascii="Courier New" w:hAnsi="Courier New" w:hint="default"/>
      </w:rPr>
    </w:lvl>
    <w:lvl w:ilvl="8" w:tplc="47167F12">
      <w:start w:val="1"/>
      <w:numFmt w:val="bullet"/>
      <w:lvlText w:val=""/>
      <w:lvlJc w:val="left"/>
      <w:pPr>
        <w:ind w:left="6480" w:hanging="360"/>
      </w:pPr>
      <w:rPr>
        <w:rFonts w:ascii="Wingdings" w:hAnsi="Wingdings" w:hint="default"/>
      </w:rPr>
    </w:lvl>
  </w:abstractNum>
  <w:abstractNum w:abstractNumId="36" w15:restartNumberingAfterBreak="0">
    <w:nsid w:val="64EC7E79"/>
    <w:multiLevelType w:val="hybridMultilevel"/>
    <w:tmpl w:val="901AB60A"/>
    <w:lvl w:ilvl="0" w:tplc="31562AC4">
      <w:start w:val="1"/>
      <w:numFmt w:val="bullet"/>
      <w:lvlText w:val=""/>
      <w:lvlJc w:val="left"/>
      <w:pPr>
        <w:ind w:left="720" w:hanging="360"/>
      </w:pPr>
      <w:rPr>
        <w:rFonts w:ascii="Symbol" w:hAnsi="Symbol" w:hint="default"/>
      </w:rPr>
    </w:lvl>
    <w:lvl w:ilvl="1" w:tplc="EE387680">
      <w:start w:val="1"/>
      <w:numFmt w:val="bullet"/>
      <w:lvlText w:val="o"/>
      <w:lvlJc w:val="left"/>
      <w:pPr>
        <w:ind w:left="1440" w:hanging="360"/>
      </w:pPr>
      <w:rPr>
        <w:rFonts w:ascii="Courier New" w:hAnsi="Courier New" w:hint="default"/>
      </w:rPr>
    </w:lvl>
    <w:lvl w:ilvl="2" w:tplc="96D042C6">
      <w:start w:val="1"/>
      <w:numFmt w:val="bullet"/>
      <w:lvlText w:val=""/>
      <w:lvlJc w:val="left"/>
      <w:pPr>
        <w:ind w:left="2160" w:hanging="360"/>
      </w:pPr>
      <w:rPr>
        <w:rFonts w:ascii="Wingdings" w:hAnsi="Wingdings" w:hint="default"/>
      </w:rPr>
    </w:lvl>
    <w:lvl w:ilvl="3" w:tplc="0C5808FC">
      <w:start w:val="1"/>
      <w:numFmt w:val="bullet"/>
      <w:lvlText w:val=""/>
      <w:lvlJc w:val="left"/>
      <w:pPr>
        <w:ind w:left="2880" w:hanging="360"/>
      </w:pPr>
      <w:rPr>
        <w:rFonts w:ascii="Symbol" w:hAnsi="Symbol" w:hint="default"/>
      </w:rPr>
    </w:lvl>
    <w:lvl w:ilvl="4" w:tplc="2B7EC788">
      <w:start w:val="1"/>
      <w:numFmt w:val="bullet"/>
      <w:lvlText w:val="o"/>
      <w:lvlJc w:val="left"/>
      <w:pPr>
        <w:ind w:left="3600" w:hanging="360"/>
      </w:pPr>
      <w:rPr>
        <w:rFonts w:ascii="Courier New" w:hAnsi="Courier New" w:hint="default"/>
      </w:rPr>
    </w:lvl>
    <w:lvl w:ilvl="5" w:tplc="4C667DA2">
      <w:start w:val="1"/>
      <w:numFmt w:val="bullet"/>
      <w:lvlText w:val=""/>
      <w:lvlJc w:val="left"/>
      <w:pPr>
        <w:ind w:left="4320" w:hanging="360"/>
      </w:pPr>
      <w:rPr>
        <w:rFonts w:ascii="Wingdings" w:hAnsi="Wingdings" w:hint="default"/>
      </w:rPr>
    </w:lvl>
    <w:lvl w:ilvl="6" w:tplc="46629890">
      <w:start w:val="1"/>
      <w:numFmt w:val="bullet"/>
      <w:lvlText w:val=""/>
      <w:lvlJc w:val="left"/>
      <w:pPr>
        <w:ind w:left="5040" w:hanging="360"/>
      </w:pPr>
      <w:rPr>
        <w:rFonts w:ascii="Symbol" w:hAnsi="Symbol" w:hint="default"/>
      </w:rPr>
    </w:lvl>
    <w:lvl w:ilvl="7" w:tplc="43E63212">
      <w:start w:val="1"/>
      <w:numFmt w:val="bullet"/>
      <w:lvlText w:val="o"/>
      <w:lvlJc w:val="left"/>
      <w:pPr>
        <w:ind w:left="5760" w:hanging="360"/>
      </w:pPr>
      <w:rPr>
        <w:rFonts w:ascii="Courier New" w:hAnsi="Courier New" w:hint="default"/>
      </w:rPr>
    </w:lvl>
    <w:lvl w:ilvl="8" w:tplc="4FE46C16">
      <w:start w:val="1"/>
      <w:numFmt w:val="bullet"/>
      <w:lvlText w:val=""/>
      <w:lvlJc w:val="left"/>
      <w:pPr>
        <w:ind w:left="6480" w:hanging="360"/>
      </w:pPr>
      <w:rPr>
        <w:rFonts w:ascii="Wingdings" w:hAnsi="Wingdings" w:hint="default"/>
      </w:rPr>
    </w:lvl>
  </w:abstractNum>
  <w:abstractNum w:abstractNumId="37" w15:restartNumberingAfterBreak="0">
    <w:nsid w:val="6A174127"/>
    <w:multiLevelType w:val="hybridMultilevel"/>
    <w:tmpl w:val="65FE3336"/>
    <w:lvl w:ilvl="0" w:tplc="92845E12">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6A591B35"/>
    <w:multiLevelType w:val="multilevel"/>
    <w:tmpl w:val="D8DAA1D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CD27151"/>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77BC475C"/>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A2E0467"/>
    <w:multiLevelType w:val="hybridMultilevel"/>
    <w:tmpl w:val="478886AA"/>
    <w:lvl w:ilvl="0" w:tplc="FFFFFFFF">
      <w:start w:val="1"/>
      <w:numFmt w:val="lowerLetter"/>
      <w:lvlText w:val="%1."/>
      <w:lvlJc w:val="left"/>
      <w:pPr>
        <w:ind w:left="144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7CC84FE8"/>
    <w:multiLevelType w:val="hybridMultilevel"/>
    <w:tmpl w:val="8264BECC"/>
    <w:lvl w:ilvl="0" w:tplc="40D48720">
      <w:start w:val="1"/>
      <w:numFmt w:val="decimal"/>
      <w:lvlText w:val="%1."/>
      <w:lvlJc w:val="left"/>
      <w:pPr>
        <w:ind w:left="720" w:hanging="360"/>
      </w:pPr>
    </w:lvl>
    <w:lvl w:ilvl="1" w:tplc="5F4070CC">
      <w:start w:val="1"/>
      <w:numFmt w:val="lowerLetter"/>
      <w:lvlText w:val="%2."/>
      <w:lvlJc w:val="left"/>
      <w:pPr>
        <w:ind w:left="1440" w:hanging="360"/>
      </w:pPr>
    </w:lvl>
    <w:lvl w:ilvl="2" w:tplc="D3D6449E">
      <w:start w:val="1"/>
      <w:numFmt w:val="lowerRoman"/>
      <w:lvlText w:val="%3."/>
      <w:lvlJc w:val="right"/>
      <w:pPr>
        <w:ind w:left="2160" w:hanging="180"/>
      </w:pPr>
    </w:lvl>
    <w:lvl w:ilvl="3" w:tplc="E1286E8C">
      <w:start w:val="1"/>
      <w:numFmt w:val="decimal"/>
      <w:lvlText w:val="%4."/>
      <w:lvlJc w:val="left"/>
      <w:pPr>
        <w:ind w:left="2880" w:hanging="360"/>
      </w:pPr>
    </w:lvl>
    <w:lvl w:ilvl="4" w:tplc="5672C198">
      <w:start w:val="1"/>
      <w:numFmt w:val="lowerLetter"/>
      <w:lvlText w:val="%5."/>
      <w:lvlJc w:val="left"/>
      <w:pPr>
        <w:ind w:left="3600" w:hanging="360"/>
      </w:pPr>
    </w:lvl>
    <w:lvl w:ilvl="5" w:tplc="A0B49DC6">
      <w:start w:val="1"/>
      <w:numFmt w:val="lowerRoman"/>
      <w:lvlText w:val="%6."/>
      <w:lvlJc w:val="right"/>
      <w:pPr>
        <w:ind w:left="4320" w:hanging="180"/>
      </w:pPr>
    </w:lvl>
    <w:lvl w:ilvl="6" w:tplc="25101CF8">
      <w:start w:val="1"/>
      <w:numFmt w:val="decimal"/>
      <w:lvlText w:val="%7."/>
      <w:lvlJc w:val="left"/>
      <w:pPr>
        <w:ind w:left="5040" w:hanging="360"/>
      </w:pPr>
    </w:lvl>
    <w:lvl w:ilvl="7" w:tplc="DD64C772">
      <w:start w:val="1"/>
      <w:numFmt w:val="lowerLetter"/>
      <w:lvlText w:val="%8."/>
      <w:lvlJc w:val="left"/>
      <w:pPr>
        <w:ind w:left="5760" w:hanging="360"/>
      </w:pPr>
    </w:lvl>
    <w:lvl w:ilvl="8" w:tplc="DA4ACDE8">
      <w:start w:val="1"/>
      <w:numFmt w:val="lowerRoman"/>
      <w:lvlText w:val="%9."/>
      <w:lvlJc w:val="right"/>
      <w:pPr>
        <w:ind w:left="6480" w:hanging="180"/>
      </w:pPr>
    </w:lvl>
  </w:abstractNum>
  <w:abstractNum w:abstractNumId="43" w15:restartNumberingAfterBreak="0">
    <w:nsid w:val="7EE86622"/>
    <w:multiLevelType w:val="hybridMultilevel"/>
    <w:tmpl w:val="53321F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7FD60988"/>
    <w:multiLevelType w:val="hybridMultilevel"/>
    <w:tmpl w:val="9E0E06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84415511">
    <w:abstractNumId w:val="25"/>
  </w:num>
  <w:num w:numId="2" w16cid:durableId="187447204">
    <w:abstractNumId w:val="37"/>
  </w:num>
  <w:num w:numId="3" w16cid:durableId="85615058">
    <w:abstractNumId w:val="12"/>
  </w:num>
  <w:num w:numId="4" w16cid:durableId="925309535">
    <w:abstractNumId w:val="26"/>
  </w:num>
  <w:num w:numId="5" w16cid:durableId="247732115">
    <w:abstractNumId w:val="0"/>
  </w:num>
  <w:num w:numId="6" w16cid:durableId="1480031682">
    <w:abstractNumId w:val="33"/>
  </w:num>
  <w:num w:numId="7" w16cid:durableId="1684282070">
    <w:abstractNumId w:val="9"/>
  </w:num>
  <w:num w:numId="8" w16cid:durableId="1321349932">
    <w:abstractNumId w:val="16"/>
  </w:num>
  <w:num w:numId="9" w16cid:durableId="1640187198">
    <w:abstractNumId w:val="29"/>
  </w:num>
  <w:num w:numId="10" w16cid:durableId="1081753132">
    <w:abstractNumId w:val="32"/>
  </w:num>
  <w:num w:numId="11" w16cid:durableId="1904639195">
    <w:abstractNumId w:val="34"/>
  </w:num>
  <w:num w:numId="12" w16cid:durableId="1632441113">
    <w:abstractNumId w:val="22"/>
  </w:num>
  <w:num w:numId="13" w16cid:durableId="948588606">
    <w:abstractNumId w:val="14"/>
  </w:num>
  <w:num w:numId="14" w16cid:durableId="1485391031">
    <w:abstractNumId w:val="39"/>
  </w:num>
  <w:num w:numId="15" w16cid:durableId="929510544">
    <w:abstractNumId w:val="20"/>
  </w:num>
  <w:num w:numId="16" w16cid:durableId="564528944">
    <w:abstractNumId w:val="8"/>
  </w:num>
  <w:num w:numId="17" w16cid:durableId="221675036">
    <w:abstractNumId w:val="3"/>
  </w:num>
  <w:num w:numId="18" w16cid:durableId="818572231">
    <w:abstractNumId w:val="27"/>
  </w:num>
  <w:num w:numId="19" w16cid:durableId="1574660563">
    <w:abstractNumId w:val="42"/>
  </w:num>
  <w:num w:numId="20" w16cid:durableId="543255607">
    <w:abstractNumId w:val="2"/>
  </w:num>
  <w:num w:numId="21" w16cid:durableId="1830561571">
    <w:abstractNumId w:val="19"/>
  </w:num>
  <w:num w:numId="22" w16cid:durableId="401686602">
    <w:abstractNumId w:val="31"/>
  </w:num>
  <w:num w:numId="23" w16cid:durableId="622617920">
    <w:abstractNumId w:val="41"/>
  </w:num>
  <w:num w:numId="24" w16cid:durableId="1163281397">
    <w:abstractNumId w:val="23"/>
  </w:num>
  <w:num w:numId="25" w16cid:durableId="1948193324">
    <w:abstractNumId w:val="40"/>
  </w:num>
  <w:num w:numId="26" w16cid:durableId="769813712">
    <w:abstractNumId w:val="21"/>
  </w:num>
  <w:num w:numId="27" w16cid:durableId="326636587">
    <w:abstractNumId w:val="36"/>
  </w:num>
  <w:num w:numId="28" w16cid:durableId="569652425">
    <w:abstractNumId w:val="4"/>
  </w:num>
  <w:num w:numId="29" w16cid:durableId="337005716">
    <w:abstractNumId w:val="35"/>
  </w:num>
  <w:num w:numId="30" w16cid:durableId="1562521427">
    <w:abstractNumId w:val="13"/>
  </w:num>
  <w:num w:numId="31" w16cid:durableId="1805852905">
    <w:abstractNumId w:val="11"/>
  </w:num>
  <w:num w:numId="32" w16cid:durableId="1706447965">
    <w:abstractNumId w:val="7"/>
  </w:num>
  <w:num w:numId="33" w16cid:durableId="726026409">
    <w:abstractNumId w:val="17"/>
  </w:num>
  <w:num w:numId="34" w16cid:durableId="477724171">
    <w:abstractNumId w:val="30"/>
  </w:num>
  <w:num w:numId="35" w16cid:durableId="239682529">
    <w:abstractNumId w:val="44"/>
  </w:num>
  <w:num w:numId="36" w16cid:durableId="1768620891">
    <w:abstractNumId w:val="10"/>
  </w:num>
  <w:num w:numId="37" w16cid:durableId="1750347161">
    <w:abstractNumId w:val="15"/>
  </w:num>
  <w:num w:numId="38" w16cid:durableId="494996929">
    <w:abstractNumId w:val="24"/>
  </w:num>
  <w:num w:numId="39" w16cid:durableId="1123572227">
    <w:abstractNumId w:val="43"/>
  </w:num>
  <w:num w:numId="40" w16cid:durableId="452404321">
    <w:abstractNumId w:val="28"/>
  </w:num>
  <w:num w:numId="41" w16cid:durableId="6583163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86136703">
    <w:abstractNumId w:val="6"/>
  </w:num>
  <w:num w:numId="43" w16cid:durableId="1667854219">
    <w:abstractNumId w:val="5"/>
  </w:num>
  <w:num w:numId="44" w16cid:durableId="1449542114">
    <w:abstractNumId w:val="18"/>
  </w:num>
  <w:num w:numId="45" w16cid:durableId="14617212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05436947">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526"/>
    <w:rsid w:val="000048B8"/>
    <w:rsid w:val="00007D77"/>
    <w:rsid w:val="000109D7"/>
    <w:rsid w:val="00012E8E"/>
    <w:rsid w:val="00013B2A"/>
    <w:rsid w:val="000172B9"/>
    <w:rsid w:val="00017A93"/>
    <w:rsid w:val="00017D1A"/>
    <w:rsid w:val="00020BD8"/>
    <w:rsid w:val="000354DE"/>
    <w:rsid w:val="00035F65"/>
    <w:rsid w:val="00040975"/>
    <w:rsid w:val="00040EB9"/>
    <w:rsid w:val="0006050C"/>
    <w:rsid w:val="00062C43"/>
    <w:rsid w:val="00063744"/>
    <w:rsid w:val="00064F6A"/>
    <w:rsid w:val="00067A95"/>
    <w:rsid w:val="0007273A"/>
    <w:rsid w:val="0007508F"/>
    <w:rsid w:val="000758AE"/>
    <w:rsid w:val="000762A9"/>
    <w:rsid w:val="00083091"/>
    <w:rsid w:val="000839AE"/>
    <w:rsid w:val="00087ED6"/>
    <w:rsid w:val="00091921"/>
    <w:rsid w:val="00093310"/>
    <w:rsid w:val="00095C01"/>
    <w:rsid w:val="00095F6E"/>
    <w:rsid w:val="000A4D71"/>
    <w:rsid w:val="000B1F43"/>
    <w:rsid w:val="000B2407"/>
    <w:rsid w:val="000B3726"/>
    <w:rsid w:val="000B3B21"/>
    <w:rsid w:val="000B59A9"/>
    <w:rsid w:val="000B5BA8"/>
    <w:rsid w:val="000B69CC"/>
    <w:rsid w:val="000C018E"/>
    <w:rsid w:val="000C030B"/>
    <w:rsid w:val="000C0BEF"/>
    <w:rsid w:val="000C21B2"/>
    <w:rsid w:val="000C39D0"/>
    <w:rsid w:val="000C6499"/>
    <w:rsid w:val="000C7AC0"/>
    <w:rsid w:val="000D1BD8"/>
    <w:rsid w:val="000D2D81"/>
    <w:rsid w:val="000D3184"/>
    <w:rsid w:val="000D7155"/>
    <w:rsid w:val="000D781C"/>
    <w:rsid w:val="000E0225"/>
    <w:rsid w:val="000E1B31"/>
    <w:rsid w:val="000E61F0"/>
    <w:rsid w:val="000F0526"/>
    <w:rsid w:val="000F1187"/>
    <w:rsid w:val="000F4D70"/>
    <w:rsid w:val="000F707F"/>
    <w:rsid w:val="000F7B25"/>
    <w:rsid w:val="00105A02"/>
    <w:rsid w:val="00110135"/>
    <w:rsid w:val="00115639"/>
    <w:rsid w:val="00116FD0"/>
    <w:rsid w:val="001208EA"/>
    <w:rsid w:val="00120D59"/>
    <w:rsid w:val="00121406"/>
    <w:rsid w:val="00121F53"/>
    <w:rsid w:val="00123F48"/>
    <w:rsid w:val="0012500A"/>
    <w:rsid w:val="001300AB"/>
    <w:rsid w:val="001344AF"/>
    <w:rsid w:val="00135B89"/>
    <w:rsid w:val="00137915"/>
    <w:rsid w:val="001379E1"/>
    <w:rsid w:val="00145F6C"/>
    <w:rsid w:val="00147648"/>
    <w:rsid w:val="001503A8"/>
    <w:rsid w:val="00151A10"/>
    <w:rsid w:val="001521BD"/>
    <w:rsid w:val="00154755"/>
    <w:rsid w:val="00155C1A"/>
    <w:rsid w:val="00157D70"/>
    <w:rsid w:val="00163D1C"/>
    <w:rsid w:val="00173D27"/>
    <w:rsid w:val="0017583A"/>
    <w:rsid w:val="001763E3"/>
    <w:rsid w:val="001824AC"/>
    <w:rsid w:val="001865AC"/>
    <w:rsid w:val="00186C49"/>
    <w:rsid w:val="00187D4D"/>
    <w:rsid w:val="00192F3F"/>
    <w:rsid w:val="0019345F"/>
    <w:rsid w:val="00195A87"/>
    <w:rsid w:val="00197966"/>
    <w:rsid w:val="001A15C6"/>
    <w:rsid w:val="001A44E4"/>
    <w:rsid w:val="001A5529"/>
    <w:rsid w:val="001B69A7"/>
    <w:rsid w:val="001C2813"/>
    <w:rsid w:val="001C6AD2"/>
    <w:rsid w:val="001C7F05"/>
    <w:rsid w:val="001D1F8F"/>
    <w:rsid w:val="001D239C"/>
    <w:rsid w:val="001E0455"/>
    <w:rsid w:val="001E1773"/>
    <w:rsid w:val="001E5F87"/>
    <w:rsid w:val="001E7EF6"/>
    <w:rsid w:val="001F5A9F"/>
    <w:rsid w:val="001F7DF3"/>
    <w:rsid w:val="00202370"/>
    <w:rsid w:val="00202F1E"/>
    <w:rsid w:val="00203437"/>
    <w:rsid w:val="002067E5"/>
    <w:rsid w:val="00211FFE"/>
    <w:rsid w:val="002128E3"/>
    <w:rsid w:val="0021754A"/>
    <w:rsid w:val="00220BF3"/>
    <w:rsid w:val="002227FE"/>
    <w:rsid w:val="00223913"/>
    <w:rsid w:val="002319A2"/>
    <w:rsid w:val="00233871"/>
    <w:rsid w:val="00233C80"/>
    <w:rsid w:val="002354B0"/>
    <w:rsid w:val="00237180"/>
    <w:rsid w:val="00240367"/>
    <w:rsid w:val="002447F3"/>
    <w:rsid w:val="002503B4"/>
    <w:rsid w:val="002516D3"/>
    <w:rsid w:val="002533BF"/>
    <w:rsid w:val="002548FD"/>
    <w:rsid w:val="00257A4A"/>
    <w:rsid w:val="00260142"/>
    <w:rsid w:val="00260164"/>
    <w:rsid w:val="0026276D"/>
    <w:rsid w:val="00264969"/>
    <w:rsid w:val="00267CA1"/>
    <w:rsid w:val="00270942"/>
    <w:rsid w:val="0027257D"/>
    <w:rsid w:val="00280A79"/>
    <w:rsid w:val="0029527F"/>
    <w:rsid w:val="002969AE"/>
    <w:rsid w:val="00297121"/>
    <w:rsid w:val="00297EF0"/>
    <w:rsid w:val="002A0F13"/>
    <w:rsid w:val="002A4EBD"/>
    <w:rsid w:val="002A74C1"/>
    <w:rsid w:val="002B1500"/>
    <w:rsid w:val="002B6E31"/>
    <w:rsid w:val="002C0ED2"/>
    <w:rsid w:val="002C7326"/>
    <w:rsid w:val="002D07CB"/>
    <w:rsid w:val="002D4597"/>
    <w:rsid w:val="002D6535"/>
    <w:rsid w:val="002E6386"/>
    <w:rsid w:val="002E7372"/>
    <w:rsid w:val="002E7E12"/>
    <w:rsid w:val="002F1412"/>
    <w:rsid w:val="002F3EEE"/>
    <w:rsid w:val="002F3F62"/>
    <w:rsid w:val="002F428B"/>
    <w:rsid w:val="00300160"/>
    <w:rsid w:val="00300707"/>
    <w:rsid w:val="0030611C"/>
    <w:rsid w:val="00310CF1"/>
    <w:rsid w:val="00310EDF"/>
    <w:rsid w:val="003123E4"/>
    <w:rsid w:val="00315A53"/>
    <w:rsid w:val="00320B0F"/>
    <w:rsid w:val="003228F9"/>
    <w:rsid w:val="00323A98"/>
    <w:rsid w:val="00323D2E"/>
    <w:rsid w:val="0032622A"/>
    <w:rsid w:val="00336376"/>
    <w:rsid w:val="00336584"/>
    <w:rsid w:val="003421A6"/>
    <w:rsid w:val="00344424"/>
    <w:rsid w:val="00344569"/>
    <w:rsid w:val="003452F1"/>
    <w:rsid w:val="00345573"/>
    <w:rsid w:val="0034644E"/>
    <w:rsid w:val="0034700B"/>
    <w:rsid w:val="0035222D"/>
    <w:rsid w:val="00353C64"/>
    <w:rsid w:val="00354A0B"/>
    <w:rsid w:val="00354F12"/>
    <w:rsid w:val="00356EDD"/>
    <w:rsid w:val="003613DF"/>
    <w:rsid w:val="00362073"/>
    <w:rsid w:val="00362973"/>
    <w:rsid w:val="00362B38"/>
    <w:rsid w:val="00362D93"/>
    <w:rsid w:val="00364288"/>
    <w:rsid w:val="0036431B"/>
    <w:rsid w:val="003676D4"/>
    <w:rsid w:val="003678C0"/>
    <w:rsid w:val="00371006"/>
    <w:rsid w:val="00375659"/>
    <w:rsid w:val="0037612E"/>
    <w:rsid w:val="003801CD"/>
    <w:rsid w:val="00383605"/>
    <w:rsid w:val="00386CDA"/>
    <w:rsid w:val="00391F42"/>
    <w:rsid w:val="00393B0D"/>
    <w:rsid w:val="00395EEC"/>
    <w:rsid w:val="003A19FC"/>
    <w:rsid w:val="003A342F"/>
    <w:rsid w:val="003B324C"/>
    <w:rsid w:val="003C2E68"/>
    <w:rsid w:val="003C30CC"/>
    <w:rsid w:val="003C3CEA"/>
    <w:rsid w:val="003C57C8"/>
    <w:rsid w:val="003D093F"/>
    <w:rsid w:val="003D3C96"/>
    <w:rsid w:val="003D48B3"/>
    <w:rsid w:val="003E5854"/>
    <w:rsid w:val="003E5B38"/>
    <w:rsid w:val="003F2092"/>
    <w:rsid w:val="003F544F"/>
    <w:rsid w:val="004017FC"/>
    <w:rsid w:val="004047F3"/>
    <w:rsid w:val="004073A3"/>
    <w:rsid w:val="0040741B"/>
    <w:rsid w:val="00424AEA"/>
    <w:rsid w:val="004254AE"/>
    <w:rsid w:val="00432EC7"/>
    <w:rsid w:val="0044063E"/>
    <w:rsid w:val="00453FAC"/>
    <w:rsid w:val="00454FC9"/>
    <w:rsid w:val="0045568A"/>
    <w:rsid w:val="00456C3E"/>
    <w:rsid w:val="00463684"/>
    <w:rsid w:val="0046651A"/>
    <w:rsid w:val="00467410"/>
    <w:rsid w:val="00473ACC"/>
    <w:rsid w:val="00477F37"/>
    <w:rsid w:val="00481047"/>
    <w:rsid w:val="00482578"/>
    <w:rsid w:val="0048483F"/>
    <w:rsid w:val="004859EE"/>
    <w:rsid w:val="00490FE1"/>
    <w:rsid w:val="00496F5F"/>
    <w:rsid w:val="004A0020"/>
    <w:rsid w:val="004A182E"/>
    <w:rsid w:val="004B1693"/>
    <w:rsid w:val="004B50D8"/>
    <w:rsid w:val="004B71D5"/>
    <w:rsid w:val="004C2F9A"/>
    <w:rsid w:val="004E105F"/>
    <w:rsid w:val="004E210D"/>
    <w:rsid w:val="004E335F"/>
    <w:rsid w:val="004E3ED4"/>
    <w:rsid w:val="004E6025"/>
    <w:rsid w:val="004F0C6F"/>
    <w:rsid w:val="004F7B0F"/>
    <w:rsid w:val="004F7B4B"/>
    <w:rsid w:val="00500D02"/>
    <w:rsid w:val="00502BEC"/>
    <w:rsid w:val="00504765"/>
    <w:rsid w:val="0050547A"/>
    <w:rsid w:val="00507088"/>
    <w:rsid w:val="00514032"/>
    <w:rsid w:val="00515968"/>
    <w:rsid w:val="0052113D"/>
    <w:rsid w:val="0052150D"/>
    <w:rsid w:val="00527178"/>
    <w:rsid w:val="00527762"/>
    <w:rsid w:val="00541EA1"/>
    <w:rsid w:val="00544045"/>
    <w:rsid w:val="00544B0E"/>
    <w:rsid w:val="00544CC3"/>
    <w:rsid w:val="005562B7"/>
    <w:rsid w:val="00556BAD"/>
    <w:rsid w:val="00560750"/>
    <w:rsid w:val="0056796B"/>
    <w:rsid w:val="005728C4"/>
    <w:rsid w:val="00572BE6"/>
    <w:rsid w:val="00573BCD"/>
    <w:rsid w:val="005748D0"/>
    <w:rsid w:val="00576231"/>
    <w:rsid w:val="0057656E"/>
    <w:rsid w:val="00583FFB"/>
    <w:rsid w:val="00591832"/>
    <w:rsid w:val="00591D70"/>
    <w:rsid w:val="00594461"/>
    <w:rsid w:val="00594DA0"/>
    <w:rsid w:val="0059632B"/>
    <w:rsid w:val="005A54D3"/>
    <w:rsid w:val="005B1121"/>
    <w:rsid w:val="005B1BA6"/>
    <w:rsid w:val="005B475B"/>
    <w:rsid w:val="005B64F1"/>
    <w:rsid w:val="005B6E95"/>
    <w:rsid w:val="005B7B11"/>
    <w:rsid w:val="005B7D13"/>
    <w:rsid w:val="005C10E2"/>
    <w:rsid w:val="005C411C"/>
    <w:rsid w:val="005D00B0"/>
    <w:rsid w:val="005D0A89"/>
    <w:rsid w:val="005D493C"/>
    <w:rsid w:val="005E0132"/>
    <w:rsid w:val="005E496E"/>
    <w:rsid w:val="005F0C13"/>
    <w:rsid w:val="005F1D76"/>
    <w:rsid w:val="005F6B98"/>
    <w:rsid w:val="0060213C"/>
    <w:rsid w:val="006069E2"/>
    <w:rsid w:val="00610E54"/>
    <w:rsid w:val="00615010"/>
    <w:rsid w:val="00616D8E"/>
    <w:rsid w:val="00620C3F"/>
    <w:rsid w:val="00626CA8"/>
    <w:rsid w:val="00630F58"/>
    <w:rsid w:val="00632706"/>
    <w:rsid w:val="00632775"/>
    <w:rsid w:val="00634370"/>
    <w:rsid w:val="0064008E"/>
    <w:rsid w:val="00650B15"/>
    <w:rsid w:val="00652330"/>
    <w:rsid w:val="00652F32"/>
    <w:rsid w:val="00653F88"/>
    <w:rsid w:val="00657903"/>
    <w:rsid w:val="0066206F"/>
    <w:rsid w:val="00664B52"/>
    <w:rsid w:val="00677D00"/>
    <w:rsid w:val="006848ED"/>
    <w:rsid w:val="00686827"/>
    <w:rsid w:val="00687193"/>
    <w:rsid w:val="0069446E"/>
    <w:rsid w:val="00694A08"/>
    <w:rsid w:val="00696A63"/>
    <w:rsid w:val="00697BB1"/>
    <w:rsid w:val="006A1973"/>
    <w:rsid w:val="006A5C6E"/>
    <w:rsid w:val="006A793C"/>
    <w:rsid w:val="006B0A6F"/>
    <w:rsid w:val="006B5218"/>
    <w:rsid w:val="006B7828"/>
    <w:rsid w:val="006B7AE4"/>
    <w:rsid w:val="006B7D8B"/>
    <w:rsid w:val="006C4407"/>
    <w:rsid w:val="006C45B0"/>
    <w:rsid w:val="006D0BC5"/>
    <w:rsid w:val="006E1B3F"/>
    <w:rsid w:val="006E3840"/>
    <w:rsid w:val="006E3DF1"/>
    <w:rsid w:val="006E51D2"/>
    <w:rsid w:val="006F29C8"/>
    <w:rsid w:val="006F6429"/>
    <w:rsid w:val="006F6550"/>
    <w:rsid w:val="00703662"/>
    <w:rsid w:val="00711F1A"/>
    <w:rsid w:val="00720BAF"/>
    <w:rsid w:val="00727022"/>
    <w:rsid w:val="007312FA"/>
    <w:rsid w:val="00732222"/>
    <w:rsid w:val="0073256D"/>
    <w:rsid w:val="00736BF7"/>
    <w:rsid w:val="00737404"/>
    <w:rsid w:val="00740C7B"/>
    <w:rsid w:val="007416A3"/>
    <w:rsid w:val="00744C15"/>
    <w:rsid w:val="007467E8"/>
    <w:rsid w:val="007520CC"/>
    <w:rsid w:val="00752431"/>
    <w:rsid w:val="00752CE4"/>
    <w:rsid w:val="00754839"/>
    <w:rsid w:val="0076233A"/>
    <w:rsid w:val="00762E47"/>
    <w:rsid w:val="007657AF"/>
    <w:rsid w:val="007657BA"/>
    <w:rsid w:val="00770F25"/>
    <w:rsid w:val="007718CE"/>
    <w:rsid w:val="007747FC"/>
    <w:rsid w:val="00775C98"/>
    <w:rsid w:val="00776D31"/>
    <w:rsid w:val="00783B76"/>
    <w:rsid w:val="00791026"/>
    <w:rsid w:val="00792532"/>
    <w:rsid w:val="0079394B"/>
    <w:rsid w:val="00796F86"/>
    <w:rsid w:val="007978A4"/>
    <w:rsid w:val="007A0F93"/>
    <w:rsid w:val="007A50BC"/>
    <w:rsid w:val="007A59A8"/>
    <w:rsid w:val="007B0DE3"/>
    <w:rsid w:val="007B329B"/>
    <w:rsid w:val="007B4C61"/>
    <w:rsid w:val="007B54BA"/>
    <w:rsid w:val="007B60A7"/>
    <w:rsid w:val="007B6CE7"/>
    <w:rsid w:val="007B799C"/>
    <w:rsid w:val="007C02CD"/>
    <w:rsid w:val="007C4191"/>
    <w:rsid w:val="007C4BE0"/>
    <w:rsid w:val="007D0F89"/>
    <w:rsid w:val="007D2570"/>
    <w:rsid w:val="007D344D"/>
    <w:rsid w:val="007D3D2B"/>
    <w:rsid w:val="007D43D3"/>
    <w:rsid w:val="007D4C0A"/>
    <w:rsid w:val="007D6C5B"/>
    <w:rsid w:val="007D73AB"/>
    <w:rsid w:val="007E37FD"/>
    <w:rsid w:val="007E7971"/>
    <w:rsid w:val="007F0CBC"/>
    <w:rsid w:val="007F351E"/>
    <w:rsid w:val="007F42AB"/>
    <w:rsid w:val="008033EF"/>
    <w:rsid w:val="00804ED0"/>
    <w:rsid w:val="008063EA"/>
    <w:rsid w:val="00807EE0"/>
    <w:rsid w:val="00813E2D"/>
    <w:rsid w:val="00815B8C"/>
    <w:rsid w:val="00817821"/>
    <w:rsid w:val="00817DE2"/>
    <w:rsid w:val="0082018E"/>
    <w:rsid w:val="00824D1D"/>
    <w:rsid w:val="0082731B"/>
    <w:rsid w:val="0082745D"/>
    <w:rsid w:val="00830810"/>
    <w:rsid w:val="0083146F"/>
    <w:rsid w:val="00831E67"/>
    <w:rsid w:val="00837330"/>
    <w:rsid w:val="008417AA"/>
    <w:rsid w:val="00843CEF"/>
    <w:rsid w:val="00854C7A"/>
    <w:rsid w:val="00864038"/>
    <w:rsid w:val="008717D6"/>
    <w:rsid w:val="00872258"/>
    <w:rsid w:val="00873E4D"/>
    <w:rsid w:val="0087477F"/>
    <w:rsid w:val="00876FD8"/>
    <w:rsid w:val="00877AE3"/>
    <w:rsid w:val="008809C2"/>
    <w:rsid w:val="00881F6F"/>
    <w:rsid w:val="00887571"/>
    <w:rsid w:val="0088777B"/>
    <w:rsid w:val="00887EBE"/>
    <w:rsid w:val="008905B1"/>
    <w:rsid w:val="00895AD1"/>
    <w:rsid w:val="008A0363"/>
    <w:rsid w:val="008A7656"/>
    <w:rsid w:val="008B044B"/>
    <w:rsid w:val="008B3908"/>
    <w:rsid w:val="008B53D2"/>
    <w:rsid w:val="008B6BC9"/>
    <w:rsid w:val="008B76C2"/>
    <w:rsid w:val="008C15A0"/>
    <w:rsid w:val="008C21A3"/>
    <w:rsid w:val="008C6136"/>
    <w:rsid w:val="008C6A37"/>
    <w:rsid w:val="008D2BB9"/>
    <w:rsid w:val="008D4C92"/>
    <w:rsid w:val="008D7DEC"/>
    <w:rsid w:val="008E0EE0"/>
    <w:rsid w:val="008E30A7"/>
    <w:rsid w:val="008E527F"/>
    <w:rsid w:val="008E7EC5"/>
    <w:rsid w:val="008F03EF"/>
    <w:rsid w:val="00900D93"/>
    <w:rsid w:val="009011E1"/>
    <w:rsid w:val="00902DEB"/>
    <w:rsid w:val="009030A5"/>
    <w:rsid w:val="009030C7"/>
    <w:rsid w:val="00910769"/>
    <w:rsid w:val="00910A2E"/>
    <w:rsid w:val="009114C8"/>
    <w:rsid w:val="00912BC3"/>
    <w:rsid w:val="00913156"/>
    <w:rsid w:val="00914136"/>
    <w:rsid w:val="0091526E"/>
    <w:rsid w:val="009161E3"/>
    <w:rsid w:val="00916990"/>
    <w:rsid w:val="00917903"/>
    <w:rsid w:val="00920441"/>
    <w:rsid w:val="009225E3"/>
    <w:rsid w:val="00922F38"/>
    <w:rsid w:val="00924BDB"/>
    <w:rsid w:val="009332EE"/>
    <w:rsid w:val="00933EB6"/>
    <w:rsid w:val="00936308"/>
    <w:rsid w:val="009423AA"/>
    <w:rsid w:val="00952159"/>
    <w:rsid w:val="00955EFC"/>
    <w:rsid w:val="00956434"/>
    <w:rsid w:val="009649D7"/>
    <w:rsid w:val="009724E2"/>
    <w:rsid w:val="00973249"/>
    <w:rsid w:val="00973896"/>
    <w:rsid w:val="00976B69"/>
    <w:rsid w:val="00977803"/>
    <w:rsid w:val="00982196"/>
    <w:rsid w:val="009866C8"/>
    <w:rsid w:val="00986B8F"/>
    <w:rsid w:val="00986CC0"/>
    <w:rsid w:val="00992C72"/>
    <w:rsid w:val="00992D43"/>
    <w:rsid w:val="009944C3"/>
    <w:rsid w:val="0099471C"/>
    <w:rsid w:val="00996768"/>
    <w:rsid w:val="00997216"/>
    <w:rsid w:val="00997799"/>
    <w:rsid w:val="009A2046"/>
    <w:rsid w:val="009B08A1"/>
    <w:rsid w:val="009B2D12"/>
    <w:rsid w:val="009C3692"/>
    <w:rsid w:val="009C79CA"/>
    <w:rsid w:val="009D2F77"/>
    <w:rsid w:val="009D36DC"/>
    <w:rsid w:val="009D374D"/>
    <w:rsid w:val="009D3D5F"/>
    <w:rsid w:val="009D5125"/>
    <w:rsid w:val="009D72A1"/>
    <w:rsid w:val="009E358E"/>
    <w:rsid w:val="009E37E5"/>
    <w:rsid w:val="009E38C4"/>
    <w:rsid w:val="009E6654"/>
    <w:rsid w:val="00A03789"/>
    <w:rsid w:val="00A038B5"/>
    <w:rsid w:val="00A0577F"/>
    <w:rsid w:val="00A10C66"/>
    <w:rsid w:val="00A14085"/>
    <w:rsid w:val="00A144CB"/>
    <w:rsid w:val="00A172E3"/>
    <w:rsid w:val="00A21189"/>
    <w:rsid w:val="00A238D4"/>
    <w:rsid w:val="00A24A76"/>
    <w:rsid w:val="00A253B9"/>
    <w:rsid w:val="00A266FE"/>
    <w:rsid w:val="00A269EF"/>
    <w:rsid w:val="00A271C2"/>
    <w:rsid w:val="00A3035F"/>
    <w:rsid w:val="00A321FE"/>
    <w:rsid w:val="00A3290D"/>
    <w:rsid w:val="00A32AF1"/>
    <w:rsid w:val="00A3375F"/>
    <w:rsid w:val="00A33C90"/>
    <w:rsid w:val="00A413B6"/>
    <w:rsid w:val="00A4249E"/>
    <w:rsid w:val="00A437DE"/>
    <w:rsid w:val="00A5202E"/>
    <w:rsid w:val="00A6583B"/>
    <w:rsid w:val="00A71A33"/>
    <w:rsid w:val="00A746AF"/>
    <w:rsid w:val="00A76CC8"/>
    <w:rsid w:val="00A823F2"/>
    <w:rsid w:val="00A84FAF"/>
    <w:rsid w:val="00A856EA"/>
    <w:rsid w:val="00A85B88"/>
    <w:rsid w:val="00A8622F"/>
    <w:rsid w:val="00A86DFD"/>
    <w:rsid w:val="00A87BF9"/>
    <w:rsid w:val="00A90339"/>
    <w:rsid w:val="00A91297"/>
    <w:rsid w:val="00A9222E"/>
    <w:rsid w:val="00A9424C"/>
    <w:rsid w:val="00A97BD7"/>
    <w:rsid w:val="00AA1908"/>
    <w:rsid w:val="00AA236D"/>
    <w:rsid w:val="00AA3AF9"/>
    <w:rsid w:val="00AA569E"/>
    <w:rsid w:val="00AA79AA"/>
    <w:rsid w:val="00AB4078"/>
    <w:rsid w:val="00AB41DF"/>
    <w:rsid w:val="00AC39A5"/>
    <w:rsid w:val="00AC4ED5"/>
    <w:rsid w:val="00AD2B36"/>
    <w:rsid w:val="00AD2F98"/>
    <w:rsid w:val="00AD6BD4"/>
    <w:rsid w:val="00AD70F2"/>
    <w:rsid w:val="00AF13D5"/>
    <w:rsid w:val="00AF3A14"/>
    <w:rsid w:val="00AF3BD0"/>
    <w:rsid w:val="00AF51C8"/>
    <w:rsid w:val="00AF5402"/>
    <w:rsid w:val="00B0236B"/>
    <w:rsid w:val="00B04A5C"/>
    <w:rsid w:val="00B05947"/>
    <w:rsid w:val="00B06013"/>
    <w:rsid w:val="00B10049"/>
    <w:rsid w:val="00B215F0"/>
    <w:rsid w:val="00B22054"/>
    <w:rsid w:val="00B25EC7"/>
    <w:rsid w:val="00B26374"/>
    <w:rsid w:val="00B27FC7"/>
    <w:rsid w:val="00B37E6A"/>
    <w:rsid w:val="00B41083"/>
    <w:rsid w:val="00B445BB"/>
    <w:rsid w:val="00B462FF"/>
    <w:rsid w:val="00B51B64"/>
    <w:rsid w:val="00B51CE7"/>
    <w:rsid w:val="00B52910"/>
    <w:rsid w:val="00B60A75"/>
    <w:rsid w:val="00B62345"/>
    <w:rsid w:val="00B74675"/>
    <w:rsid w:val="00B757C0"/>
    <w:rsid w:val="00B76C2B"/>
    <w:rsid w:val="00B82D59"/>
    <w:rsid w:val="00B8396F"/>
    <w:rsid w:val="00B876F4"/>
    <w:rsid w:val="00B921C6"/>
    <w:rsid w:val="00B9493B"/>
    <w:rsid w:val="00B97288"/>
    <w:rsid w:val="00B97635"/>
    <w:rsid w:val="00B979A8"/>
    <w:rsid w:val="00BA01D3"/>
    <w:rsid w:val="00BA0367"/>
    <w:rsid w:val="00BA0C72"/>
    <w:rsid w:val="00BA23A4"/>
    <w:rsid w:val="00BA2A36"/>
    <w:rsid w:val="00BA2B43"/>
    <w:rsid w:val="00BA49A2"/>
    <w:rsid w:val="00BA5927"/>
    <w:rsid w:val="00BA7F32"/>
    <w:rsid w:val="00BB7323"/>
    <w:rsid w:val="00BC3AFA"/>
    <w:rsid w:val="00BD0B59"/>
    <w:rsid w:val="00BD5C01"/>
    <w:rsid w:val="00BD6D4F"/>
    <w:rsid w:val="00BD7E24"/>
    <w:rsid w:val="00BE16DC"/>
    <w:rsid w:val="00BE1B22"/>
    <w:rsid w:val="00BF0635"/>
    <w:rsid w:val="00BF2E49"/>
    <w:rsid w:val="00C023DD"/>
    <w:rsid w:val="00C02B53"/>
    <w:rsid w:val="00C158C8"/>
    <w:rsid w:val="00C15CC8"/>
    <w:rsid w:val="00C15EA3"/>
    <w:rsid w:val="00C20A4B"/>
    <w:rsid w:val="00C21291"/>
    <w:rsid w:val="00C22F75"/>
    <w:rsid w:val="00C2332F"/>
    <w:rsid w:val="00C24E69"/>
    <w:rsid w:val="00C30D65"/>
    <w:rsid w:val="00C32A8D"/>
    <w:rsid w:val="00C33EAB"/>
    <w:rsid w:val="00C348FF"/>
    <w:rsid w:val="00C34ADB"/>
    <w:rsid w:val="00C35276"/>
    <w:rsid w:val="00C3638F"/>
    <w:rsid w:val="00C3697A"/>
    <w:rsid w:val="00C4069B"/>
    <w:rsid w:val="00C41BA7"/>
    <w:rsid w:val="00C4376E"/>
    <w:rsid w:val="00C43F23"/>
    <w:rsid w:val="00C4400E"/>
    <w:rsid w:val="00C45E58"/>
    <w:rsid w:val="00C4623F"/>
    <w:rsid w:val="00C46D1D"/>
    <w:rsid w:val="00C5161A"/>
    <w:rsid w:val="00C53EE6"/>
    <w:rsid w:val="00C55054"/>
    <w:rsid w:val="00C5517B"/>
    <w:rsid w:val="00C5559E"/>
    <w:rsid w:val="00C55C0E"/>
    <w:rsid w:val="00C62B3E"/>
    <w:rsid w:val="00C67974"/>
    <w:rsid w:val="00C704CA"/>
    <w:rsid w:val="00C7065D"/>
    <w:rsid w:val="00C70A74"/>
    <w:rsid w:val="00C7132E"/>
    <w:rsid w:val="00C72C79"/>
    <w:rsid w:val="00C73EC9"/>
    <w:rsid w:val="00C7485E"/>
    <w:rsid w:val="00C7597C"/>
    <w:rsid w:val="00C75FEF"/>
    <w:rsid w:val="00C80EF3"/>
    <w:rsid w:val="00C84117"/>
    <w:rsid w:val="00C84E20"/>
    <w:rsid w:val="00C91F49"/>
    <w:rsid w:val="00C93A88"/>
    <w:rsid w:val="00C94EF0"/>
    <w:rsid w:val="00C97A7C"/>
    <w:rsid w:val="00CA06C4"/>
    <w:rsid w:val="00CA0A0C"/>
    <w:rsid w:val="00CA3606"/>
    <w:rsid w:val="00CB00E0"/>
    <w:rsid w:val="00CB045F"/>
    <w:rsid w:val="00CB3D2A"/>
    <w:rsid w:val="00CB6EA6"/>
    <w:rsid w:val="00CC00B0"/>
    <w:rsid w:val="00CC2818"/>
    <w:rsid w:val="00CD3394"/>
    <w:rsid w:val="00CD5CE4"/>
    <w:rsid w:val="00CD7FF6"/>
    <w:rsid w:val="00CE1BE8"/>
    <w:rsid w:val="00CE3005"/>
    <w:rsid w:val="00CE3F85"/>
    <w:rsid w:val="00CE6E57"/>
    <w:rsid w:val="00CF0B1B"/>
    <w:rsid w:val="00CF0DA8"/>
    <w:rsid w:val="00CF7E9A"/>
    <w:rsid w:val="00D00587"/>
    <w:rsid w:val="00D05EBC"/>
    <w:rsid w:val="00D06CAE"/>
    <w:rsid w:val="00D10241"/>
    <w:rsid w:val="00D2039D"/>
    <w:rsid w:val="00D203EC"/>
    <w:rsid w:val="00D22401"/>
    <w:rsid w:val="00D26CD4"/>
    <w:rsid w:val="00D3188C"/>
    <w:rsid w:val="00D363EB"/>
    <w:rsid w:val="00D44789"/>
    <w:rsid w:val="00D466A8"/>
    <w:rsid w:val="00D46F78"/>
    <w:rsid w:val="00D507C0"/>
    <w:rsid w:val="00D50895"/>
    <w:rsid w:val="00D51A27"/>
    <w:rsid w:val="00D51DB6"/>
    <w:rsid w:val="00D527BE"/>
    <w:rsid w:val="00D54A28"/>
    <w:rsid w:val="00D55561"/>
    <w:rsid w:val="00D570B0"/>
    <w:rsid w:val="00D57152"/>
    <w:rsid w:val="00D57B4A"/>
    <w:rsid w:val="00D629A5"/>
    <w:rsid w:val="00D74023"/>
    <w:rsid w:val="00D778CD"/>
    <w:rsid w:val="00D77DCB"/>
    <w:rsid w:val="00D83C26"/>
    <w:rsid w:val="00D8641E"/>
    <w:rsid w:val="00D870E6"/>
    <w:rsid w:val="00D91DBF"/>
    <w:rsid w:val="00D92CCD"/>
    <w:rsid w:val="00D96120"/>
    <w:rsid w:val="00D967D8"/>
    <w:rsid w:val="00DA5966"/>
    <w:rsid w:val="00DA778B"/>
    <w:rsid w:val="00DA7C0E"/>
    <w:rsid w:val="00DB0434"/>
    <w:rsid w:val="00DB3EB3"/>
    <w:rsid w:val="00DB60DF"/>
    <w:rsid w:val="00DB6A6A"/>
    <w:rsid w:val="00DC1DF9"/>
    <w:rsid w:val="00DC1E08"/>
    <w:rsid w:val="00DC7A91"/>
    <w:rsid w:val="00DD106E"/>
    <w:rsid w:val="00DD1D71"/>
    <w:rsid w:val="00DD5780"/>
    <w:rsid w:val="00DD6AA5"/>
    <w:rsid w:val="00DE3547"/>
    <w:rsid w:val="00DE7F05"/>
    <w:rsid w:val="00DF4C7C"/>
    <w:rsid w:val="00E064B6"/>
    <w:rsid w:val="00E10152"/>
    <w:rsid w:val="00E107D1"/>
    <w:rsid w:val="00E13AAB"/>
    <w:rsid w:val="00E20EB2"/>
    <w:rsid w:val="00E22E22"/>
    <w:rsid w:val="00E24855"/>
    <w:rsid w:val="00E24C05"/>
    <w:rsid w:val="00E26F87"/>
    <w:rsid w:val="00E30085"/>
    <w:rsid w:val="00E335E6"/>
    <w:rsid w:val="00E36A61"/>
    <w:rsid w:val="00E44FF7"/>
    <w:rsid w:val="00E45B66"/>
    <w:rsid w:val="00E52875"/>
    <w:rsid w:val="00E549BE"/>
    <w:rsid w:val="00E608E8"/>
    <w:rsid w:val="00E62761"/>
    <w:rsid w:val="00E62C8A"/>
    <w:rsid w:val="00E63944"/>
    <w:rsid w:val="00E65284"/>
    <w:rsid w:val="00E67865"/>
    <w:rsid w:val="00E70046"/>
    <w:rsid w:val="00E769FD"/>
    <w:rsid w:val="00E77133"/>
    <w:rsid w:val="00E83950"/>
    <w:rsid w:val="00E842EB"/>
    <w:rsid w:val="00E8657C"/>
    <w:rsid w:val="00E879DE"/>
    <w:rsid w:val="00E927AA"/>
    <w:rsid w:val="00E927EE"/>
    <w:rsid w:val="00E92FD0"/>
    <w:rsid w:val="00E9612F"/>
    <w:rsid w:val="00EA1266"/>
    <w:rsid w:val="00EA4D2F"/>
    <w:rsid w:val="00EA6551"/>
    <w:rsid w:val="00EA7ACD"/>
    <w:rsid w:val="00EB03D6"/>
    <w:rsid w:val="00EB611F"/>
    <w:rsid w:val="00EB6531"/>
    <w:rsid w:val="00EC0365"/>
    <w:rsid w:val="00EC1AD8"/>
    <w:rsid w:val="00EC4011"/>
    <w:rsid w:val="00EC41B1"/>
    <w:rsid w:val="00EC6C80"/>
    <w:rsid w:val="00ED0525"/>
    <w:rsid w:val="00EE52B3"/>
    <w:rsid w:val="00EE63D6"/>
    <w:rsid w:val="00EF09CD"/>
    <w:rsid w:val="00EF438E"/>
    <w:rsid w:val="00EF6CEE"/>
    <w:rsid w:val="00EF78B4"/>
    <w:rsid w:val="00EF7E78"/>
    <w:rsid w:val="00F04EEF"/>
    <w:rsid w:val="00F05402"/>
    <w:rsid w:val="00F06262"/>
    <w:rsid w:val="00F07DFD"/>
    <w:rsid w:val="00F12AC3"/>
    <w:rsid w:val="00F13A4C"/>
    <w:rsid w:val="00F15551"/>
    <w:rsid w:val="00F210FB"/>
    <w:rsid w:val="00F21B9C"/>
    <w:rsid w:val="00F248F5"/>
    <w:rsid w:val="00F24967"/>
    <w:rsid w:val="00F25E3E"/>
    <w:rsid w:val="00F314EA"/>
    <w:rsid w:val="00F366D1"/>
    <w:rsid w:val="00F3741F"/>
    <w:rsid w:val="00F43BFF"/>
    <w:rsid w:val="00F47F7E"/>
    <w:rsid w:val="00F50717"/>
    <w:rsid w:val="00F53826"/>
    <w:rsid w:val="00F628DF"/>
    <w:rsid w:val="00F65776"/>
    <w:rsid w:val="00F659F3"/>
    <w:rsid w:val="00F711AE"/>
    <w:rsid w:val="00F8194F"/>
    <w:rsid w:val="00F834F4"/>
    <w:rsid w:val="00F86F0C"/>
    <w:rsid w:val="00F8752D"/>
    <w:rsid w:val="00F939C9"/>
    <w:rsid w:val="00F9406F"/>
    <w:rsid w:val="00F949AD"/>
    <w:rsid w:val="00FA0B30"/>
    <w:rsid w:val="00FA20B1"/>
    <w:rsid w:val="00FA2DD2"/>
    <w:rsid w:val="00FA468C"/>
    <w:rsid w:val="00FB1090"/>
    <w:rsid w:val="00FB1FB1"/>
    <w:rsid w:val="00FC5E29"/>
    <w:rsid w:val="00FC7713"/>
    <w:rsid w:val="00FD1362"/>
    <w:rsid w:val="00FD1F39"/>
    <w:rsid w:val="00FD31B8"/>
    <w:rsid w:val="00FD422A"/>
    <w:rsid w:val="00FD572B"/>
    <w:rsid w:val="00FE1CFA"/>
    <w:rsid w:val="00FE5527"/>
    <w:rsid w:val="00FE6A29"/>
    <w:rsid w:val="00FE7AAF"/>
    <w:rsid w:val="00FF5D92"/>
    <w:rsid w:val="00FF73EB"/>
    <w:rsid w:val="00FF79D1"/>
    <w:rsid w:val="00FF7A6C"/>
    <w:rsid w:val="00FF7BA5"/>
    <w:rsid w:val="08EE4A3B"/>
    <w:rsid w:val="0C25EAFD"/>
    <w:rsid w:val="14327957"/>
    <w:rsid w:val="1B07D865"/>
    <w:rsid w:val="4ABBC66D"/>
    <w:rsid w:val="555AD94F"/>
    <w:rsid w:val="5F45839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E7855"/>
  <w15:chartTrackingRefBased/>
  <w15:docId w15:val="{8167C0C8-7C99-41B6-A93C-B1378DDE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E3F85"/>
    <w:pPr>
      <w:spacing w:after="0" w:line="276" w:lineRule="auto"/>
    </w:pPr>
    <w:rPr>
      <w:rFonts w:ascii="Calibri" w:hAnsi="Calibri"/>
    </w:rPr>
  </w:style>
  <w:style w:type="paragraph" w:styleId="Kop1">
    <w:name w:val="heading 1"/>
    <w:basedOn w:val="Standaard"/>
    <w:next w:val="Standaard"/>
    <w:link w:val="Kop1Char"/>
    <w:uiPriority w:val="9"/>
    <w:qFormat/>
    <w:rsid w:val="00910A2E"/>
    <w:pPr>
      <w:keepNext/>
      <w:keepLines/>
      <w:outlineLvl w:val="0"/>
    </w:pPr>
    <w:rPr>
      <w:rFonts w:asciiTheme="majorHAnsi" w:eastAsiaTheme="majorEastAsia" w:hAnsiTheme="majorHAnsi" w:cstheme="majorBidi"/>
      <w:b/>
      <w:color w:val="56355B" w:themeColor="text2"/>
      <w:sz w:val="32"/>
      <w:szCs w:val="32"/>
    </w:rPr>
  </w:style>
  <w:style w:type="paragraph" w:styleId="Kop2">
    <w:name w:val="heading 2"/>
    <w:basedOn w:val="Standaard"/>
    <w:next w:val="Standaard"/>
    <w:link w:val="Kop2Char"/>
    <w:uiPriority w:val="9"/>
    <w:unhideWhenUsed/>
    <w:qFormat/>
    <w:rsid w:val="00910A2E"/>
    <w:pPr>
      <w:keepNext/>
      <w:keepLines/>
      <w:outlineLvl w:val="1"/>
    </w:pPr>
    <w:rPr>
      <w:rFonts w:asciiTheme="majorHAnsi" w:eastAsiaTheme="majorEastAsia" w:hAnsiTheme="majorHAnsi" w:cstheme="majorBidi"/>
      <w:color w:val="56355B" w:themeColor="text2"/>
      <w:sz w:val="28"/>
      <w:szCs w:val="26"/>
    </w:rPr>
  </w:style>
  <w:style w:type="paragraph" w:styleId="Kop3">
    <w:name w:val="heading 3"/>
    <w:basedOn w:val="Standaard"/>
    <w:next w:val="Standaard"/>
    <w:link w:val="Kop3Char"/>
    <w:uiPriority w:val="9"/>
    <w:unhideWhenUsed/>
    <w:qFormat/>
    <w:rsid w:val="00910A2E"/>
    <w:pPr>
      <w:keepNext/>
      <w:keepLines/>
      <w:outlineLvl w:val="2"/>
    </w:pPr>
    <w:rPr>
      <w:rFonts w:asciiTheme="majorHAnsi" w:eastAsiaTheme="majorEastAsia" w:hAnsiTheme="majorHAnsi" w:cstheme="majorBidi"/>
      <w:color w:val="56355B" w:themeColor="text2"/>
      <w:sz w:val="24"/>
      <w:szCs w:val="24"/>
    </w:rPr>
  </w:style>
  <w:style w:type="paragraph" w:styleId="Kop4">
    <w:name w:val="heading 4"/>
    <w:basedOn w:val="Standaard"/>
    <w:next w:val="Standaard"/>
    <w:link w:val="Kop4Char"/>
    <w:uiPriority w:val="9"/>
    <w:unhideWhenUsed/>
    <w:qFormat/>
    <w:rsid w:val="00CE3F85"/>
    <w:pPr>
      <w:keepNext/>
      <w:keepLines/>
      <w:spacing w:before="40"/>
      <w:outlineLvl w:val="3"/>
    </w:pPr>
    <w:rPr>
      <w:rFonts w:asciiTheme="majorHAnsi" w:eastAsiaTheme="majorEastAsia" w:hAnsiTheme="majorHAnsi" w:cstheme="majorBidi"/>
      <w:i/>
      <w:iCs/>
      <w:color w:val="56355B" w:themeColor="text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basedOn w:val="Standaard"/>
    <w:uiPriority w:val="1"/>
    <w:qFormat/>
    <w:rsid w:val="00910A2E"/>
    <w:pPr>
      <w:spacing w:line="240" w:lineRule="auto"/>
    </w:pPr>
  </w:style>
  <w:style w:type="character" w:customStyle="1" w:styleId="Kop1Char">
    <w:name w:val="Kop 1 Char"/>
    <w:basedOn w:val="Standaardalinea-lettertype"/>
    <w:link w:val="Kop1"/>
    <w:uiPriority w:val="9"/>
    <w:rsid w:val="00910A2E"/>
    <w:rPr>
      <w:rFonts w:asciiTheme="majorHAnsi" w:eastAsiaTheme="majorEastAsia" w:hAnsiTheme="majorHAnsi" w:cstheme="majorBidi"/>
      <w:b/>
      <w:color w:val="56355B" w:themeColor="text2"/>
      <w:sz w:val="32"/>
      <w:szCs w:val="32"/>
    </w:rPr>
  </w:style>
  <w:style w:type="character" w:customStyle="1" w:styleId="Kop2Char">
    <w:name w:val="Kop 2 Char"/>
    <w:basedOn w:val="Standaardalinea-lettertype"/>
    <w:link w:val="Kop2"/>
    <w:uiPriority w:val="9"/>
    <w:rsid w:val="00910A2E"/>
    <w:rPr>
      <w:rFonts w:asciiTheme="majorHAnsi" w:eastAsiaTheme="majorEastAsia" w:hAnsiTheme="majorHAnsi" w:cstheme="majorBidi"/>
      <w:color w:val="56355B" w:themeColor="text2"/>
      <w:sz w:val="28"/>
      <w:szCs w:val="26"/>
    </w:rPr>
  </w:style>
  <w:style w:type="character" w:customStyle="1" w:styleId="Kop3Char">
    <w:name w:val="Kop 3 Char"/>
    <w:basedOn w:val="Standaardalinea-lettertype"/>
    <w:link w:val="Kop3"/>
    <w:uiPriority w:val="9"/>
    <w:rsid w:val="00910A2E"/>
    <w:rPr>
      <w:rFonts w:asciiTheme="majorHAnsi" w:eastAsiaTheme="majorEastAsia" w:hAnsiTheme="majorHAnsi" w:cstheme="majorBidi"/>
      <w:color w:val="56355B" w:themeColor="text2"/>
      <w:sz w:val="24"/>
      <w:szCs w:val="24"/>
    </w:rPr>
  </w:style>
  <w:style w:type="paragraph" w:styleId="Lijstalinea">
    <w:name w:val="List Paragraph"/>
    <w:basedOn w:val="Standaard"/>
    <w:uiPriority w:val="34"/>
    <w:qFormat/>
    <w:rsid w:val="00910A2E"/>
    <w:pPr>
      <w:ind w:left="720"/>
      <w:contextualSpacing/>
    </w:pPr>
  </w:style>
  <w:style w:type="character" w:customStyle="1" w:styleId="Titelinbalk">
    <w:name w:val="Titel in balk"/>
    <w:basedOn w:val="Standaardalinea-lettertype"/>
    <w:rsid w:val="00383605"/>
    <w:rPr>
      <w:color w:val="FFFFFF" w:themeColor="background1"/>
      <w:sz w:val="40"/>
    </w:rPr>
  </w:style>
  <w:style w:type="paragraph" w:styleId="Koptekst">
    <w:name w:val="header"/>
    <w:basedOn w:val="Standaard"/>
    <w:link w:val="KoptekstChar"/>
    <w:uiPriority w:val="99"/>
    <w:unhideWhenUsed/>
    <w:rsid w:val="00910A2E"/>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910A2E"/>
    <w:rPr>
      <w:rFonts w:ascii="Calibri" w:hAnsi="Calibri"/>
    </w:rPr>
  </w:style>
  <w:style w:type="paragraph" w:styleId="Voettekst">
    <w:name w:val="footer"/>
    <w:basedOn w:val="Standaard"/>
    <w:link w:val="VoettekstChar"/>
    <w:uiPriority w:val="99"/>
    <w:unhideWhenUsed/>
    <w:rsid w:val="0017583A"/>
    <w:pPr>
      <w:tabs>
        <w:tab w:val="center" w:pos="4536"/>
        <w:tab w:val="right" w:pos="9072"/>
      </w:tabs>
    </w:pPr>
    <w:rPr>
      <w:sz w:val="16"/>
    </w:rPr>
  </w:style>
  <w:style w:type="character" w:customStyle="1" w:styleId="VoettekstChar">
    <w:name w:val="Voettekst Char"/>
    <w:basedOn w:val="Standaardalinea-lettertype"/>
    <w:link w:val="Voettekst"/>
    <w:uiPriority w:val="99"/>
    <w:rsid w:val="0017583A"/>
    <w:rPr>
      <w:rFonts w:ascii="Calibri" w:hAnsi="Calibri"/>
      <w:sz w:val="16"/>
    </w:rPr>
  </w:style>
  <w:style w:type="table" w:styleId="Tabelraster">
    <w:name w:val="Table Grid"/>
    <w:basedOn w:val="Standaardtabel"/>
    <w:uiPriority w:val="39"/>
    <w:rsid w:val="0069446E"/>
    <w:pPr>
      <w:spacing w:after="0" w:line="240" w:lineRule="auto"/>
    </w:pPr>
    <w:tblPr>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style>
  <w:style w:type="character" w:customStyle="1" w:styleId="Kop4Char">
    <w:name w:val="Kop 4 Char"/>
    <w:basedOn w:val="Standaardalinea-lettertype"/>
    <w:link w:val="Kop4"/>
    <w:uiPriority w:val="9"/>
    <w:rsid w:val="00CE3F85"/>
    <w:rPr>
      <w:rFonts w:asciiTheme="majorHAnsi" w:eastAsiaTheme="majorEastAsia" w:hAnsiTheme="majorHAnsi" w:cstheme="majorBidi"/>
      <w:i/>
      <w:iCs/>
      <w:color w:val="56355B" w:themeColor="text2"/>
    </w:rPr>
  </w:style>
  <w:style w:type="table" w:customStyle="1" w:styleId="SPLVeldnamendonkerpaars-1ekolomentotaalrijgroen">
    <w:name w:val="SPL Veldnamen donkerpaars - 1e kolom en totaalrij groen"/>
    <w:basedOn w:val="Standaardtabel"/>
    <w:uiPriority w:val="99"/>
    <w:rsid w:val="00237180"/>
    <w:pPr>
      <w:spacing w:after="0" w:line="276" w:lineRule="auto"/>
    </w:pPr>
    <w:tblPr>
      <w:tblStyleRowBandSize w:val="1"/>
      <w:tblStyleColBandSize w:val="1"/>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tblStylePr w:type="firstRow">
      <w:pPr>
        <w:wordWrap/>
        <w:spacing w:beforeLines="0" w:before="0" w:beforeAutospacing="0" w:afterLines="0" w:after="0" w:afterAutospacing="0" w:line="276" w:lineRule="auto"/>
      </w:pPr>
      <w:rPr>
        <w:rFonts w:ascii="Calibri" w:hAnsi="Calibri"/>
        <w:color w:val="000000"/>
        <w:sz w:val="22"/>
      </w:rPr>
      <w:tblPr/>
      <w:tcPr>
        <w:shd w:val="clear" w:color="auto" w:fill="9DBDE2" w:themeFill="accent1"/>
      </w:tcPr>
    </w:tblStylePr>
    <w:tblStylePr w:type="lastRow">
      <w:rPr>
        <w:rFonts w:ascii="Calibri" w:hAnsi="Calibri"/>
        <w:sz w:val="22"/>
      </w:rPr>
      <w:tblPr/>
      <w:tcPr>
        <w:tc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cBorders>
        <w:shd w:val="clear" w:color="auto" w:fill="EBF5F1"/>
      </w:tcPr>
    </w:tblStylePr>
    <w:tblStylePr w:type="firstCol">
      <w:tblPr/>
      <w:tcPr>
        <w:shd w:val="clear" w:color="auto" w:fill="EBF5F1"/>
      </w:tcPr>
    </w:tblStylePr>
    <w:tblStylePr w:type="band1Horz">
      <w:tblPr/>
      <w:tcPr>
        <w:shd w:val="clear" w:color="auto" w:fill="FFFFFF" w:themeFill="background1"/>
      </w:tcPr>
    </w:tblStylePr>
    <w:tblStylePr w:type="band2Horz">
      <w:tblPr/>
      <w:tcPr>
        <w:shd w:val="clear" w:color="auto" w:fill="FFFFFF" w:themeFill="background1"/>
      </w:tcPr>
    </w:tblStylePr>
  </w:style>
  <w:style w:type="paragraph" w:styleId="Ballontekst">
    <w:name w:val="Balloon Text"/>
    <w:basedOn w:val="Standaard"/>
    <w:link w:val="BallontekstChar"/>
    <w:uiPriority w:val="99"/>
    <w:semiHidden/>
    <w:unhideWhenUsed/>
    <w:rsid w:val="001763E3"/>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1763E3"/>
    <w:rPr>
      <w:rFonts w:ascii="Segoe UI" w:hAnsi="Segoe UI" w:cs="Segoe UI"/>
      <w:sz w:val="18"/>
      <w:szCs w:val="18"/>
    </w:rPr>
  </w:style>
  <w:style w:type="character" w:styleId="Verwijzingopmerking">
    <w:name w:val="annotation reference"/>
    <w:basedOn w:val="Standaardalinea-lettertype"/>
    <w:uiPriority w:val="99"/>
    <w:semiHidden/>
    <w:unhideWhenUsed/>
    <w:rsid w:val="0069446E"/>
    <w:rPr>
      <w:sz w:val="16"/>
      <w:szCs w:val="16"/>
    </w:rPr>
  </w:style>
  <w:style w:type="paragraph" w:styleId="Tekstopmerking">
    <w:name w:val="annotation text"/>
    <w:basedOn w:val="Standaard"/>
    <w:link w:val="TekstopmerkingChar"/>
    <w:uiPriority w:val="99"/>
    <w:unhideWhenUsed/>
    <w:rsid w:val="0069446E"/>
    <w:pPr>
      <w:spacing w:after="200" w:line="240" w:lineRule="auto"/>
    </w:pPr>
    <w:rPr>
      <w:rFonts w:eastAsia="Calibri" w:cs="Times New Roman"/>
      <w:sz w:val="20"/>
      <w:szCs w:val="20"/>
    </w:rPr>
  </w:style>
  <w:style w:type="character" w:customStyle="1" w:styleId="TekstopmerkingChar">
    <w:name w:val="Tekst opmerking Char"/>
    <w:basedOn w:val="Standaardalinea-lettertype"/>
    <w:link w:val="Tekstopmerking"/>
    <w:uiPriority w:val="99"/>
    <w:rsid w:val="0069446E"/>
    <w:rPr>
      <w:rFonts w:ascii="Calibri" w:eastAsia="Calibri" w:hAnsi="Calibri" w:cs="Times New Roman"/>
      <w:sz w:val="20"/>
      <w:szCs w:val="20"/>
    </w:rPr>
  </w:style>
  <w:style w:type="table" w:styleId="Onopgemaaktetabel2">
    <w:name w:val="Plain Table 2"/>
    <w:basedOn w:val="Standaardtabel"/>
    <w:uiPriority w:val="42"/>
    <w:rsid w:val="008E7EC5"/>
    <w:pPr>
      <w:spacing w:after="0" w:line="240" w:lineRule="auto"/>
    </w:pPr>
    <w:tblPr>
      <w:tblStyleRowBandSize w:val="1"/>
      <w:tblStyleColBandSize w:val="1"/>
      <w:tblBorders>
        <w:top w:val="single" w:sz="4" w:space="0" w:color="FFFFFF" w:themeColor="text1" w:themeTint="80"/>
        <w:bottom w:val="single" w:sz="4" w:space="0" w:color="FFFFFF" w:themeColor="text1" w:themeTint="80"/>
      </w:tblBorders>
    </w:tblPr>
    <w:tblStylePr w:type="firstRow">
      <w:rPr>
        <w:b/>
        <w:bCs/>
      </w:rPr>
      <w:tblPr/>
      <w:tcPr>
        <w:tcBorders>
          <w:bottom w:val="single" w:sz="4" w:space="0" w:color="FFFFFF" w:themeColor="text1" w:themeTint="80"/>
        </w:tcBorders>
      </w:tcPr>
    </w:tblStylePr>
    <w:tblStylePr w:type="lastRow">
      <w:rPr>
        <w:b/>
        <w:bCs/>
      </w:rPr>
      <w:tblPr/>
      <w:tcPr>
        <w:tcBorders>
          <w:top w:val="single" w:sz="4" w:space="0" w:color="FFFFFF" w:themeColor="text1" w:themeTint="80"/>
        </w:tcBorders>
      </w:tcPr>
    </w:tblStylePr>
    <w:tblStylePr w:type="firstCol">
      <w:rPr>
        <w:b/>
        <w:bCs/>
      </w:rPr>
    </w:tblStylePr>
    <w:tblStylePr w:type="lastCol">
      <w:rPr>
        <w:b/>
        <w:bCs/>
      </w:rPr>
    </w:tblStylePr>
    <w:tblStylePr w:type="band1Vert">
      <w:tblPr/>
      <w:tcPr>
        <w:tcBorders>
          <w:left w:val="single" w:sz="4" w:space="0" w:color="FFFFFF" w:themeColor="text1" w:themeTint="80"/>
          <w:right w:val="single" w:sz="4" w:space="0" w:color="FFFFFF" w:themeColor="text1" w:themeTint="80"/>
        </w:tcBorders>
      </w:tcPr>
    </w:tblStylePr>
    <w:tblStylePr w:type="band2Vert">
      <w:tblPr/>
      <w:tcPr>
        <w:tcBorders>
          <w:left w:val="single" w:sz="4" w:space="0" w:color="FFFFFF" w:themeColor="text1" w:themeTint="80"/>
          <w:right w:val="single" w:sz="4" w:space="0" w:color="FFFFFF" w:themeColor="text1" w:themeTint="80"/>
        </w:tcBorders>
      </w:tcPr>
    </w:tblStylePr>
    <w:tblStylePr w:type="band1Horz">
      <w:tblPr/>
      <w:tcPr>
        <w:tcBorders>
          <w:top w:val="single" w:sz="4" w:space="0" w:color="FFFFFF" w:themeColor="text1" w:themeTint="80"/>
          <w:bottom w:val="single" w:sz="4" w:space="0" w:color="FFFFFF" w:themeColor="text1" w:themeTint="80"/>
        </w:tcBorders>
      </w:tcPr>
    </w:tblStylePr>
  </w:style>
  <w:style w:type="character" w:styleId="Hyperlink">
    <w:name w:val="Hyperlink"/>
    <w:basedOn w:val="Standaardalinea-lettertype"/>
    <w:uiPriority w:val="99"/>
    <w:unhideWhenUsed/>
    <w:rsid w:val="001A5529"/>
    <w:rPr>
      <w:color w:val="0563C1" w:themeColor="hyperlink"/>
      <w:u w:val="single"/>
    </w:rPr>
  </w:style>
  <w:style w:type="paragraph" w:styleId="Kopvaninhoudsopgave">
    <w:name w:val="TOC Heading"/>
    <w:basedOn w:val="Kop1"/>
    <w:next w:val="Standaard"/>
    <w:uiPriority w:val="39"/>
    <w:unhideWhenUsed/>
    <w:qFormat/>
    <w:rsid w:val="00237180"/>
    <w:pPr>
      <w:outlineLvl w:val="9"/>
    </w:pPr>
    <w:rPr>
      <w:lang w:eastAsia="nl-NL"/>
    </w:rPr>
  </w:style>
  <w:style w:type="paragraph" w:styleId="Inhopg1">
    <w:name w:val="toc 1"/>
    <w:basedOn w:val="Standaard"/>
    <w:next w:val="Standaard"/>
    <w:autoRedefine/>
    <w:uiPriority w:val="39"/>
    <w:unhideWhenUsed/>
    <w:rsid w:val="009E358E"/>
    <w:pPr>
      <w:tabs>
        <w:tab w:val="right" w:leader="dot" w:pos="9062"/>
      </w:tabs>
    </w:pPr>
  </w:style>
  <w:style w:type="paragraph" w:styleId="Inhopg2">
    <w:name w:val="toc 2"/>
    <w:basedOn w:val="Standaard"/>
    <w:next w:val="Standaard"/>
    <w:autoRedefine/>
    <w:uiPriority w:val="39"/>
    <w:unhideWhenUsed/>
    <w:rsid w:val="00237180"/>
    <w:pPr>
      <w:spacing w:after="100"/>
      <w:ind w:left="220"/>
    </w:pPr>
  </w:style>
  <w:style w:type="paragraph" w:styleId="Inhopg3">
    <w:name w:val="toc 3"/>
    <w:basedOn w:val="Standaard"/>
    <w:next w:val="Standaard"/>
    <w:autoRedefine/>
    <w:uiPriority w:val="39"/>
    <w:unhideWhenUsed/>
    <w:rsid w:val="00237180"/>
    <w:pPr>
      <w:spacing w:after="100"/>
      <w:ind w:left="440"/>
    </w:pPr>
  </w:style>
  <w:style w:type="paragraph" w:styleId="Onderwerpvanopmerking">
    <w:name w:val="annotation subject"/>
    <w:basedOn w:val="Tekstopmerking"/>
    <w:next w:val="Tekstopmerking"/>
    <w:link w:val="OnderwerpvanopmerkingChar"/>
    <w:uiPriority w:val="99"/>
    <w:semiHidden/>
    <w:unhideWhenUsed/>
    <w:rsid w:val="00CE3F85"/>
    <w:pPr>
      <w:spacing w:after="0"/>
    </w:pPr>
    <w:rPr>
      <w:rFonts w:eastAsiaTheme="minorHAnsi" w:cstheme="minorBidi"/>
      <w:b/>
      <w:bCs/>
    </w:rPr>
  </w:style>
  <w:style w:type="character" w:customStyle="1" w:styleId="OnderwerpvanopmerkingChar">
    <w:name w:val="Onderwerp van opmerking Char"/>
    <w:basedOn w:val="TekstopmerkingChar"/>
    <w:link w:val="Onderwerpvanopmerking"/>
    <w:uiPriority w:val="99"/>
    <w:semiHidden/>
    <w:rsid w:val="00CE3F85"/>
    <w:rPr>
      <w:rFonts w:ascii="Calibri" w:eastAsia="Calibri" w:hAnsi="Calibri" w:cs="Times New Roman"/>
      <w:b/>
      <w:bCs/>
      <w:sz w:val="20"/>
      <w:szCs w:val="20"/>
    </w:rPr>
  </w:style>
  <w:style w:type="paragraph" w:styleId="Voetnoottekst">
    <w:name w:val="footnote text"/>
    <w:basedOn w:val="Standaard"/>
    <w:link w:val="VoetnoottekstChar"/>
    <w:uiPriority w:val="99"/>
    <w:semiHidden/>
    <w:unhideWhenUsed/>
    <w:rsid w:val="000F0526"/>
    <w:pPr>
      <w:spacing w:line="240" w:lineRule="auto"/>
    </w:pPr>
    <w:rPr>
      <w:rFonts w:asciiTheme="minorHAnsi" w:hAnsiTheme="minorHAnsi"/>
      <w:sz w:val="20"/>
      <w:szCs w:val="20"/>
    </w:rPr>
  </w:style>
  <w:style w:type="character" w:customStyle="1" w:styleId="VoetnoottekstChar">
    <w:name w:val="Voetnoottekst Char"/>
    <w:basedOn w:val="Standaardalinea-lettertype"/>
    <w:link w:val="Voetnoottekst"/>
    <w:uiPriority w:val="99"/>
    <w:semiHidden/>
    <w:rsid w:val="000F0526"/>
    <w:rPr>
      <w:sz w:val="20"/>
      <w:szCs w:val="20"/>
    </w:rPr>
  </w:style>
  <w:style w:type="character" w:styleId="Voetnootmarkering">
    <w:name w:val="footnote reference"/>
    <w:basedOn w:val="Standaardalinea-lettertype"/>
    <w:uiPriority w:val="99"/>
    <w:semiHidden/>
    <w:unhideWhenUsed/>
    <w:rsid w:val="000F0526"/>
    <w:rPr>
      <w:vertAlign w:val="superscript"/>
    </w:rPr>
  </w:style>
  <w:style w:type="paragraph" w:styleId="Revisie">
    <w:name w:val="Revision"/>
    <w:hidden/>
    <w:uiPriority w:val="99"/>
    <w:semiHidden/>
    <w:rsid w:val="00E335E6"/>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56786">
      <w:bodyDiv w:val="1"/>
      <w:marLeft w:val="0"/>
      <w:marRight w:val="0"/>
      <w:marTop w:val="0"/>
      <w:marBottom w:val="0"/>
      <w:divBdr>
        <w:top w:val="none" w:sz="0" w:space="0" w:color="auto"/>
        <w:left w:val="none" w:sz="0" w:space="0" w:color="auto"/>
        <w:bottom w:val="none" w:sz="0" w:space="0" w:color="auto"/>
        <w:right w:val="none" w:sz="0" w:space="0" w:color="auto"/>
      </w:divBdr>
    </w:div>
    <w:div w:id="156461639">
      <w:bodyDiv w:val="1"/>
      <w:marLeft w:val="0"/>
      <w:marRight w:val="0"/>
      <w:marTop w:val="0"/>
      <w:marBottom w:val="0"/>
      <w:divBdr>
        <w:top w:val="none" w:sz="0" w:space="0" w:color="auto"/>
        <w:left w:val="none" w:sz="0" w:space="0" w:color="auto"/>
        <w:bottom w:val="none" w:sz="0" w:space="0" w:color="auto"/>
        <w:right w:val="none" w:sz="0" w:space="0" w:color="auto"/>
      </w:divBdr>
    </w:div>
    <w:div w:id="382214019">
      <w:bodyDiv w:val="1"/>
      <w:marLeft w:val="0"/>
      <w:marRight w:val="0"/>
      <w:marTop w:val="0"/>
      <w:marBottom w:val="0"/>
      <w:divBdr>
        <w:top w:val="none" w:sz="0" w:space="0" w:color="auto"/>
        <w:left w:val="none" w:sz="0" w:space="0" w:color="auto"/>
        <w:bottom w:val="none" w:sz="0" w:space="0" w:color="auto"/>
        <w:right w:val="none" w:sz="0" w:space="0" w:color="auto"/>
      </w:divBdr>
    </w:div>
    <w:div w:id="408816074">
      <w:bodyDiv w:val="1"/>
      <w:marLeft w:val="0"/>
      <w:marRight w:val="0"/>
      <w:marTop w:val="0"/>
      <w:marBottom w:val="0"/>
      <w:divBdr>
        <w:top w:val="none" w:sz="0" w:space="0" w:color="auto"/>
        <w:left w:val="none" w:sz="0" w:space="0" w:color="auto"/>
        <w:bottom w:val="none" w:sz="0" w:space="0" w:color="auto"/>
        <w:right w:val="none" w:sz="0" w:space="0" w:color="auto"/>
      </w:divBdr>
    </w:div>
    <w:div w:id="539123524">
      <w:bodyDiv w:val="1"/>
      <w:marLeft w:val="0"/>
      <w:marRight w:val="0"/>
      <w:marTop w:val="0"/>
      <w:marBottom w:val="0"/>
      <w:divBdr>
        <w:top w:val="none" w:sz="0" w:space="0" w:color="auto"/>
        <w:left w:val="none" w:sz="0" w:space="0" w:color="auto"/>
        <w:bottom w:val="none" w:sz="0" w:space="0" w:color="auto"/>
        <w:right w:val="none" w:sz="0" w:space="0" w:color="auto"/>
      </w:divBdr>
    </w:div>
    <w:div w:id="566112561">
      <w:bodyDiv w:val="1"/>
      <w:marLeft w:val="0"/>
      <w:marRight w:val="0"/>
      <w:marTop w:val="0"/>
      <w:marBottom w:val="0"/>
      <w:divBdr>
        <w:top w:val="none" w:sz="0" w:space="0" w:color="auto"/>
        <w:left w:val="none" w:sz="0" w:space="0" w:color="auto"/>
        <w:bottom w:val="none" w:sz="0" w:space="0" w:color="auto"/>
        <w:right w:val="none" w:sz="0" w:space="0" w:color="auto"/>
      </w:divBdr>
    </w:div>
    <w:div w:id="742527590">
      <w:bodyDiv w:val="1"/>
      <w:marLeft w:val="0"/>
      <w:marRight w:val="0"/>
      <w:marTop w:val="0"/>
      <w:marBottom w:val="0"/>
      <w:divBdr>
        <w:top w:val="none" w:sz="0" w:space="0" w:color="auto"/>
        <w:left w:val="none" w:sz="0" w:space="0" w:color="auto"/>
        <w:bottom w:val="none" w:sz="0" w:space="0" w:color="auto"/>
        <w:right w:val="none" w:sz="0" w:space="0" w:color="auto"/>
      </w:divBdr>
    </w:div>
    <w:div w:id="902906194">
      <w:bodyDiv w:val="1"/>
      <w:marLeft w:val="0"/>
      <w:marRight w:val="0"/>
      <w:marTop w:val="0"/>
      <w:marBottom w:val="0"/>
      <w:divBdr>
        <w:top w:val="none" w:sz="0" w:space="0" w:color="auto"/>
        <w:left w:val="none" w:sz="0" w:space="0" w:color="auto"/>
        <w:bottom w:val="none" w:sz="0" w:space="0" w:color="auto"/>
        <w:right w:val="none" w:sz="0" w:space="0" w:color="auto"/>
      </w:divBdr>
    </w:div>
    <w:div w:id="1431201966">
      <w:bodyDiv w:val="1"/>
      <w:marLeft w:val="0"/>
      <w:marRight w:val="0"/>
      <w:marTop w:val="0"/>
      <w:marBottom w:val="0"/>
      <w:divBdr>
        <w:top w:val="none" w:sz="0" w:space="0" w:color="auto"/>
        <w:left w:val="none" w:sz="0" w:space="0" w:color="auto"/>
        <w:bottom w:val="none" w:sz="0" w:space="0" w:color="auto"/>
        <w:right w:val="none" w:sz="0" w:space="0" w:color="auto"/>
      </w:divBdr>
    </w:div>
    <w:div w:id="1663894895">
      <w:bodyDiv w:val="1"/>
      <w:marLeft w:val="0"/>
      <w:marRight w:val="0"/>
      <w:marTop w:val="0"/>
      <w:marBottom w:val="0"/>
      <w:divBdr>
        <w:top w:val="none" w:sz="0" w:space="0" w:color="auto"/>
        <w:left w:val="none" w:sz="0" w:space="0" w:color="auto"/>
        <w:bottom w:val="none" w:sz="0" w:space="0" w:color="auto"/>
        <w:right w:val="none" w:sz="0" w:space="0" w:color="auto"/>
      </w:divBdr>
    </w:div>
    <w:div w:id="1725131926">
      <w:bodyDiv w:val="1"/>
      <w:marLeft w:val="0"/>
      <w:marRight w:val="0"/>
      <w:marTop w:val="0"/>
      <w:marBottom w:val="0"/>
      <w:divBdr>
        <w:top w:val="none" w:sz="0" w:space="0" w:color="auto"/>
        <w:left w:val="none" w:sz="0" w:space="0" w:color="auto"/>
        <w:bottom w:val="none" w:sz="0" w:space="0" w:color="auto"/>
        <w:right w:val="none" w:sz="0" w:space="0" w:color="auto"/>
      </w:divBdr>
    </w:div>
    <w:div w:id="1745949770">
      <w:bodyDiv w:val="1"/>
      <w:marLeft w:val="0"/>
      <w:marRight w:val="0"/>
      <w:marTop w:val="0"/>
      <w:marBottom w:val="0"/>
      <w:divBdr>
        <w:top w:val="none" w:sz="0" w:space="0" w:color="auto"/>
        <w:left w:val="none" w:sz="0" w:space="0" w:color="auto"/>
        <w:bottom w:val="none" w:sz="0" w:space="0" w:color="auto"/>
        <w:right w:val="none" w:sz="0" w:space="0" w:color="auto"/>
      </w:divBdr>
    </w:div>
    <w:div w:id="1812210643">
      <w:bodyDiv w:val="1"/>
      <w:marLeft w:val="0"/>
      <w:marRight w:val="0"/>
      <w:marTop w:val="0"/>
      <w:marBottom w:val="0"/>
      <w:divBdr>
        <w:top w:val="none" w:sz="0" w:space="0" w:color="auto"/>
        <w:left w:val="none" w:sz="0" w:space="0" w:color="auto"/>
        <w:bottom w:val="none" w:sz="0" w:space="0" w:color="auto"/>
        <w:right w:val="none" w:sz="0" w:space="0" w:color="auto"/>
      </w:divBdr>
    </w:div>
    <w:div w:id="1852840236">
      <w:bodyDiv w:val="1"/>
      <w:marLeft w:val="0"/>
      <w:marRight w:val="0"/>
      <w:marTop w:val="0"/>
      <w:marBottom w:val="0"/>
      <w:divBdr>
        <w:top w:val="none" w:sz="0" w:space="0" w:color="auto"/>
        <w:left w:val="none" w:sz="0" w:space="0" w:color="auto"/>
        <w:bottom w:val="none" w:sz="0" w:space="0" w:color="auto"/>
        <w:right w:val="none" w:sz="0" w:space="0" w:color="auto"/>
      </w:divBdr>
    </w:div>
    <w:div w:id="2029720894">
      <w:bodyDiv w:val="1"/>
      <w:marLeft w:val="0"/>
      <w:marRight w:val="0"/>
      <w:marTop w:val="0"/>
      <w:marBottom w:val="0"/>
      <w:divBdr>
        <w:top w:val="none" w:sz="0" w:space="0" w:color="auto"/>
        <w:left w:val="none" w:sz="0" w:space="0" w:color="auto"/>
        <w:bottom w:val="none" w:sz="0" w:space="0" w:color="auto"/>
        <w:right w:val="none" w:sz="0" w:space="0" w:color="auto"/>
      </w:divBdr>
    </w:div>
    <w:div w:id="2078433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ive\TwoStepsAhead\projecten\SPL\Examen%20SD\Laatste%20versie\Portfolio-examen\Aanpassen%20-%20Examenopdrachten.dotx" TargetMode="External"/></Relationships>
</file>

<file path=word/theme/theme1.xml><?xml version="1.0" encoding="utf-8"?>
<a:theme xmlns:a="http://schemas.openxmlformats.org/drawingml/2006/main" name="Kantoorthema">
  <a:themeElements>
    <a:clrScheme name="SPL nieuw format 2021">
      <a:dk1>
        <a:srgbClr val="FFFFFF"/>
      </a:dk1>
      <a:lt1>
        <a:srgbClr val="FFFFFF"/>
      </a:lt1>
      <a:dk2>
        <a:srgbClr val="56355B"/>
      </a:dk2>
      <a:lt2>
        <a:srgbClr val="9DCAB9"/>
      </a:lt2>
      <a:accent1>
        <a:srgbClr val="9DBDE2"/>
      </a:accent1>
      <a:accent2>
        <a:srgbClr val="D2BBD5"/>
      </a:accent2>
      <a:accent3>
        <a:srgbClr val="785E7C"/>
      </a:accent3>
      <a:accent4>
        <a:srgbClr val="DBC9DD"/>
      </a:accent4>
      <a:accent5>
        <a:srgbClr val="B0D5C7"/>
      </a:accent5>
      <a:accent6>
        <a:srgbClr val="B0CAE8"/>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402D4E20617048B9AE91349D175371" ma:contentTypeVersion="17" ma:contentTypeDescription="Een nieuw document maken." ma:contentTypeScope="" ma:versionID="3587f40031da037af44b152b2cbf4438">
  <xsd:schema xmlns:xsd="http://www.w3.org/2001/XMLSchema" xmlns:xs="http://www.w3.org/2001/XMLSchema" xmlns:p="http://schemas.microsoft.com/office/2006/metadata/properties" xmlns:ns2="f727df04-93ba-4323-ac4e-e4cf5a7715c9" xmlns:ns3="35c6331a-2a23-464e-9aa5-03df216f8e92" targetNamespace="http://schemas.microsoft.com/office/2006/metadata/properties" ma:root="true" ma:fieldsID="d74065792839c526b0b062efac0f7ef9" ns2:_="" ns3:_="">
    <xsd:import namespace="f727df04-93ba-4323-ac4e-e4cf5a7715c9"/>
    <xsd:import namespace="35c6331a-2a23-464e-9aa5-03df216f8e9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27df04-93ba-4323-ac4e-e4cf5a771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3a693f84-d9d9-45de-9cc2-e572aa08d8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c6331a-2a23-464e-9aa5-03df216f8e92"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a403dfc1-6f3e-4674-8584-9ac7b05093c2}" ma:internalName="TaxCatchAll" ma:showField="CatchAllData" ma:web="35c6331a-2a23-464e-9aa5-03df216f8e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35c6331a-2a23-464e-9aa5-03df216f8e92">
      <UserInfo>
        <DisplayName/>
        <AccountId xsi:nil="true"/>
        <AccountType/>
      </UserInfo>
    </SharedWithUsers>
    <TaxCatchAll xmlns="35c6331a-2a23-464e-9aa5-03df216f8e92" xsi:nil="true"/>
    <lcf76f155ced4ddcb4097134ff3c332f xmlns="f727df04-93ba-4323-ac4e-e4cf5a7715c9">
      <Terms xmlns="http://schemas.microsoft.com/office/infopath/2007/PartnerControls"/>
    </lcf76f155ced4ddcb4097134ff3c332f>
    <MediaLengthInSeconds xmlns="f727df04-93ba-4323-ac4e-e4cf5a7715c9" xsi:nil="true"/>
  </documentManagement>
</p:properties>
</file>

<file path=customXml/itemProps1.xml><?xml version="1.0" encoding="utf-8"?>
<ds:datastoreItem xmlns:ds="http://schemas.openxmlformats.org/officeDocument/2006/customXml" ds:itemID="{6DA53C18-FC42-42CE-93BA-94CD48281E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27df04-93ba-4323-ac4e-e4cf5a7715c9"/>
    <ds:schemaRef ds:uri="35c6331a-2a23-464e-9aa5-03df216f8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02F4FE-30D8-4781-A960-3051FF49964F}">
  <ds:schemaRefs>
    <ds:schemaRef ds:uri="http://schemas.openxmlformats.org/officeDocument/2006/bibliography"/>
  </ds:schemaRefs>
</ds:datastoreItem>
</file>

<file path=customXml/itemProps3.xml><?xml version="1.0" encoding="utf-8"?>
<ds:datastoreItem xmlns:ds="http://schemas.openxmlformats.org/officeDocument/2006/customXml" ds:itemID="{6512099B-A603-4A99-912A-50E7BC041109}">
  <ds:schemaRefs>
    <ds:schemaRef ds:uri="http://schemas.microsoft.com/sharepoint/v3/contenttype/forms"/>
  </ds:schemaRefs>
</ds:datastoreItem>
</file>

<file path=customXml/itemProps4.xml><?xml version="1.0" encoding="utf-8"?>
<ds:datastoreItem xmlns:ds="http://schemas.openxmlformats.org/officeDocument/2006/customXml" ds:itemID="{E486B905-422B-4474-8012-03459C2B8414}">
  <ds:schemaRefs>
    <ds:schemaRef ds:uri="http://purl.org/dc/elements/1.1/"/>
    <ds:schemaRef ds:uri="http://schemas.microsoft.com/office/infopath/2007/PartnerControls"/>
    <ds:schemaRef ds:uri="f727df04-93ba-4323-ac4e-e4cf5a7715c9"/>
    <ds:schemaRef ds:uri="http://purl.org/dc/dcmitype/"/>
    <ds:schemaRef ds:uri="http://purl.org/dc/terms/"/>
    <ds:schemaRef ds:uri="http://schemas.openxmlformats.org/package/2006/metadata/core-properties"/>
    <ds:schemaRef ds:uri="http://www.w3.org/XML/1998/namespace"/>
    <ds:schemaRef ds:uri="http://schemas.microsoft.com/office/2006/documentManagement/types"/>
    <ds:schemaRef ds:uri="35c6331a-2a23-464e-9aa5-03df216f8e92"/>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Aanpassen - Examenopdrachten</Template>
  <TotalTime>0</TotalTime>
  <Pages>24</Pages>
  <Words>4554</Words>
  <Characters>25047</Characters>
  <Application>Microsoft Office Word</Application>
  <DocSecurity>0</DocSecurity>
  <Lines>208</Lines>
  <Paragraphs>59</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29542</CharactersWithSpaces>
  <SharedDoc>false</SharedDoc>
  <HLinks>
    <vt:vector size="72" baseType="variant">
      <vt:variant>
        <vt:i4>1245235</vt:i4>
      </vt:variant>
      <vt:variant>
        <vt:i4>68</vt:i4>
      </vt:variant>
      <vt:variant>
        <vt:i4>0</vt:i4>
      </vt:variant>
      <vt:variant>
        <vt:i4>5</vt:i4>
      </vt:variant>
      <vt:variant>
        <vt:lpwstr/>
      </vt:variant>
      <vt:variant>
        <vt:lpwstr>_Toc116636750</vt:lpwstr>
      </vt:variant>
      <vt:variant>
        <vt:i4>1179699</vt:i4>
      </vt:variant>
      <vt:variant>
        <vt:i4>62</vt:i4>
      </vt:variant>
      <vt:variant>
        <vt:i4>0</vt:i4>
      </vt:variant>
      <vt:variant>
        <vt:i4>5</vt:i4>
      </vt:variant>
      <vt:variant>
        <vt:lpwstr/>
      </vt:variant>
      <vt:variant>
        <vt:lpwstr>_Toc116636749</vt:lpwstr>
      </vt:variant>
      <vt:variant>
        <vt:i4>1179699</vt:i4>
      </vt:variant>
      <vt:variant>
        <vt:i4>56</vt:i4>
      </vt:variant>
      <vt:variant>
        <vt:i4>0</vt:i4>
      </vt:variant>
      <vt:variant>
        <vt:i4>5</vt:i4>
      </vt:variant>
      <vt:variant>
        <vt:lpwstr/>
      </vt:variant>
      <vt:variant>
        <vt:lpwstr>_Toc116636748</vt:lpwstr>
      </vt:variant>
      <vt:variant>
        <vt:i4>1179699</vt:i4>
      </vt:variant>
      <vt:variant>
        <vt:i4>50</vt:i4>
      </vt:variant>
      <vt:variant>
        <vt:i4>0</vt:i4>
      </vt:variant>
      <vt:variant>
        <vt:i4>5</vt:i4>
      </vt:variant>
      <vt:variant>
        <vt:lpwstr/>
      </vt:variant>
      <vt:variant>
        <vt:lpwstr>_Toc116636747</vt:lpwstr>
      </vt:variant>
      <vt:variant>
        <vt:i4>1179699</vt:i4>
      </vt:variant>
      <vt:variant>
        <vt:i4>44</vt:i4>
      </vt:variant>
      <vt:variant>
        <vt:i4>0</vt:i4>
      </vt:variant>
      <vt:variant>
        <vt:i4>5</vt:i4>
      </vt:variant>
      <vt:variant>
        <vt:lpwstr/>
      </vt:variant>
      <vt:variant>
        <vt:lpwstr>_Toc116636746</vt:lpwstr>
      </vt:variant>
      <vt:variant>
        <vt:i4>1179699</vt:i4>
      </vt:variant>
      <vt:variant>
        <vt:i4>38</vt:i4>
      </vt:variant>
      <vt:variant>
        <vt:i4>0</vt:i4>
      </vt:variant>
      <vt:variant>
        <vt:i4>5</vt:i4>
      </vt:variant>
      <vt:variant>
        <vt:lpwstr/>
      </vt:variant>
      <vt:variant>
        <vt:lpwstr>_Toc116636745</vt:lpwstr>
      </vt:variant>
      <vt:variant>
        <vt:i4>1179699</vt:i4>
      </vt:variant>
      <vt:variant>
        <vt:i4>32</vt:i4>
      </vt:variant>
      <vt:variant>
        <vt:i4>0</vt:i4>
      </vt:variant>
      <vt:variant>
        <vt:i4>5</vt:i4>
      </vt:variant>
      <vt:variant>
        <vt:lpwstr/>
      </vt:variant>
      <vt:variant>
        <vt:lpwstr>_Toc116636744</vt:lpwstr>
      </vt:variant>
      <vt:variant>
        <vt:i4>1179699</vt:i4>
      </vt:variant>
      <vt:variant>
        <vt:i4>26</vt:i4>
      </vt:variant>
      <vt:variant>
        <vt:i4>0</vt:i4>
      </vt:variant>
      <vt:variant>
        <vt:i4>5</vt:i4>
      </vt:variant>
      <vt:variant>
        <vt:lpwstr/>
      </vt:variant>
      <vt:variant>
        <vt:lpwstr>_Toc116636743</vt:lpwstr>
      </vt:variant>
      <vt:variant>
        <vt:i4>1179699</vt:i4>
      </vt:variant>
      <vt:variant>
        <vt:i4>20</vt:i4>
      </vt:variant>
      <vt:variant>
        <vt:i4>0</vt:i4>
      </vt:variant>
      <vt:variant>
        <vt:i4>5</vt:i4>
      </vt:variant>
      <vt:variant>
        <vt:lpwstr/>
      </vt:variant>
      <vt:variant>
        <vt:lpwstr>_Toc116636742</vt:lpwstr>
      </vt:variant>
      <vt:variant>
        <vt:i4>1179699</vt:i4>
      </vt:variant>
      <vt:variant>
        <vt:i4>14</vt:i4>
      </vt:variant>
      <vt:variant>
        <vt:i4>0</vt:i4>
      </vt:variant>
      <vt:variant>
        <vt:i4>5</vt:i4>
      </vt:variant>
      <vt:variant>
        <vt:lpwstr/>
      </vt:variant>
      <vt:variant>
        <vt:lpwstr>_Toc116636741</vt:lpwstr>
      </vt:variant>
      <vt:variant>
        <vt:i4>1179699</vt:i4>
      </vt:variant>
      <vt:variant>
        <vt:i4>8</vt:i4>
      </vt:variant>
      <vt:variant>
        <vt:i4>0</vt:i4>
      </vt:variant>
      <vt:variant>
        <vt:i4>5</vt:i4>
      </vt:variant>
      <vt:variant>
        <vt:lpwstr/>
      </vt:variant>
      <vt:variant>
        <vt:lpwstr>_Toc116636740</vt:lpwstr>
      </vt:variant>
      <vt:variant>
        <vt:i4>1376307</vt:i4>
      </vt:variant>
      <vt:variant>
        <vt:i4>2</vt:i4>
      </vt:variant>
      <vt:variant>
        <vt:i4>0</vt:i4>
      </vt:variant>
      <vt:variant>
        <vt:i4>5</vt:i4>
      </vt:variant>
      <vt:variant>
        <vt:lpwstr/>
      </vt:variant>
      <vt:variant>
        <vt:lpwstr>_Toc116636739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Turkesteen</dc:creator>
  <cp:keywords/>
  <dc:description/>
  <cp:lastModifiedBy>Hanne Schutte</cp:lastModifiedBy>
  <cp:revision>2</cp:revision>
  <cp:lastPrinted>2024-01-09T13:48:00Z</cp:lastPrinted>
  <dcterms:created xsi:type="dcterms:W3CDTF">2024-01-09T13:52:00Z</dcterms:created>
  <dcterms:modified xsi:type="dcterms:W3CDTF">2024-01-09T13:52:00Z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0x010100F9402D4E20617048B9AE91349D175371</vt:lpwstr>
  </property>
  <property fmtid="{D5CDD505-2E9C-101B-9397-08002B2CF9AE}" pid="3" name="Order">
    <vt:r8>9047800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